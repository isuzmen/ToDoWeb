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242699" w14:textId="77777777" w:rsidR="00D23C77" w:rsidRPr="00C26815" w:rsidRDefault="00D23C77" w:rsidP="00D23C77">
      <w:pPr>
        <w:widowControl/>
        <w:tabs>
          <w:tab w:val="clear" w:pos="9072"/>
        </w:tabs>
        <w:autoSpaceDE w:val="0"/>
        <w:autoSpaceDN w:val="0"/>
        <w:adjustRightInd w:val="0"/>
        <w:rPr>
          <w:rFonts w:eastAsia="Calibri"/>
          <w:color w:val="000000"/>
          <w:sz w:val="28"/>
          <w:szCs w:val="28"/>
          <w:lang w:eastAsia="en-US"/>
        </w:rPr>
      </w:pPr>
    </w:p>
    <w:p w14:paraId="44E990ED" w14:textId="37585398" w:rsidR="00D23C77" w:rsidRPr="000561FB" w:rsidRDefault="00D23C77" w:rsidP="00D23C77">
      <w:pPr>
        <w:widowControl/>
        <w:tabs>
          <w:tab w:val="clear" w:pos="9072"/>
        </w:tabs>
        <w:spacing w:before="0" w:after="0" w:line="240" w:lineRule="auto"/>
        <w:jc w:val="center"/>
        <w:rPr>
          <w:rFonts w:eastAsia="Calibri"/>
          <w:color w:val="000000"/>
          <w:sz w:val="16"/>
          <w:szCs w:val="16"/>
          <w:lang w:eastAsia="en-US"/>
        </w:rPr>
      </w:pPr>
      <w:bookmarkStart w:id="0" w:name="_Hlk170162949"/>
      <w:bookmarkStart w:id="1" w:name="_Hlk170162900"/>
      <w:r w:rsidRPr="00C26815">
        <w:rPr>
          <w:rFonts w:eastAsia="Calibri"/>
          <w:noProof/>
          <w:sz w:val="28"/>
          <w:szCs w:val="28"/>
        </w:rPr>
        <w:drawing>
          <wp:inline distT="0" distB="0" distL="0" distR="0" wp14:anchorId="74C52B89" wp14:editId="43F37525">
            <wp:extent cx="1581150" cy="1971675"/>
            <wp:effectExtent l="0" t="0" r="0" b="9525"/>
            <wp:docPr id="27162682" name="Resim 1" descr="C:\Users\MSMERT\Desktop\DEKANLIK\Yalova Logo\kullanlacaklogolarmz\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MSMERT\Desktop\DEKANLIK\Yalova Logo\kullanlacaklogolarmz\logo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971675"/>
                    </a:xfrm>
                    <a:prstGeom prst="rect">
                      <a:avLst/>
                    </a:prstGeom>
                    <a:noFill/>
                    <a:ln>
                      <a:noFill/>
                    </a:ln>
                  </pic:spPr>
                </pic:pic>
              </a:graphicData>
            </a:graphic>
          </wp:inline>
        </w:drawing>
      </w:r>
    </w:p>
    <w:p w14:paraId="4F69A9AA" w14:textId="77777777" w:rsidR="00D23C77" w:rsidRPr="000561FB" w:rsidRDefault="00D23C77" w:rsidP="00D23C77">
      <w:pPr>
        <w:widowControl/>
        <w:tabs>
          <w:tab w:val="clear" w:pos="9072"/>
        </w:tabs>
        <w:spacing w:before="0" w:after="0" w:line="240" w:lineRule="auto"/>
        <w:jc w:val="center"/>
        <w:rPr>
          <w:rFonts w:eastAsia="Calibri"/>
          <w:color w:val="000000"/>
          <w:sz w:val="32"/>
          <w:szCs w:val="32"/>
          <w:lang w:eastAsia="en-US"/>
        </w:rPr>
      </w:pPr>
    </w:p>
    <w:p w14:paraId="239EC93C" w14:textId="77777777" w:rsidR="00D23C77" w:rsidRPr="000561FB" w:rsidRDefault="00D23C77" w:rsidP="00D23C77">
      <w:pPr>
        <w:widowControl/>
        <w:tabs>
          <w:tab w:val="clear" w:pos="9072"/>
        </w:tabs>
        <w:spacing w:before="0" w:after="0" w:line="240" w:lineRule="auto"/>
        <w:jc w:val="center"/>
        <w:rPr>
          <w:rFonts w:eastAsia="Calibri"/>
          <w:color w:val="000000"/>
          <w:sz w:val="32"/>
          <w:szCs w:val="32"/>
          <w:lang w:eastAsia="en-US"/>
        </w:rPr>
      </w:pPr>
    </w:p>
    <w:p w14:paraId="1D9ABA8C" w14:textId="77777777" w:rsidR="00D23C77" w:rsidRPr="000561FB" w:rsidRDefault="00D23C77" w:rsidP="00D23C77">
      <w:pPr>
        <w:widowControl/>
        <w:tabs>
          <w:tab w:val="clear" w:pos="9072"/>
        </w:tabs>
        <w:spacing w:before="0" w:after="0" w:line="240" w:lineRule="auto"/>
        <w:jc w:val="center"/>
        <w:rPr>
          <w:rFonts w:eastAsia="Calibri"/>
          <w:b/>
          <w:bCs/>
          <w:color w:val="000000"/>
          <w:sz w:val="28"/>
          <w:szCs w:val="32"/>
          <w:lang w:eastAsia="en-US"/>
        </w:rPr>
      </w:pPr>
      <w:r w:rsidRPr="000561FB">
        <w:rPr>
          <w:rFonts w:eastAsia="Calibri"/>
          <w:b/>
          <w:bCs/>
          <w:color w:val="000000"/>
          <w:sz w:val="28"/>
          <w:szCs w:val="32"/>
          <w:lang w:eastAsia="en-US"/>
        </w:rPr>
        <w:t>YALOVA ÜNİVERSİTESİ</w:t>
      </w:r>
    </w:p>
    <w:p w14:paraId="53F345BB" w14:textId="77777777" w:rsidR="00D23C77" w:rsidRPr="000561FB" w:rsidRDefault="00D23C77" w:rsidP="00D23C77">
      <w:pPr>
        <w:tabs>
          <w:tab w:val="clear" w:pos="9072"/>
        </w:tabs>
        <w:spacing w:before="0" w:after="0" w:line="240" w:lineRule="auto"/>
        <w:jc w:val="center"/>
        <w:rPr>
          <w:b/>
          <w:bCs/>
          <w:noProof/>
          <w:color w:val="000000"/>
          <w:sz w:val="28"/>
          <w:szCs w:val="32"/>
        </w:rPr>
      </w:pPr>
      <w:r w:rsidRPr="000561FB">
        <w:rPr>
          <w:b/>
          <w:bCs/>
          <w:noProof/>
          <w:color w:val="000000"/>
          <w:sz w:val="28"/>
          <w:szCs w:val="32"/>
        </w:rPr>
        <w:t>MÜHENDİSLİK FAKÜLTESİ</w:t>
      </w:r>
    </w:p>
    <w:p w14:paraId="36C6EB9A" w14:textId="77777777" w:rsidR="00D23C77" w:rsidRPr="000561FB" w:rsidRDefault="00D23C77" w:rsidP="00D23C77">
      <w:pPr>
        <w:widowControl/>
        <w:tabs>
          <w:tab w:val="clear" w:pos="9072"/>
        </w:tabs>
        <w:spacing w:before="0" w:after="0" w:line="240" w:lineRule="auto"/>
        <w:jc w:val="center"/>
        <w:rPr>
          <w:rFonts w:eastAsia="Calibri"/>
          <w:color w:val="000000"/>
          <w:sz w:val="28"/>
          <w:szCs w:val="32"/>
          <w:lang w:eastAsia="en-US"/>
        </w:rPr>
      </w:pPr>
      <w:r>
        <w:rPr>
          <w:rFonts w:eastAsia="Calibri"/>
          <w:b/>
          <w:bCs/>
          <w:color w:val="000000"/>
          <w:sz w:val="28"/>
          <w:szCs w:val="32"/>
          <w:lang w:eastAsia="en-US"/>
        </w:rPr>
        <w:t>BİLGİSAYAR</w:t>
      </w:r>
      <w:r w:rsidRPr="000561FB">
        <w:rPr>
          <w:rFonts w:eastAsia="Calibri"/>
          <w:b/>
          <w:bCs/>
          <w:color w:val="000000"/>
          <w:sz w:val="28"/>
          <w:szCs w:val="32"/>
          <w:lang w:eastAsia="en-US"/>
        </w:rPr>
        <w:t xml:space="preserve"> MÜHENDİSLİĞİ BÖLÜMÜ</w:t>
      </w:r>
    </w:p>
    <w:p w14:paraId="08495687" w14:textId="77777777" w:rsidR="00D23C77" w:rsidRPr="000561FB" w:rsidRDefault="00D23C77" w:rsidP="00D23C77">
      <w:pPr>
        <w:widowControl/>
        <w:tabs>
          <w:tab w:val="clear" w:pos="9072"/>
        </w:tabs>
        <w:spacing w:before="0" w:after="0" w:line="240" w:lineRule="auto"/>
        <w:jc w:val="center"/>
        <w:rPr>
          <w:rFonts w:eastAsia="Calibri"/>
          <w:color w:val="000000"/>
          <w:sz w:val="22"/>
          <w:szCs w:val="24"/>
          <w:lang w:eastAsia="en-US"/>
        </w:rPr>
      </w:pPr>
    </w:p>
    <w:p w14:paraId="00893BE2" w14:textId="77777777" w:rsidR="00D23C77" w:rsidRPr="000561FB" w:rsidRDefault="00D23C77" w:rsidP="00D23C77">
      <w:pPr>
        <w:widowControl/>
        <w:tabs>
          <w:tab w:val="clear" w:pos="9072"/>
        </w:tabs>
        <w:spacing w:before="0" w:after="0" w:line="240" w:lineRule="auto"/>
        <w:jc w:val="center"/>
        <w:rPr>
          <w:rFonts w:eastAsia="Calibri"/>
          <w:color w:val="000000"/>
          <w:sz w:val="22"/>
          <w:szCs w:val="24"/>
          <w:lang w:eastAsia="en-US"/>
        </w:rPr>
      </w:pPr>
    </w:p>
    <w:p w14:paraId="2BCB017A" w14:textId="77777777" w:rsidR="00D23C77" w:rsidRPr="000561FB" w:rsidRDefault="00D23C77" w:rsidP="00D23C77">
      <w:pPr>
        <w:widowControl/>
        <w:tabs>
          <w:tab w:val="clear" w:pos="9072"/>
        </w:tabs>
        <w:spacing w:before="0" w:after="0" w:line="240" w:lineRule="auto"/>
        <w:jc w:val="center"/>
        <w:rPr>
          <w:rFonts w:eastAsia="Calibri"/>
          <w:color w:val="000000"/>
          <w:sz w:val="22"/>
          <w:szCs w:val="24"/>
          <w:lang w:eastAsia="en-US"/>
        </w:rPr>
      </w:pPr>
    </w:p>
    <w:p w14:paraId="26047DE3" w14:textId="77777777" w:rsidR="00D23C77" w:rsidRPr="000561FB" w:rsidRDefault="00D23C77" w:rsidP="00D23C77">
      <w:pPr>
        <w:widowControl/>
        <w:tabs>
          <w:tab w:val="clear" w:pos="9072"/>
        </w:tabs>
        <w:spacing w:before="0" w:after="0" w:line="240" w:lineRule="auto"/>
        <w:jc w:val="center"/>
        <w:rPr>
          <w:rFonts w:eastAsia="Calibri"/>
          <w:color w:val="000000"/>
          <w:sz w:val="22"/>
          <w:szCs w:val="24"/>
          <w:lang w:eastAsia="en-US"/>
        </w:rPr>
      </w:pPr>
    </w:p>
    <w:p w14:paraId="155E4745" w14:textId="5560407B" w:rsidR="00D23C77" w:rsidRPr="000561FB" w:rsidRDefault="00D23C77" w:rsidP="00D23C77">
      <w:pPr>
        <w:tabs>
          <w:tab w:val="clear" w:pos="9072"/>
        </w:tabs>
        <w:spacing w:before="0" w:after="0" w:line="240" w:lineRule="auto"/>
        <w:jc w:val="center"/>
        <w:rPr>
          <w:b/>
          <w:bCs/>
          <w:color w:val="000000"/>
          <w:sz w:val="52"/>
          <w:szCs w:val="52"/>
        </w:rPr>
      </w:pPr>
      <w:r w:rsidRPr="005D4B56">
        <w:rPr>
          <w:b/>
          <w:bCs/>
          <w:color w:val="000000"/>
          <w:sz w:val="52"/>
          <w:szCs w:val="52"/>
        </w:rPr>
        <w:t>-</w:t>
      </w:r>
      <w:r>
        <w:rPr>
          <w:b/>
          <w:bCs/>
          <w:color w:val="000000"/>
          <w:sz w:val="52"/>
          <w:szCs w:val="52"/>
        </w:rPr>
        <w:t xml:space="preserve"> </w:t>
      </w:r>
      <w:r w:rsidRPr="000561FB">
        <w:rPr>
          <w:b/>
          <w:bCs/>
          <w:color w:val="000000"/>
          <w:sz w:val="52"/>
          <w:szCs w:val="52"/>
        </w:rPr>
        <w:t>BİTİRME TEZİ</w:t>
      </w:r>
      <w:r>
        <w:rPr>
          <w:b/>
          <w:bCs/>
          <w:color w:val="000000"/>
          <w:sz w:val="52"/>
          <w:szCs w:val="52"/>
        </w:rPr>
        <w:t xml:space="preserve"> </w:t>
      </w:r>
      <w:r w:rsidR="00CD612C">
        <w:rPr>
          <w:b/>
          <w:bCs/>
          <w:color w:val="000000"/>
          <w:sz w:val="52"/>
          <w:szCs w:val="52"/>
        </w:rPr>
        <w:t>-</w:t>
      </w:r>
    </w:p>
    <w:p w14:paraId="5CE0DD12" w14:textId="77777777" w:rsidR="00D23C77" w:rsidRPr="000561FB" w:rsidRDefault="00D23C77" w:rsidP="00D23C77">
      <w:pPr>
        <w:widowControl/>
        <w:tabs>
          <w:tab w:val="clear" w:pos="9072"/>
        </w:tabs>
        <w:spacing w:before="0" w:after="0" w:line="240" w:lineRule="auto"/>
        <w:jc w:val="center"/>
        <w:rPr>
          <w:rFonts w:eastAsia="Calibri"/>
          <w:b/>
          <w:bCs/>
          <w:color w:val="000000"/>
          <w:sz w:val="44"/>
          <w:szCs w:val="44"/>
          <w:lang w:val="sv-SE" w:eastAsia="en-US"/>
        </w:rPr>
      </w:pPr>
    </w:p>
    <w:p w14:paraId="398DEA2C" w14:textId="77777777" w:rsidR="00D23C77" w:rsidRPr="000561FB" w:rsidRDefault="00D23C77" w:rsidP="00D23C77">
      <w:pPr>
        <w:widowControl/>
        <w:tabs>
          <w:tab w:val="clear" w:pos="9072"/>
        </w:tabs>
        <w:spacing w:before="0" w:after="0" w:line="240" w:lineRule="auto"/>
        <w:jc w:val="center"/>
        <w:rPr>
          <w:rFonts w:eastAsia="Calibri"/>
          <w:color w:val="000000"/>
          <w:sz w:val="44"/>
          <w:szCs w:val="44"/>
          <w:lang w:eastAsia="en-US"/>
        </w:rPr>
      </w:pPr>
    </w:p>
    <w:p w14:paraId="145D6810" w14:textId="75BBC21D" w:rsidR="00D23C77" w:rsidRDefault="00D23C77" w:rsidP="00D23C77">
      <w:pPr>
        <w:widowControl/>
        <w:tabs>
          <w:tab w:val="clear" w:pos="9072"/>
        </w:tabs>
        <w:spacing w:before="0" w:after="0" w:line="240" w:lineRule="auto"/>
        <w:jc w:val="center"/>
        <w:rPr>
          <w:rFonts w:eastAsia="Calibri"/>
          <w:b/>
          <w:bCs/>
          <w:color w:val="000000"/>
          <w:sz w:val="44"/>
          <w:szCs w:val="44"/>
          <w:lang w:val="sv-SE" w:eastAsia="en-US"/>
        </w:rPr>
      </w:pPr>
      <w:r>
        <w:rPr>
          <w:rFonts w:eastAsia="Calibri"/>
          <w:b/>
          <w:bCs/>
          <w:color w:val="000000"/>
          <w:sz w:val="44"/>
          <w:szCs w:val="44"/>
          <w:lang w:val="sv-SE" w:eastAsia="en-US"/>
        </w:rPr>
        <w:t>T</w:t>
      </w:r>
      <w:r w:rsidR="003C0412">
        <w:rPr>
          <w:rFonts w:eastAsia="Calibri"/>
          <w:b/>
          <w:bCs/>
          <w:color w:val="000000"/>
          <w:sz w:val="44"/>
          <w:szCs w:val="44"/>
          <w:lang w:val="sv-SE" w:eastAsia="en-US"/>
        </w:rPr>
        <w:t>ADAA</w:t>
      </w:r>
      <w:r w:rsidR="00176F45">
        <w:rPr>
          <w:rFonts w:eastAsia="Calibri"/>
          <w:b/>
          <w:bCs/>
          <w:color w:val="000000"/>
          <w:sz w:val="44"/>
          <w:szCs w:val="44"/>
          <w:lang w:val="sv-SE" w:eastAsia="en-US"/>
        </w:rPr>
        <w:t>!</w:t>
      </w:r>
      <w:r w:rsidR="00FB413B">
        <w:rPr>
          <w:rFonts w:eastAsia="Calibri"/>
          <w:b/>
          <w:bCs/>
          <w:color w:val="000000"/>
          <w:sz w:val="44"/>
          <w:szCs w:val="44"/>
          <w:lang w:val="sv-SE" w:eastAsia="en-US"/>
        </w:rPr>
        <w:t xml:space="preserve"> </w:t>
      </w:r>
      <w:r w:rsidR="002951B7">
        <w:rPr>
          <w:rFonts w:eastAsia="Calibri"/>
          <w:b/>
          <w:bCs/>
          <w:color w:val="000000"/>
          <w:sz w:val="44"/>
          <w:szCs w:val="44"/>
          <w:lang w:val="sv-SE" w:eastAsia="en-US"/>
        </w:rPr>
        <w:t xml:space="preserve">bir görev </w:t>
      </w:r>
      <w:r w:rsidR="00FB413B">
        <w:rPr>
          <w:rFonts w:eastAsia="Calibri"/>
          <w:b/>
          <w:bCs/>
          <w:color w:val="000000"/>
          <w:sz w:val="44"/>
          <w:szCs w:val="44"/>
          <w:lang w:val="sv-SE" w:eastAsia="en-US"/>
        </w:rPr>
        <w:t>websitesi</w:t>
      </w:r>
    </w:p>
    <w:p w14:paraId="5E6DEBA0" w14:textId="77777777" w:rsidR="00D23C77" w:rsidRDefault="00D23C77" w:rsidP="00D23C77">
      <w:pPr>
        <w:widowControl/>
        <w:tabs>
          <w:tab w:val="clear" w:pos="9072"/>
        </w:tabs>
        <w:spacing w:before="0" w:after="0" w:line="240" w:lineRule="auto"/>
        <w:jc w:val="center"/>
        <w:rPr>
          <w:rFonts w:eastAsia="Calibri"/>
          <w:b/>
          <w:bCs/>
          <w:color w:val="000000"/>
          <w:sz w:val="44"/>
          <w:szCs w:val="44"/>
          <w:lang w:val="sv-SE" w:eastAsia="en-US"/>
        </w:rPr>
      </w:pPr>
    </w:p>
    <w:p w14:paraId="39F553B5" w14:textId="77777777" w:rsidR="00D23C77" w:rsidRPr="000561FB" w:rsidRDefault="00D23C77" w:rsidP="00D23C77">
      <w:pPr>
        <w:widowControl/>
        <w:tabs>
          <w:tab w:val="clear" w:pos="9072"/>
        </w:tabs>
        <w:spacing w:before="0" w:after="0" w:line="240" w:lineRule="auto"/>
        <w:jc w:val="center"/>
        <w:rPr>
          <w:rFonts w:eastAsia="Calibri"/>
          <w:b/>
          <w:bCs/>
          <w:color w:val="000000"/>
          <w:sz w:val="44"/>
          <w:szCs w:val="44"/>
          <w:lang w:val="sv-SE" w:eastAsia="en-US"/>
        </w:rPr>
      </w:pPr>
    </w:p>
    <w:p w14:paraId="139926E4" w14:textId="77777777" w:rsidR="00D23C77" w:rsidRPr="001E583B" w:rsidRDefault="00D23C77" w:rsidP="00D23C77">
      <w:pPr>
        <w:widowControl/>
        <w:tabs>
          <w:tab w:val="clear" w:pos="9072"/>
        </w:tabs>
        <w:spacing w:before="0" w:after="0" w:line="240" w:lineRule="auto"/>
        <w:jc w:val="center"/>
        <w:rPr>
          <w:rFonts w:eastAsia="Calibri"/>
          <w:color w:val="000000"/>
          <w:sz w:val="28"/>
          <w:szCs w:val="24"/>
          <w:lang w:eastAsia="en-US"/>
        </w:rPr>
      </w:pPr>
    </w:p>
    <w:p w14:paraId="7575AE06" w14:textId="77777777" w:rsidR="00D23C77" w:rsidRPr="001E583B" w:rsidRDefault="00D23C77" w:rsidP="00D23C77">
      <w:pPr>
        <w:widowControl/>
        <w:tabs>
          <w:tab w:val="clear" w:pos="9072"/>
        </w:tabs>
        <w:spacing w:before="0" w:after="0" w:line="240" w:lineRule="auto"/>
        <w:jc w:val="center"/>
        <w:rPr>
          <w:rFonts w:eastAsia="Calibri"/>
          <w:b/>
          <w:color w:val="000000"/>
          <w:sz w:val="28"/>
          <w:szCs w:val="28"/>
          <w:lang w:eastAsia="en-US"/>
        </w:rPr>
      </w:pPr>
      <w:r>
        <w:rPr>
          <w:rFonts w:eastAsia="Calibri"/>
          <w:b/>
          <w:color w:val="000000"/>
          <w:sz w:val="28"/>
          <w:szCs w:val="28"/>
          <w:lang w:eastAsia="en-US"/>
        </w:rPr>
        <w:t>MUHAMMED BERKAY ÇINAR</w:t>
      </w:r>
    </w:p>
    <w:p w14:paraId="3EA21B09" w14:textId="77777777" w:rsidR="00D23C77" w:rsidRPr="001E583B" w:rsidRDefault="00D23C77" w:rsidP="00D23C77">
      <w:pPr>
        <w:widowControl/>
        <w:tabs>
          <w:tab w:val="clear" w:pos="9072"/>
        </w:tabs>
        <w:spacing w:before="0" w:after="0" w:line="240" w:lineRule="auto"/>
        <w:jc w:val="center"/>
        <w:rPr>
          <w:rFonts w:eastAsia="Calibri"/>
          <w:b/>
          <w:color w:val="000000"/>
          <w:sz w:val="28"/>
          <w:szCs w:val="28"/>
          <w:lang w:eastAsia="en-US"/>
        </w:rPr>
      </w:pPr>
      <w:r>
        <w:rPr>
          <w:rFonts w:eastAsia="Calibri"/>
          <w:b/>
          <w:color w:val="000000"/>
          <w:sz w:val="28"/>
          <w:szCs w:val="28"/>
          <w:lang w:eastAsia="en-US"/>
        </w:rPr>
        <w:t>İLYAS SÜZMEN</w:t>
      </w:r>
    </w:p>
    <w:p w14:paraId="6BF3EFAD" w14:textId="77777777" w:rsidR="00D23C77" w:rsidRPr="001E583B" w:rsidRDefault="00D23C77" w:rsidP="00D23C77">
      <w:pPr>
        <w:widowControl/>
        <w:tabs>
          <w:tab w:val="clear" w:pos="9072"/>
        </w:tabs>
        <w:spacing w:before="0" w:after="0" w:line="240" w:lineRule="auto"/>
        <w:jc w:val="center"/>
        <w:rPr>
          <w:rFonts w:eastAsia="Calibri"/>
          <w:color w:val="000000"/>
          <w:sz w:val="28"/>
          <w:szCs w:val="28"/>
          <w:lang w:eastAsia="en-US"/>
        </w:rPr>
      </w:pPr>
    </w:p>
    <w:p w14:paraId="083E9DA9" w14:textId="77777777" w:rsidR="00D23C77" w:rsidRPr="001E583B" w:rsidRDefault="00D23C77" w:rsidP="00D23C77">
      <w:pPr>
        <w:widowControl/>
        <w:tabs>
          <w:tab w:val="clear" w:pos="9072"/>
        </w:tabs>
        <w:spacing w:before="0" w:after="0" w:line="240" w:lineRule="auto"/>
        <w:jc w:val="center"/>
        <w:rPr>
          <w:rFonts w:eastAsia="Calibri"/>
          <w:color w:val="000000"/>
          <w:sz w:val="28"/>
          <w:szCs w:val="28"/>
          <w:lang w:eastAsia="en-US"/>
        </w:rPr>
      </w:pPr>
    </w:p>
    <w:p w14:paraId="65331FC1" w14:textId="77777777" w:rsidR="00D23C77" w:rsidRPr="001E583B" w:rsidRDefault="00D23C77" w:rsidP="00D23C77">
      <w:pPr>
        <w:widowControl/>
        <w:tabs>
          <w:tab w:val="clear" w:pos="9072"/>
        </w:tabs>
        <w:spacing w:before="0" w:after="0" w:line="240" w:lineRule="auto"/>
        <w:jc w:val="center"/>
        <w:rPr>
          <w:rFonts w:eastAsia="Calibri"/>
          <w:color w:val="000000"/>
          <w:sz w:val="28"/>
          <w:szCs w:val="28"/>
          <w:lang w:eastAsia="en-US"/>
        </w:rPr>
      </w:pPr>
    </w:p>
    <w:p w14:paraId="75561443" w14:textId="77777777" w:rsidR="00D23C77" w:rsidRPr="001E583B" w:rsidRDefault="00D23C77" w:rsidP="00D23C77">
      <w:pPr>
        <w:widowControl/>
        <w:tabs>
          <w:tab w:val="clear" w:pos="9072"/>
        </w:tabs>
        <w:spacing w:before="0" w:after="0" w:line="240" w:lineRule="auto"/>
        <w:jc w:val="center"/>
        <w:rPr>
          <w:rFonts w:eastAsia="Calibri"/>
          <w:color w:val="000000"/>
          <w:sz w:val="28"/>
          <w:szCs w:val="28"/>
          <w:lang w:eastAsia="en-US"/>
        </w:rPr>
      </w:pPr>
    </w:p>
    <w:p w14:paraId="025456CA" w14:textId="77777777" w:rsidR="00D23C77" w:rsidRPr="001E583B" w:rsidRDefault="00D23C77" w:rsidP="00D23C77">
      <w:pPr>
        <w:widowControl/>
        <w:tabs>
          <w:tab w:val="clear" w:pos="9072"/>
        </w:tabs>
        <w:spacing w:before="0" w:after="0" w:line="240" w:lineRule="auto"/>
        <w:jc w:val="center"/>
        <w:rPr>
          <w:rFonts w:eastAsia="Calibri"/>
          <w:color w:val="000000"/>
          <w:sz w:val="28"/>
          <w:szCs w:val="28"/>
          <w:lang w:eastAsia="en-US"/>
        </w:rPr>
      </w:pPr>
    </w:p>
    <w:p w14:paraId="78922E04" w14:textId="77777777" w:rsidR="00D23C77" w:rsidRPr="001E583B" w:rsidRDefault="00D23C77" w:rsidP="00D23C77">
      <w:pPr>
        <w:tabs>
          <w:tab w:val="clear" w:pos="9072"/>
        </w:tabs>
        <w:spacing w:before="0" w:after="0" w:line="240" w:lineRule="auto"/>
        <w:jc w:val="center"/>
        <w:rPr>
          <w:b/>
          <w:bCs/>
          <w:color w:val="000000"/>
          <w:sz w:val="28"/>
          <w:szCs w:val="28"/>
        </w:rPr>
      </w:pPr>
      <w:r w:rsidRPr="001E583B">
        <w:rPr>
          <w:b/>
          <w:bCs/>
          <w:color w:val="000000"/>
          <w:sz w:val="28"/>
          <w:szCs w:val="28"/>
        </w:rPr>
        <w:t xml:space="preserve">Bitirme Tezi Danışmanı: </w:t>
      </w:r>
      <w:r w:rsidRPr="00017974">
        <w:rPr>
          <w:b/>
          <w:bCs/>
          <w:szCs w:val="24"/>
        </w:rPr>
        <w:t>DR. ÖĞR. ÜYESİ</w:t>
      </w:r>
      <w:r w:rsidRPr="001E583B">
        <w:rPr>
          <w:b/>
          <w:bCs/>
          <w:color w:val="000000"/>
          <w:sz w:val="28"/>
          <w:szCs w:val="28"/>
        </w:rPr>
        <w:t xml:space="preserve">, </w:t>
      </w:r>
      <w:r>
        <w:rPr>
          <w:b/>
          <w:bCs/>
          <w:color w:val="000000"/>
          <w:sz w:val="28"/>
          <w:szCs w:val="28"/>
        </w:rPr>
        <w:t>GÜNEŞ HARMAN</w:t>
      </w:r>
      <w:bookmarkEnd w:id="0"/>
    </w:p>
    <w:bookmarkEnd w:id="1"/>
    <w:p w14:paraId="1AFC36DC" w14:textId="77777777" w:rsidR="00D23C77" w:rsidRPr="001E583B" w:rsidRDefault="00D23C77" w:rsidP="00D23C77">
      <w:pPr>
        <w:tabs>
          <w:tab w:val="clear" w:pos="9072"/>
        </w:tabs>
        <w:spacing w:before="0" w:after="0" w:line="240" w:lineRule="auto"/>
        <w:jc w:val="center"/>
        <w:rPr>
          <w:color w:val="000000"/>
          <w:sz w:val="28"/>
          <w:szCs w:val="28"/>
        </w:rPr>
      </w:pPr>
    </w:p>
    <w:p w14:paraId="58D15396" w14:textId="77777777" w:rsidR="00D23C77" w:rsidRPr="001E583B" w:rsidRDefault="00D23C77" w:rsidP="00D23C77">
      <w:pPr>
        <w:tabs>
          <w:tab w:val="clear" w:pos="9072"/>
        </w:tabs>
        <w:spacing w:before="0" w:after="0" w:line="240" w:lineRule="auto"/>
        <w:jc w:val="center"/>
        <w:rPr>
          <w:color w:val="000000"/>
          <w:sz w:val="28"/>
          <w:szCs w:val="28"/>
        </w:rPr>
      </w:pPr>
    </w:p>
    <w:p w14:paraId="71808E23" w14:textId="77777777" w:rsidR="00D23C77" w:rsidRPr="001E583B" w:rsidRDefault="00D23C77" w:rsidP="00D23C77">
      <w:pPr>
        <w:tabs>
          <w:tab w:val="clear" w:pos="9072"/>
        </w:tabs>
        <w:spacing w:before="0" w:after="0" w:line="240" w:lineRule="auto"/>
        <w:jc w:val="center"/>
        <w:rPr>
          <w:color w:val="000000"/>
          <w:sz w:val="28"/>
          <w:szCs w:val="28"/>
        </w:rPr>
      </w:pPr>
    </w:p>
    <w:p w14:paraId="2CE94085" w14:textId="09B8A953" w:rsidR="005F3DB5" w:rsidRDefault="005F3DB5">
      <w:pPr>
        <w:pStyle w:val="KonuBal"/>
      </w:pPr>
    </w:p>
    <w:p w14:paraId="51EEE646" w14:textId="77777777" w:rsidR="00A559B5" w:rsidRDefault="00A559B5" w:rsidP="00A559B5">
      <w:pPr>
        <w:tabs>
          <w:tab w:val="clear" w:pos="9072"/>
        </w:tabs>
        <w:spacing w:before="0" w:after="0" w:line="240" w:lineRule="auto"/>
        <w:rPr>
          <w:b/>
          <w:sz w:val="28"/>
          <w:szCs w:val="28"/>
        </w:rPr>
      </w:pPr>
    </w:p>
    <w:p w14:paraId="55EE4392" w14:textId="77777777" w:rsidR="00BF5508" w:rsidRPr="001E583B" w:rsidRDefault="00BF5508" w:rsidP="00BF5508">
      <w:pPr>
        <w:tabs>
          <w:tab w:val="clear" w:pos="9072"/>
        </w:tabs>
        <w:spacing w:before="0" w:after="0" w:line="240" w:lineRule="auto"/>
        <w:jc w:val="center"/>
        <w:rPr>
          <w:b/>
          <w:sz w:val="28"/>
          <w:szCs w:val="28"/>
        </w:rPr>
      </w:pPr>
    </w:p>
    <w:p w14:paraId="30A30C86" w14:textId="77777777" w:rsidR="00BF5508" w:rsidRDefault="00BF5508" w:rsidP="00BF5508">
      <w:pPr>
        <w:tabs>
          <w:tab w:val="clear" w:pos="9072"/>
        </w:tabs>
        <w:spacing w:before="0" w:after="0" w:line="240" w:lineRule="auto"/>
        <w:jc w:val="center"/>
        <w:rPr>
          <w:b/>
          <w:sz w:val="28"/>
          <w:szCs w:val="28"/>
        </w:rPr>
      </w:pPr>
      <w:bookmarkStart w:id="2" w:name="_Hlk170162975"/>
      <w:r w:rsidRPr="001E583B">
        <w:rPr>
          <w:b/>
          <w:sz w:val="28"/>
          <w:szCs w:val="28"/>
        </w:rPr>
        <w:t>YALOVA, 20</w:t>
      </w:r>
      <w:r>
        <w:rPr>
          <w:b/>
          <w:sz w:val="28"/>
          <w:szCs w:val="28"/>
        </w:rPr>
        <w:t>24</w:t>
      </w:r>
    </w:p>
    <w:p w14:paraId="7A242F9E" w14:textId="77777777" w:rsidR="00BF5508" w:rsidRPr="00F90120" w:rsidRDefault="00BF5508" w:rsidP="00BF5508">
      <w:pPr>
        <w:tabs>
          <w:tab w:val="clear" w:pos="9072"/>
        </w:tabs>
        <w:spacing w:before="0" w:after="0" w:line="240" w:lineRule="auto"/>
        <w:jc w:val="center"/>
        <w:rPr>
          <w:b/>
          <w:sz w:val="28"/>
          <w:szCs w:val="28"/>
        </w:rPr>
      </w:pPr>
    </w:p>
    <w:p w14:paraId="5943B06A" w14:textId="77777777" w:rsidR="00BF5508" w:rsidRPr="00F90120" w:rsidRDefault="00BF5508" w:rsidP="00BF5508">
      <w:pPr>
        <w:widowControl/>
        <w:tabs>
          <w:tab w:val="clear" w:pos="9072"/>
        </w:tabs>
        <w:spacing w:before="0" w:after="0" w:line="240" w:lineRule="auto"/>
        <w:jc w:val="center"/>
        <w:rPr>
          <w:rFonts w:eastAsia="Calibri"/>
          <w:b/>
          <w:bCs/>
          <w:color w:val="000000"/>
          <w:sz w:val="28"/>
          <w:szCs w:val="28"/>
          <w:lang w:eastAsia="en-US"/>
        </w:rPr>
      </w:pPr>
      <w:r w:rsidRPr="00F90120">
        <w:rPr>
          <w:rFonts w:eastAsia="Calibri"/>
          <w:b/>
          <w:bCs/>
          <w:color w:val="000000"/>
          <w:sz w:val="28"/>
          <w:szCs w:val="28"/>
          <w:lang w:eastAsia="en-US"/>
        </w:rPr>
        <w:t>YALOVA ÜNİVERSİTESİ</w:t>
      </w:r>
    </w:p>
    <w:p w14:paraId="14D3C1A1" w14:textId="77777777" w:rsidR="00BF5508" w:rsidRPr="00F90120" w:rsidRDefault="00BF5508" w:rsidP="00BF5508">
      <w:pPr>
        <w:tabs>
          <w:tab w:val="clear" w:pos="9072"/>
        </w:tabs>
        <w:spacing w:before="0" w:after="0" w:line="240" w:lineRule="auto"/>
        <w:jc w:val="center"/>
        <w:rPr>
          <w:b/>
          <w:bCs/>
          <w:noProof/>
          <w:color w:val="000000"/>
          <w:sz w:val="28"/>
          <w:szCs w:val="28"/>
        </w:rPr>
      </w:pPr>
      <w:r w:rsidRPr="00F90120">
        <w:rPr>
          <w:b/>
          <w:bCs/>
          <w:noProof/>
          <w:color w:val="000000"/>
          <w:sz w:val="28"/>
          <w:szCs w:val="28"/>
        </w:rPr>
        <w:t>MÜHENDİSLİK FAKÜLTESİ</w:t>
      </w:r>
    </w:p>
    <w:p w14:paraId="1AB7FF47" w14:textId="77777777" w:rsidR="00BF5508" w:rsidRPr="000561FB" w:rsidRDefault="00BF5508" w:rsidP="00BF5508">
      <w:pPr>
        <w:widowControl/>
        <w:tabs>
          <w:tab w:val="clear" w:pos="9072"/>
        </w:tabs>
        <w:spacing w:before="0" w:after="0" w:line="240" w:lineRule="auto"/>
        <w:jc w:val="center"/>
        <w:rPr>
          <w:rFonts w:eastAsia="Calibri"/>
          <w:color w:val="000000"/>
          <w:sz w:val="28"/>
          <w:szCs w:val="32"/>
          <w:lang w:eastAsia="en-US"/>
        </w:rPr>
      </w:pPr>
      <w:r>
        <w:rPr>
          <w:rFonts w:eastAsia="Calibri"/>
          <w:b/>
          <w:bCs/>
          <w:color w:val="000000"/>
          <w:sz w:val="28"/>
          <w:szCs w:val="32"/>
          <w:lang w:eastAsia="en-US"/>
        </w:rPr>
        <w:t>BİLGİSAYAR</w:t>
      </w:r>
      <w:r w:rsidRPr="000561FB">
        <w:rPr>
          <w:rFonts w:eastAsia="Calibri"/>
          <w:b/>
          <w:bCs/>
          <w:color w:val="000000"/>
          <w:sz w:val="28"/>
          <w:szCs w:val="32"/>
          <w:lang w:eastAsia="en-US"/>
        </w:rPr>
        <w:t xml:space="preserve"> MÜHENDİSLİĞİ BÖLÜMÜ</w:t>
      </w:r>
    </w:p>
    <w:p w14:paraId="1FC90CB4" w14:textId="77777777" w:rsidR="00BF5508" w:rsidRPr="000561FB" w:rsidRDefault="00BF5508" w:rsidP="00BF5508">
      <w:pPr>
        <w:tabs>
          <w:tab w:val="clear" w:pos="9072"/>
        </w:tabs>
        <w:spacing w:before="0" w:after="0" w:line="240" w:lineRule="auto"/>
        <w:jc w:val="center"/>
        <w:rPr>
          <w:b/>
          <w:bCs/>
          <w:color w:val="000000"/>
          <w:szCs w:val="24"/>
        </w:rPr>
      </w:pPr>
    </w:p>
    <w:p w14:paraId="7EF91AEC" w14:textId="77777777" w:rsidR="00BF5508" w:rsidRPr="000561FB" w:rsidRDefault="00BF5508" w:rsidP="00BF5508">
      <w:pPr>
        <w:tabs>
          <w:tab w:val="clear" w:pos="9072"/>
        </w:tabs>
        <w:spacing w:before="0" w:after="0" w:line="240" w:lineRule="auto"/>
        <w:jc w:val="center"/>
        <w:rPr>
          <w:b/>
          <w:bCs/>
          <w:color w:val="000000"/>
          <w:szCs w:val="24"/>
        </w:rPr>
      </w:pPr>
    </w:p>
    <w:p w14:paraId="358ABF27" w14:textId="77777777" w:rsidR="00BF5508" w:rsidRPr="000561FB" w:rsidRDefault="00BF5508" w:rsidP="00BF5508">
      <w:pPr>
        <w:tabs>
          <w:tab w:val="clear" w:pos="9072"/>
        </w:tabs>
        <w:spacing w:before="0" w:after="0" w:line="240" w:lineRule="auto"/>
        <w:jc w:val="center"/>
        <w:rPr>
          <w:b/>
          <w:bCs/>
          <w:color w:val="000000"/>
          <w:szCs w:val="24"/>
        </w:rPr>
      </w:pPr>
    </w:p>
    <w:p w14:paraId="26D418E8" w14:textId="77777777" w:rsidR="00BF5508" w:rsidRPr="000561FB" w:rsidRDefault="00BF5508" w:rsidP="00BF5508">
      <w:pPr>
        <w:tabs>
          <w:tab w:val="clear" w:pos="9072"/>
        </w:tabs>
        <w:spacing w:before="0" w:after="0" w:line="240" w:lineRule="auto"/>
        <w:jc w:val="center"/>
        <w:rPr>
          <w:b/>
          <w:bCs/>
          <w:color w:val="000000"/>
          <w:szCs w:val="24"/>
        </w:rPr>
      </w:pPr>
    </w:p>
    <w:p w14:paraId="31CC38AD" w14:textId="77777777" w:rsidR="00BF5508" w:rsidRPr="000561FB" w:rsidRDefault="00BF5508" w:rsidP="00BF5508">
      <w:pPr>
        <w:tabs>
          <w:tab w:val="clear" w:pos="9072"/>
        </w:tabs>
        <w:spacing w:before="0" w:after="0" w:line="240" w:lineRule="auto"/>
        <w:jc w:val="center"/>
        <w:rPr>
          <w:b/>
          <w:bCs/>
          <w:color w:val="000000"/>
          <w:szCs w:val="24"/>
        </w:rPr>
      </w:pPr>
    </w:p>
    <w:p w14:paraId="02A707C3" w14:textId="77777777" w:rsidR="00BF5508" w:rsidRPr="000561FB" w:rsidRDefault="00BF5508" w:rsidP="00BF5508">
      <w:pPr>
        <w:tabs>
          <w:tab w:val="clear" w:pos="9072"/>
        </w:tabs>
        <w:spacing w:before="0" w:after="0" w:line="240" w:lineRule="auto"/>
        <w:jc w:val="center"/>
        <w:rPr>
          <w:b/>
          <w:bCs/>
          <w:color w:val="000000"/>
          <w:szCs w:val="24"/>
        </w:rPr>
      </w:pPr>
    </w:p>
    <w:p w14:paraId="5CE17F2E" w14:textId="77777777" w:rsidR="00BF5508" w:rsidRPr="000561FB" w:rsidRDefault="00BF5508" w:rsidP="00BF5508">
      <w:pPr>
        <w:widowControl/>
        <w:tabs>
          <w:tab w:val="clear" w:pos="9072"/>
        </w:tabs>
        <w:spacing w:before="0" w:after="0" w:line="240" w:lineRule="auto"/>
        <w:jc w:val="center"/>
        <w:rPr>
          <w:rFonts w:eastAsia="Calibri"/>
          <w:b/>
          <w:bCs/>
          <w:color w:val="000000"/>
          <w:szCs w:val="24"/>
          <w:lang w:val="sv-SE" w:eastAsia="en-US"/>
        </w:rPr>
      </w:pPr>
    </w:p>
    <w:p w14:paraId="51D90285" w14:textId="77777777" w:rsidR="00BF5508" w:rsidRPr="000561FB" w:rsidRDefault="00BF5508" w:rsidP="00BF5508">
      <w:pPr>
        <w:widowControl/>
        <w:tabs>
          <w:tab w:val="clear" w:pos="9072"/>
        </w:tabs>
        <w:spacing w:before="0" w:after="0" w:line="240" w:lineRule="auto"/>
        <w:jc w:val="center"/>
        <w:rPr>
          <w:rFonts w:eastAsia="Calibri"/>
          <w:b/>
          <w:bCs/>
          <w:color w:val="000000"/>
          <w:szCs w:val="24"/>
          <w:lang w:val="sv-SE" w:eastAsia="en-US"/>
        </w:rPr>
      </w:pPr>
    </w:p>
    <w:p w14:paraId="0D428DFF" w14:textId="1A727DAE" w:rsidR="00BF5508" w:rsidRPr="000561FB" w:rsidRDefault="00961728" w:rsidP="00BF5508">
      <w:pPr>
        <w:widowControl/>
        <w:tabs>
          <w:tab w:val="clear" w:pos="9072"/>
        </w:tabs>
        <w:spacing w:before="0" w:after="0" w:line="240" w:lineRule="auto"/>
        <w:jc w:val="center"/>
        <w:rPr>
          <w:rFonts w:eastAsia="Calibri"/>
          <w:b/>
          <w:bCs/>
          <w:color w:val="000000"/>
          <w:sz w:val="44"/>
          <w:szCs w:val="44"/>
          <w:lang w:val="sv-SE" w:eastAsia="en-US"/>
        </w:rPr>
      </w:pPr>
      <w:r>
        <w:rPr>
          <w:rFonts w:eastAsia="Calibri"/>
          <w:b/>
          <w:bCs/>
          <w:color w:val="000000"/>
          <w:sz w:val="44"/>
          <w:szCs w:val="44"/>
          <w:lang w:val="sv-SE" w:eastAsia="en-US"/>
        </w:rPr>
        <w:t>TADAA!</w:t>
      </w:r>
      <w:r w:rsidR="00FB413B">
        <w:rPr>
          <w:rFonts w:eastAsia="Calibri"/>
          <w:b/>
          <w:bCs/>
          <w:color w:val="000000"/>
          <w:sz w:val="44"/>
          <w:szCs w:val="44"/>
          <w:lang w:val="sv-SE" w:eastAsia="en-US"/>
        </w:rPr>
        <w:t xml:space="preserve"> </w:t>
      </w:r>
      <w:r w:rsidR="002951B7">
        <w:rPr>
          <w:rFonts w:eastAsia="Calibri"/>
          <w:b/>
          <w:bCs/>
          <w:color w:val="000000"/>
          <w:sz w:val="44"/>
          <w:szCs w:val="44"/>
          <w:lang w:val="sv-SE" w:eastAsia="en-US"/>
        </w:rPr>
        <w:t xml:space="preserve">bir görev </w:t>
      </w:r>
      <w:r w:rsidR="00FB413B">
        <w:rPr>
          <w:rFonts w:eastAsia="Calibri"/>
          <w:b/>
          <w:bCs/>
          <w:color w:val="000000"/>
          <w:sz w:val="44"/>
          <w:szCs w:val="44"/>
          <w:lang w:val="sv-SE" w:eastAsia="en-US"/>
        </w:rPr>
        <w:t>websitesi</w:t>
      </w:r>
    </w:p>
    <w:p w14:paraId="4D4E35C5" w14:textId="77777777" w:rsidR="00BF5508" w:rsidRPr="000561FB" w:rsidRDefault="00BF5508" w:rsidP="00BF5508">
      <w:pPr>
        <w:widowControl/>
        <w:tabs>
          <w:tab w:val="clear" w:pos="9072"/>
        </w:tabs>
        <w:spacing w:before="0" w:after="0" w:line="240" w:lineRule="auto"/>
        <w:jc w:val="center"/>
        <w:rPr>
          <w:rFonts w:eastAsia="Calibri"/>
          <w:color w:val="000000"/>
          <w:szCs w:val="24"/>
          <w:lang w:eastAsia="en-US"/>
        </w:rPr>
      </w:pPr>
    </w:p>
    <w:p w14:paraId="4C71A101" w14:textId="77777777" w:rsidR="00BF5508" w:rsidRPr="000561FB" w:rsidRDefault="00BF5508" w:rsidP="00BF5508">
      <w:pPr>
        <w:widowControl/>
        <w:tabs>
          <w:tab w:val="clear" w:pos="9072"/>
        </w:tabs>
        <w:spacing w:before="0" w:after="0" w:line="240" w:lineRule="auto"/>
        <w:jc w:val="center"/>
        <w:rPr>
          <w:rFonts w:eastAsia="Calibri"/>
          <w:color w:val="000000"/>
          <w:szCs w:val="24"/>
          <w:lang w:eastAsia="en-US"/>
        </w:rPr>
      </w:pPr>
    </w:p>
    <w:p w14:paraId="3E3A866B" w14:textId="77777777" w:rsidR="00BF5508" w:rsidRPr="000561FB" w:rsidRDefault="00BF5508" w:rsidP="00BF5508">
      <w:pPr>
        <w:widowControl/>
        <w:tabs>
          <w:tab w:val="clear" w:pos="9072"/>
        </w:tabs>
        <w:spacing w:before="0" w:after="0" w:line="240" w:lineRule="auto"/>
        <w:jc w:val="center"/>
        <w:rPr>
          <w:rFonts w:eastAsia="Calibri"/>
          <w:color w:val="000000"/>
          <w:szCs w:val="24"/>
          <w:lang w:eastAsia="en-US"/>
        </w:rPr>
      </w:pPr>
    </w:p>
    <w:p w14:paraId="664395A7" w14:textId="77777777" w:rsidR="00BF5508" w:rsidRPr="000561FB" w:rsidRDefault="00BF5508" w:rsidP="00BF5508">
      <w:pPr>
        <w:widowControl/>
        <w:tabs>
          <w:tab w:val="clear" w:pos="9072"/>
        </w:tabs>
        <w:spacing w:before="0" w:after="0" w:line="240" w:lineRule="auto"/>
        <w:jc w:val="center"/>
        <w:rPr>
          <w:rFonts w:eastAsia="Calibri"/>
          <w:color w:val="000000"/>
          <w:szCs w:val="24"/>
          <w:lang w:eastAsia="en-US"/>
        </w:rPr>
      </w:pPr>
    </w:p>
    <w:p w14:paraId="49D11F41" w14:textId="77777777" w:rsidR="00BF5508" w:rsidRPr="000561FB" w:rsidRDefault="00BF5508" w:rsidP="00BF5508">
      <w:pPr>
        <w:widowControl/>
        <w:tabs>
          <w:tab w:val="clear" w:pos="9072"/>
        </w:tabs>
        <w:spacing w:before="0" w:after="0" w:line="240" w:lineRule="auto"/>
        <w:jc w:val="center"/>
        <w:rPr>
          <w:rFonts w:eastAsia="Calibri"/>
          <w:color w:val="000000"/>
          <w:szCs w:val="24"/>
          <w:lang w:eastAsia="en-US"/>
        </w:rPr>
      </w:pPr>
    </w:p>
    <w:p w14:paraId="76A8D68E" w14:textId="77777777" w:rsidR="00BF5508" w:rsidRPr="000561FB" w:rsidRDefault="00BF5508" w:rsidP="00BF5508">
      <w:pPr>
        <w:widowControl/>
        <w:tabs>
          <w:tab w:val="clear" w:pos="9072"/>
        </w:tabs>
        <w:spacing w:before="0" w:after="0" w:line="240" w:lineRule="auto"/>
        <w:jc w:val="center"/>
        <w:rPr>
          <w:rFonts w:eastAsia="Calibri"/>
          <w:color w:val="000000"/>
          <w:szCs w:val="24"/>
          <w:lang w:eastAsia="en-US"/>
        </w:rPr>
      </w:pPr>
    </w:p>
    <w:p w14:paraId="463BEC8A" w14:textId="77777777" w:rsidR="00BF5508" w:rsidRPr="000561FB" w:rsidRDefault="00BF5508" w:rsidP="00BF5508">
      <w:pPr>
        <w:widowControl/>
        <w:tabs>
          <w:tab w:val="clear" w:pos="9072"/>
        </w:tabs>
        <w:spacing w:before="0" w:after="0" w:line="240" w:lineRule="auto"/>
        <w:jc w:val="center"/>
        <w:rPr>
          <w:rFonts w:eastAsia="Calibri"/>
          <w:color w:val="000000"/>
          <w:sz w:val="22"/>
          <w:szCs w:val="24"/>
          <w:lang w:eastAsia="en-US"/>
        </w:rPr>
      </w:pPr>
    </w:p>
    <w:p w14:paraId="03EE33CB" w14:textId="77777777" w:rsidR="00BF5508" w:rsidRDefault="00BF5508" w:rsidP="00BF5508">
      <w:pPr>
        <w:widowControl/>
        <w:tabs>
          <w:tab w:val="clear" w:pos="9072"/>
        </w:tabs>
        <w:spacing w:before="0" w:after="0" w:line="240" w:lineRule="auto"/>
        <w:jc w:val="center"/>
        <w:rPr>
          <w:rFonts w:eastAsia="Calibri"/>
          <w:b/>
          <w:color w:val="000000"/>
          <w:sz w:val="28"/>
          <w:szCs w:val="28"/>
          <w:lang w:eastAsia="en-US"/>
        </w:rPr>
      </w:pPr>
      <w:r>
        <w:rPr>
          <w:rFonts w:eastAsia="Calibri"/>
          <w:b/>
          <w:color w:val="000000"/>
          <w:sz w:val="28"/>
          <w:szCs w:val="28"/>
          <w:lang w:eastAsia="en-US"/>
        </w:rPr>
        <w:t>MUHAMMED BERKAY ÇINAR</w:t>
      </w:r>
    </w:p>
    <w:p w14:paraId="64459510" w14:textId="77777777" w:rsidR="00BF5508" w:rsidRPr="000561FB" w:rsidRDefault="00BF5508" w:rsidP="00BF5508">
      <w:pPr>
        <w:widowControl/>
        <w:tabs>
          <w:tab w:val="clear" w:pos="9072"/>
        </w:tabs>
        <w:spacing w:before="0" w:after="0" w:line="240" w:lineRule="auto"/>
        <w:jc w:val="center"/>
        <w:rPr>
          <w:rFonts w:eastAsia="Calibri"/>
          <w:b/>
          <w:bCs/>
          <w:color w:val="000000"/>
          <w:sz w:val="28"/>
          <w:szCs w:val="28"/>
          <w:lang w:eastAsia="en-US"/>
        </w:rPr>
      </w:pPr>
      <w:r>
        <w:rPr>
          <w:rFonts w:eastAsia="Calibri"/>
          <w:b/>
          <w:color w:val="000000"/>
          <w:sz w:val="28"/>
          <w:szCs w:val="28"/>
          <w:lang w:eastAsia="en-US"/>
        </w:rPr>
        <w:t>190101051</w:t>
      </w:r>
    </w:p>
    <w:p w14:paraId="5C7467FE" w14:textId="77777777" w:rsidR="00BF5508" w:rsidRPr="000561FB" w:rsidRDefault="00BF5508" w:rsidP="00BF5508">
      <w:pPr>
        <w:widowControl/>
        <w:tabs>
          <w:tab w:val="clear" w:pos="9072"/>
        </w:tabs>
        <w:spacing w:before="0" w:after="0" w:line="240" w:lineRule="auto"/>
        <w:jc w:val="center"/>
        <w:rPr>
          <w:rFonts w:eastAsia="Calibri"/>
          <w:b/>
          <w:color w:val="000000"/>
          <w:sz w:val="28"/>
          <w:szCs w:val="28"/>
          <w:lang w:eastAsia="en-US"/>
        </w:rPr>
      </w:pPr>
      <w:r>
        <w:rPr>
          <w:rFonts w:eastAsia="Calibri"/>
          <w:b/>
          <w:color w:val="000000"/>
          <w:sz w:val="28"/>
          <w:szCs w:val="28"/>
          <w:lang w:eastAsia="en-US"/>
        </w:rPr>
        <w:t>İLYAS SÜZMEN</w:t>
      </w:r>
    </w:p>
    <w:p w14:paraId="78C66BAA" w14:textId="77777777" w:rsidR="00BF5508" w:rsidRPr="000561FB" w:rsidRDefault="00BF5508" w:rsidP="00BF5508">
      <w:pPr>
        <w:widowControl/>
        <w:tabs>
          <w:tab w:val="clear" w:pos="9072"/>
        </w:tabs>
        <w:spacing w:before="0" w:after="0" w:line="240" w:lineRule="auto"/>
        <w:jc w:val="center"/>
        <w:rPr>
          <w:rFonts w:eastAsia="Calibri"/>
          <w:color w:val="000000"/>
          <w:sz w:val="28"/>
          <w:szCs w:val="28"/>
          <w:lang w:eastAsia="en-US"/>
        </w:rPr>
      </w:pPr>
      <w:r>
        <w:rPr>
          <w:rFonts w:eastAsia="Calibri"/>
          <w:b/>
          <w:color w:val="000000"/>
          <w:sz w:val="28"/>
          <w:szCs w:val="28"/>
          <w:lang w:eastAsia="en-US"/>
        </w:rPr>
        <w:t>190101086</w:t>
      </w:r>
    </w:p>
    <w:p w14:paraId="6F1D4447" w14:textId="77777777" w:rsidR="00BF5508" w:rsidRPr="000561FB" w:rsidRDefault="00BF5508" w:rsidP="00BF5508">
      <w:pPr>
        <w:widowControl/>
        <w:tabs>
          <w:tab w:val="clear" w:pos="9072"/>
        </w:tabs>
        <w:spacing w:before="0" w:after="0" w:line="240" w:lineRule="auto"/>
        <w:jc w:val="center"/>
        <w:rPr>
          <w:rFonts w:eastAsia="Calibri"/>
          <w:color w:val="000000"/>
          <w:szCs w:val="24"/>
          <w:lang w:eastAsia="en-US"/>
        </w:rPr>
      </w:pPr>
    </w:p>
    <w:p w14:paraId="50D14ACF" w14:textId="77777777" w:rsidR="00BF5508" w:rsidRPr="000561FB" w:rsidRDefault="00BF5508" w:rsidP="00BF5508">
      <w:pPr>
        <w:tabs>
          <w:tab w:val="clear" w:pos="9072"/>
        </w:tabs>
        <w:spacing w:before="0" w:after="0" w:line="240" w:lineRule="auto"/>
        <w:jc w:val="center"/>
        <w:rPr>
          <w:b/>
          <w:bCs/>
          <w:color w:val="000000"/>
          <w:szCs w:val="24"/>
        </w:rPr>
      </w:pPr>
    </w:p>
    <w:p w14:paraId="082FBA26" w14:textId="77777777" w:rsidR="00BF5508" w:rsidRPr="000561FB" w:rsidRDefault="00BF5508" w:rsidP="00BF5508">
      <w:pPr>
        <w:tabs>
          <w:tab w:val="clear" w:pos="9072"/>
        </w:tabs>
        <w:spacing w:before="0" w:after="0" w:line="240" w:lineRule="auto"/>
        <w:jc w:val="center"/>
        <w:rPr>
          <w:b/>
          <w:bCs/>
          <w:color w:val="000000"/>
          <w:szCs w:val="24"/>
        </w:rPr>
      </w:pPr>
    </w:p>
    <w:p w14:paraId="2A04FA34" w14:textId="77777777" w:rsidR="00BF5508" w:rsidRPr="000561FB" w:rsidRDefault="00BF5508" w:rsidP="00BF5508">
      <w:pPr>
        <w:tabs>
          <w:tab w:val="clear" w:pos="9072"/>
        </w:tabs>
        <w:spacing w:before="0" w:after="0" w:line="240" w:lineRule="auto"/>
        <w:jc w:val="center"/>
        <w:rPr>
          <w:b/>
          <w:bCs/>
          <w:color w:val="000000"/>
          <w:szCs w:val="24"/>
        </w:rPr>
      </w:pPr>
    </w:p>
    <w:p w14:paraId="1BFF71C9" w14:textId="77777777" w:rsidR="00BF5508" w:rsidRPr="000561FB" w:rsidRDefault="00BF5508" w:rsidP="00BF5508">
      <w:pPr>
        <w:tabs>
          <w:tab w:val="clear" w:pos="9072"/>
        </w:tabs>
        <w:spacing w:before="0" w:after="0" w:line="240" w:lineRule="auto"/>
        <w:jc w:val="center"/>
        <w:rPr>
          <w:b/>
          <w:bCs/>
          <w:color w:val="000000"/>
          <w:szCs w:val="24"/>
        </w:rPr>
      </w:pPr>
    </w:p>
    <w:p w14:paraId="31BCFE24" w14:textId="77777777" w:rsidR="00BF5508" w:rsidRPr="000561FB" w:rsidRDefault="00BF5508" w:rsidP="00BF5508">
      <w:pPr>
        <w:tabs>
          <w:tab w:val="clear" w:pos="9072"/>
        </w:tabs>
        <w:spacing w:before="0" w:after="0" w:line="240" w:lineRule="auto"/>
        <w:jc w:val="center"/>
        <w:rPr>
          <w:b/>
          <w:bCs/>
          <w:color w:val="000000"/>
          <w:szCs w:val="24"/>
        </w:rPr>
      </w:pPr>
    </w:p>
    <w:p w14:paraId="3A6E87EA" w14:textId="77777777" w:rsidR="00BF5508" w:rsidRPr="000561FB" w:rsidRDefault="00BF5508" w:rsidP="00BF5508">
      <w:pPr>
        <w:tabs>
          <w:tab w:val="clear" w:pos="9072"/>
        </w:tabs>
        <w:spacing w:before="0" w:after="0" w:line="240" w:lineRule="auto"/>
        <w:jc w:val="center"/>
        <w:rPr>
          <w:b/>
          <w:bCs/>
          <w:color w:val="000000"/>
          <w:szCs w:val="24"/>
        </w:rPr>
      </w:pPr>
    </w:p>
    <w:p w14:paraId="3D60F7DF" w14:textId="77777777" w:rsidR="00BF5508" w:rsidRPr="000561FB" w:rsidRDefault="00BF5508" w:rsidP="00BF5508">
      <w:pPr>
        <w:tabs>
          <w:tab w:val="clear" w:pos="9072"/>
        </w:tabs>
        <w:spacing w:before="0" w:after="0" w:line="240" w:lineRule="auto"/>
        <w:jc w:val="center"/>
        <w:rPr>
          <w:b/>
          <w:bCs/>
          <w:color w:val="000000"/>
          <w:szCs w:val="24"/>
        </w:rPr>
      </w:pPr>
    </w:p>
    <w:p w14:paraId="4C11F403" w14:textId="77777777" w:rsidR="00BF5508" w:rsidRPr="000561FB" w:rsidRDefault="00BF5508" w:rsidP="00BF5508">
      <w:pPr>
        <w:tabs>
          <w:tab w:val="clear" w:pos="9072"/>
        </w:tabs>
        <w:spacing w:before="0" w:after="0" w:line="240" w:lineRule="auto"/>
        <w:jc w:val="center"/>
        <w:rPr>
          <w:b/>
          <w:bCs/>
          <w:color w:val="000000"/>
          <w:szCs w:val="24"/>
        </w:rPr>
      </w:pPr>
    </w:p>
    <w:p w14:paraId="67CAF44C" w14:textId="77777777" w:rsidR="00BF5508" w:rsidRPr="000561FB" w:rsidRDefault="00BF5508" w:rsidP="00BF5508">
      <w:pPr>
        <w:tabs>
          <w:tab w:val="clear" w:pos="9072"/>
        </w:tabs>
        <w:spacing w:before="0" w:after="0" w:line="240" w:lineRule="auto"/>
        <w:jc w:val="center"/>
        <w:rPr>
          <w:b/>
          <w:bCs/>
          <w:color w:val="000000"/>
          <w:szCs w:val="24"/>
        </w:rPr>
      </w:pPr>
    </w:p>
    <w:p w14:paraId="700B064F" w14:textId="77777777" w:rsidR="00BF5508" w:rsidRPr="000561FB" w:rsidRDefault="00BF5508" w:rsidP="00BF5508">
      <w:pPr>
        <w:tabs>
          <w:tab w:val="clear" w:pos="9072"/>
        </w:tabs>
        <w:spacing w:before="0" w:after="0" w:line="240" w:lineRule="auto"/>
        <w:jc w:val="center"/>
        <w:rPr>
          <w:b/>
          <w:bCs/>
          <w:color w:val="000000"/>
          <w:szCs w:val="24"/>
        </w:rPr>
      </w:pPr>
    </w:p>
    <w:p w14:paraId="71FE0AD1" w14:textId="77777777" w:rsidR="00BF5508" w:rsidRPr="000561FB" w:rsidRDefault="00BF5508" w:rsidP="00BF5508">
      <w:pPr>
        <w:tabs>
          <w:tab w:val="clear" w:pos="9072"/>
        </w:tabs>
        <w:spacing w:before="0" w:after="0" w:line="240" w:lineRule="auto"/>
        <w:jc w:val="center"/>
        <w:rPr>
          <w:b/>
          <w:bCs/>
          <w:color w:val="000000"/>
          <w:szCs w:val="24"/>
        </w:rPr>
      </w:pPr>
    </w:p>
    <w:p w14:paraId="39F1F986" w14:textId="77777777" w:rsidR="00BF5508" w:rsidRPr="000561FB" w:rsidRDefault="00BF5508" w:rsidP="00BF5508">
      <w:pPr>
        <w:tabs>
          <w:tab w:val="clear" w:pos="9072"/>
        </w:tabs>
        <w:spacing w:before="0" w:after="0" w:line="240" w:lineRule="auto"/>
        <w:jc w:val="center"/>
        <w:rPr>
          <w:b/>
          <w:bCs/>
          <w:color w:val="000000"/>
          <w:szCs w:val="24"/>
        </w:rPr>
      </w:pPr>
    </w:p>
    <w:p w14:paraId="12FE5E6D" w14:textId="4F12DAD9" w:rsidR="00BF5508" w:rsidRPr="000561FB" w:rsidRDefault="00BF5508" w:rsidP="00BF5508">
      <w:pPr>
        <w:tabs>
          <w:tab w:val="clear" w:pos="9072"/>
        </w:tabs>
        <w:spacing w:before="0" w:after="0" w:line="240" w:lineRule="auto"/>
        <w:jc w:val="left"/>
        <w:rPr>
          <w:color w:val="000000"/>
          <w:szCs w:val="24"/>
        </w:rPr>
      </w:pPr>
      <w:r w:rsidRPr="000561FB">
        <w:rPr>
          <w:b/>
          <w:bCs/>
          <w:color w:val="000000"/>
          <w:szCs w:val="24"/>
        </w:rPr>
        <w:t>1. Bitirme Tezi</w:t>
      </w:r>
      <w:r w:rsidRPr="000561FB">
        <w:rPr>
          <w:color w:val="000000"/>
          <w:szCs w:val="24"/>
        </w:rPr>
        <w:t xml:space="preserve"> </w:t>
      </w:r>
      <w:r w:rsidRPr="000561FB">
        <w:rPr>
          <w:b/>
          <w:bCs/>
          <w:color w:val="000000"/>
          <w:szCs w:val="24"/>
        </w:rPr>
        <w:t>Danışmanı</w:t>
      </w:r>
      <w:r w:rsidRPr="000561FB">
        <w:rPr>
          <w:b/>
          <w:bCs/>
          <w:color w:val="000000"/>
          <w:szCs w:val="24"/>
        </w:rPr>
        <w:tab/>
      </w:r>
      <w:r w:rsidRPr="000561FB">
        <w:rPr>
          <w:b/>
          <w:color w:val="000000"/>
          <w:szCs w:val="24"/>
        </w:rPr>
        <w:t>:</w:t>
      </w:r>
      <w:r>
        <w:rPr>
          <w:b/>
          <w:bCs/>
          <w:szCs w:val="24"/>
        </w:rPr>
        <w:t xml:space="preserve"> </w:t>
      </w:r>
      <w:r w:rsidRPr="006B2F17">
        <w:rPr>
          <w:b/>
          <w:bCs/>
          <w:szCs w:val="24"/>
        </w:rPr>
        <w:t>D</w:t>
      </w:r>
      <w:r>
        <w:rPr>
          <w:b/>
          <w:bCs/>
          <w:szCs w:val="24"/>
        </w:rPr>
        <w:t>r.</w:t>
      </w:r>
      <w:r w:rsidR="00FA2D27">
        <w:rPr>
          <w:b/>
          <w:bCs/>
          <w:szCs w:val="24"/>
        </w:rPr>
        <w:t xml:space="preserve"> </w:t>
      </w:r>
      <w:r>
        <w:rPr>
          <w:b/>
          <w:bCs/>
          <w:szCs w:val="24"/>
        </w:rPr>
        <w:t>Öğr.</w:t>
      </w:r>
      <w:r w:rsidR="00FA2D27">
        <w:rPr>
          <w:b/>
          <w:bCs/>
          <w:szCs w:val="24"/>
        </w:rPr>
        <w:t xml:space="preserve"> </w:t>
      </w:r>
      <w:r>
        <w:rPr>
          <w:b/>
          <w:bCs/>
          <w:szCs w:val="24"/>
        </w:rPr>
        <w:t>Üyesi Güneş Harman</w:t>
      </w:r>
    </w:p>
    <w:p w14:paraId="43793FC8" w14:textId="137349BD" w:rsidR="00BF5508" w:rsidRPr="000561FB" w:rsidRDefault="00BF5508" w:rsidP="00BF5508">
      <w:pPr>
        <w:tabs>
          <w:tab w:val="clear" w:pos="9072"/>
        </w:tabs>
        <w:spacing w:before="0" w:after="0" w:line="240" w:lineRule="auto"/>
        <w:jc w:val="left"/>
        <w:rPr>
          <w:b/>
          <w:color w:val="000000"/>
          <w:szCs w:val="24"/>
        </w:rPr>
      </w:pPr>
      <w:r w:rsidRPr="000561FB">
        <w:rPr>
          <w:b/>
          <w:color w:val="000000"/>
          <w:szCs w:val="24"/>
        </w:rPr>
        <w:t>2. Jüri Üyesi</w:t>
      </w:r>
      <w:r w:rsidR="00747BD6">
        <w:rPr>
          <w:b/>
          <w:color w:val="000000"/>
          <w:szCs w:val="24"/>
        </w:rPr>
        <w:t xml:space="preserve"> </w:t>
      </w:r>
      <w:r w:rsidRPr="000561FB">
        <w:rPr>
          <w:b/>
          <w:color w:val="000000"/>
          <w:szCs w:val="24"/>
        </w:rPr>
        <w:t>:</w:t>
      </w:r>
      <w:r w:rsidR="00FA2D27">
        <w:rPr>
          <w:b/>
          <w:color w:val="000000"/>
          <w:szCs w:val="24"/>
        </w:rPr>
        <w:t xml:space="preserve"> Doç. Dr. Adem TUNCER</w:t>
      </w:r>
    </w:p>
    <w:p w14:paraId="1D90C0BD" w14:textId="766BEA2D" w:rsidR="00BF5508" w:rsidRDefault="00BF5508" w:rsidP="00BF5508">
      <w:pPr>
        <w:tabs>
          <w:tab w:val="clear" w:pos="9072"/>
        </w:tabs>
        <w:spacing w:before="0" w:after="0" w:line="240" w:lineRule="auto"/>
        <w:jc w:val="left"/>
        <w:rPr>
          <w:b/>
          <w:color w:val="000000"/>
          <w:szCs w:val="24"/>
        </w:rPr>
      </w:pPr>
      <w:r w:rsidRPr="000561FB">
        <w:rPr>
          <w:b/>
          <w:color w:val="000000"/>
          <w:szCs w:val="24"/>
        </w:rPr>
        <w:t>3. Jüri Üyesi</w:t>
      </w:r>
      <w:r w:rsidR="00747BD6">
        <w:rPr>
          <w:b/>
          <w:color w:val="000000"/>
          <w:szCs w:val="24"/>
        </w:rPr>
        <w:t xml:space="preserve"> </w:t>
      </w:r>
      <w:r w:rsidRPr="000561FB">
        <w:rPr>
          <w:b/>
          <w:color w:val="000000"/>
          <w:szCs w:val="24"/>
        </w:rPr>
        <w:t>:</w:t>
      </w:r>
      <w:r w:rsidR="00FA2D27">
        <w:rPr>
          <w:b/>
          <w:color w:val="000000"/>
          <w:szCs w:val="24"/>
        </w:rPr>
        <w:t xml:space="preserve"> Dr. Öğr. Üyesi Yunus ÖZEN </w:t>
      </w:r>
    </w:p>
    <w:p w14:paraId="553EC769" w14:textId="77777777" w:rsidR="00BF5508" w:rsidRDefault="00BF5508" w:rsidP="00BF5508">
      <w:pPr>
        <w:tabs>
          <w:tab w:val="clear" w:pos="9072"/>
        </w:tabs>
        <w:spacing w:before="0" w:after="0" w:line="240" w:lineRule="auto"/>
        <w:jc w:val="left"/>
        <w:rPr>
          <w:b/>
          <w:color w:val="000000"/>
          <w:szCs w:val="24"/>
        </w:rPr>
      </w:pPr>
    </w:p>
    <w:p w14:paraId="6474DC30" w14:textId="77777777" w:rsidR="00BF5508" w:rsidRDefault="00BF5508" w:rsidP="00BF5508">
      <w:pPr>
        <w:tabs>
          <w:tab w:val="clear" w:pos="9072"/>
        </w:tabs>
        <w:spacing w:before="0" w:after="0" w:line="240" w:lineRule="auto"/>
        <w:jc w:val="left"/>
        <w:rPr>
          <w:b/>
          <w:color w:val="000000"/>
          <w:szCs w:val="24"/>
        </w:rPr>
      </w:pPr>
    </w:p>
    <w:p w14:paraId="722FFD7E" w14:textId="77777777" w:rsidR="00BF5508" w:rsidRDefault="00BF5508" w:rsidP="00BF5508">
      <w:pPr>
        <w:tabs>
          <w:tab w:val="clear" w:pos="9072"/>
        </w:tabs>
        <w:spacing w:before="0" w:after="0" w:line="240" w:lineRule="auto"/>
        <w:jc w:val="left"/>
        <w:rPr>
          <w:b/>
          <w:color w:val="000000"/>
          <w:szCs w:val="24"/>
        </w:rPr>
      </w:pPr>
    </w:p>
    <w:p w14:paraId="361CC5BB" w14:textId="77777777" w:rsidR="00BF5508" w:rsidRPr="000561FB" w:rsidRDefault="00BF5508" w:rsidP="00BF5508">
      <w:pPr>
        <w:tabs>
          <w:tab w:val="clear" w:pos="9072"/>
        </w:tabs>
        <w:spacing w:before="0" w:after="0" w:line="240" w:lineRule="auto"/>
        <w:jc w:val="left"/>
        <w:rPr>
          <w:b/>
          <w:color w:val="000000"/>
          <w:szCs w:val="24"/>
        </w:rPr>
      </w:pPr>
    </w:p>
    <w:p w14:paraId="08DA73A0" w14:textId="77777777" w:rsidR="00BF5508" w:rsidRPr="007454EE" w:rsidRDefault="00BF5508" w:rsidP="00BF5508">
      <w:pPr>
        <w:tabs>
          <w:tab w:val="clear" w:pos="9072"/>
        </w:tabs>
        <w:spacing w:before="0" w:after="0" w:line="240" w:lineRule="auto"/>
        <w:jc w:val="left"/>
        <w:rPr>
          <w:b/>
          <w:color w:val="000000"/>
          <w:szCs w:val="24"/>
        </w:rPr>
      </w:pPr>
      <w:r w:rsidRPr="000561FB">
        <w:rPr>
          <w:b/>
          <w:color w:val="000000"/>
          <w:szCs w:val="24"/>
        </w:rPr>
        <w:t>Bitirme Tezinin Dönemi: 20</w:t>
      </w:r>
      <w:r>
        <w:rPr>
          <w:b/>
          <w:color w:val="000000"/>
          <w:szCs w:val="24"/>
        </w:rPr>
        <w:t>23</w:t>
      </w:r>
      <w:r w:rsidRPr="000561FB">
        <w:rPr>
          <w:b/>
          <w:color w:val="000000"/>
          <w:szCs w:val="24"/>
        </w:rPr>
        <w:t xml:space="preserve"> – 20</w:t>
      </w:r>
      <w:r>
        <w:rPr>
          <w:b/>
          <w:color w:val="000000"/>
          <w:szCs w:val="24"/>
        </w:rPr>
        <w:t>24</w:t>
      </w:r>
      <w:r w:rsidRPr="000561FB">
        <w:rPr>
          <w:b/>
          <w:color w:val="000000"/>
          <w:szCs w:val="24"/>
        </w:rPr>
        <w:t xml:space="preserve"> Bahar Yarıyılı</w:t>
      </w:r>
      <w:bookmarkEnd w:id="2"/>
    </w:p>
    <w:p w14:paraId="060795B6" w14:textId="77777777" w:rsidR="00BF5508" w:rsidRDefault="00BF5508">
      <w:pPr>
        <w:pStyle w:val="KonuBal"/>
      </w:pPr>
    </w:p>
    <w:p w14:paraId="67BC4914" w14:textId="77777777" w:rsidR="00BF5508" w:rsidRDefault="00BF5508">
      <w:pPr>
        <w:pStyle w:val="KonuBal"/>
      </w:pPr>
    </w:p>
    <w:p w14:paraId="388BE369" w14:textId="06CA6217" w:rsidR="00BF5508" w:rsidRDefault="00FE2CC9" w:rsidP="00E973CC">
      <w:pPr>
        <w:spacing w:before="97"/>
        <w:rPr>
          <w:b/>
          <w:w w:val="105"/>
          <w:sz w:val="23"/>
        </w:rPr>
      </w:pPr>
      <w:r>
        <w:rPr>
          <w:b/>
          <w:w w:val="105"/>
          <w:sz w:val="23"/>
        </w:rPr>
        <w:lastRenderedPageBreak/>
        <w:t>İÇİNDEKİLER</w:t>
      </w:r>
    </w:p>
    <w:p w14:paraId="59071A74" w14:textId="25B73438" w:rsidR="00375BD3" w:rsidRPr="00375BD3" w:rsidRDefault="00375BD3" w:rsidP="00E973CC">
      <w:pPr>
        <w:spacing w:before="97"/>
        <w:rPr>
          <w:bCs/>
          <w:sz w:val="23"/>
        </w:rPr>
      </w:pPr>
      <w:r w:rsidRPr="00375BD3">
        <w:rPr>
          <w:bCs/>
          <w:sz w:val="23"/>
        </w:rPr>
        <w:t xml:space="preserve">                                                                                                                                                  </w:t>
      </w:r>
      <w:r>
        <w:rPr>
          <w:bCs/>
          <w:sz w:val="23"/>
        </w:rPr>
        <w:t xml:space="preserve">  </w:t>
      </w:r>
      <w:r w:rsidRPr="00375BD3">
        <w:rPr>
          <w:bCs/>
          <w:sz w:val="23"/>
        </w:rPr>
        <w:t>Sayfa</w:t>
      </w:r>
    </w:p>
    <w:p w14:paraId="1161DBE9" w14:textId="1042205A" w:rsidR="009F7862" w:rsidRDefault="009F7862" w:rsidP="00595DBC">
      <w:pPr>
        <w:pStyle w:val="DaraltlmMetin"/>
        <w:rPr>
          <w:noProof/>
        </w:rPr>
      </w:pPr>
      <w:r>
        <w:rPr>
          <w:noProof/>
        </w:rPr>
        <w:t>KISALTMA LİSTESİ………………………………………………………………………...iii</w:t>
      </w:r>
    </w:p>
    <w:p w14:paraId="723E2626" w14:textId="66FE5598" w:rsidR="009F7862" w:rsidRDefault="009F7862" w:rsidP="00595DBC">
      <w:pPr>
        <w:pStyle w:val="DaraltlmMetin"/>
        <w:rPr>
          <w:noProof/>
        </w:rPr>
      </w:pPr>
      <w:r>
        <w:rPr>
          <w:noProof/>
        </w:rPr>
        <w:t>ŞEKİL LİSTESİ……………………………………………………………………………….iv</w:t>
      </w:r>
    </w:p>
    <w:p w14:paraId="554A7BF6" w14:textId="48D196ED" w:rsidR="009F7862" w:rsidRDefault="009F7862" w:rsidP="00595DBC">
      <w:pPr>
        <w:pStyle w:val="DaraltlmMetin"/>
        <w:rPr>
          <w:noProof/>
        </w:rPr>
      </w:pPr>
      <w:r>
        <w:rPr>
          <w:noProof/>
        </w:rPr>
        <w:t>ÖNSÖZ………………………………………………………………………………………...v</w:t>
      </w:r>
    </w:p>
    <w:p w14:paraId="25826575" w14:textId="762DB3C7" w:rsidR="009F7862" w:rsidRDefault="009F7862" w:rsidP="00595DBC">
      <w:pPr>
        <w:pStyle w:val="DaraltlmMetin"/>
        <w:rPr>
          <w:noProof/>
        </w:rPr>
      </w:pPr>
      <w:r>
        <w:rPr>
          <w:noProof/>
        </w:rPr>
        <w:t>ÖZET…………………………………………………………………………….……………vi</w:t>
      </w:r>
    </w:p>
    <w:p w14:paraId="167B1239" w14:textId="4349F188" w:rsidR="009F7862" w:rsidRDefault="009F7862" w:rsidP="00595DBC">
      <w:pPr>
        <w:pStyle w:val="DaraltlmMetin"/>
        <w:rPr>
          <w:noProof/>
        </w:rPr>
      </w:pPr>
      <w:r>
        <w:rPr>
          <w:noProof/>
        </w:rPr>
        <w:t>ABSTRACT………………………………………………………………………………….vii</w:t>
      </w:r>
    </w:p>
    <w:p w14:paraId="0A76CA96" w14:textId="06C3C52D" w:rsidR="009F7862" w:rsidRDefault="009F7862" w:rsidP="009F7862">
      <w:pPr>
        <w:pStyle w:val="DaraltlmMetin"/>
        <w:rPr>
          <w:noProof/>
        </w:rPr>
      </w:pPr>
      <w:r>
        <w:rPr>
          <w:noProof/>
        </w:rPr>
        <w:t>1.                   GİRİŞ</w:t>
      </w:r>
      <w:r w:rsidR="00A56B94">
        <w:rPr>
          <w:noProof/>
        </w:rPr>
        <w:t>……………………………………………………………………………</w:t>
      </w:r>
      <w:r>
        <w:rPr>
          <w:noProof/>
        </w:rPr>
        <w:t>1</w:t>
      </w:r>
    </w:p>
    <w:p w14:paraId="40B0F4BC" w14:textId="77777777" w:rsidR="009B7556" w:rsidRDefault="009B7556" w:rsidP="009F7862">
      <w:pPr>
        <w:pStyle w:val="DaraltlmMetin"/>
        <w:rPr>
          <w:noProof/>
        </w:rPr>
      </w:pPr>
    </w:p>
    <w:p w14:paraId="0A46809C" w14:textId="7A291DAE" w:rsidR="009F7862" w:rsidRDefault="009F7862" w:rsidP="00A56B94">
      <w:pPr>
        <w:pStyle w:val="DaraltlmMetin"/>
        <w:rPr>
          <w:noProof/>
        </w:rPr>
      </w:pPr>
      <w:r>
        <w:rPr>
          <w:noProof/>
        </w:rPr>
        <w:t>1.1                 Tez Çalışmasının Amacı……………………………………………………...</w:t>
      </w:r>
      <w:r w:rsidR="00A56B94">
        <w:rPr>
          <w:noProof/>
        </w:rPr>
        <w:t>....</w:t>
      </w:r>
      <w:r>
        <w:rPr>
          <w:noProof/>
        </w:rPr>
        <w:t>2</w:t>
      </w:r>
    </w:p>
    <w:p w14:paraId="4DC0A947" w14:textId="79F7FB9F" w:rsidR="009F7862" w:rsidRDefault="009F7862" w:rsidP="00A56B94">
      <w:pPr>
        <w:pStyle w:val="DaraltlmMetin"/>
        <w:rPr>
          <w:noProof/>
        </w:rPr>
      </w:pPr>
      <w:r>
        <w:rPr>
          <w:noProof/>
        </w:rPr>
        <w:t>1.2                 Literatür Taraması……………………………………………………………</w:t>
      </w:r>
      <w:r w:rsidR="00A56B94">
        <w:rPr>
          <w:noProof/>
        </w:rPr>
        <w:t>….</w:t>
      </w:r>
      <w:r>
        <w:rPr>
          <w:noProof/>
        </w:rPr>
        <w:t>3</w:t>
      </w:r>
    </w:p>
    <w:p w14:paraId="732AE301" w14:textId="3D0BC98C" w:rsidR="009F7862" w:rsidRDefault="009F7862" w:rsidP="00A56B94">
      <w:pPr>
        <w:pStyle w:val="DaraltlmMetin"/>
        <w:rPr>
          <w:noProof/>
        </w:rPr>
      </w:pPr>
      <w:r>
        <w:rPr>
          <w:noProof/>
        </w:rPr>
        <w:t>2.                   MATERYAL VE METODOLOJİ……………………………………………....4</w:t>
      </w:r>
    </w:p>
    <w:p w14:paraId="73B56CB3" w14:textId="77777777" w:rsidR="009B7556" w:rsidRDefault="009B7556" w:rsidP="00A56B94">
      <w:pPr>
        <w:pStyle w:val="DaraltlmMetin"/>
        <w:rPr>
          <w:noProof/>
        </w:rPr>
      </w:pPr>
    </w:p>
    <w:p w14:paraId="4F5391E0" w14:textId="7D068C15" w:rsidR="009F7862" w:rsidRDefault="009F7862" w:rsidP="00A56B94">
      <w:pPr>
        <w:pStyle w:val="DaraltlmMetin"/>
        <w:rPr>
          <w:noProof/>
        </w:rPr>
      </w:pPr>
      <w:r>
        <w:rPr>
          <w:noProof/>
        </w:rPr>
        <w:t>2.1                 Araştırma Tasarımı…………………………………………………………</w:t>
      </w:r>
      <w:r w:rsidR="00A56B94">
        <w:rPr>
          <w:noProof/>
        </w:rPr>
        <w:t>…</w:t>
      </w:r>
      <w:r>
        <w:rPr>
          <w:noProof/>
        </w:rPr>
        <w:t>....4</w:t>
      </w:r>
    </w:p>
    <w:p w14:paraId="54102999" w14:textId="2FADAC99" w:rsidR="009F7862" w:rsidRDefault="009F7862" w:rsidP="00A56B94">
      <w:pPr>
        <w:pStyle w:val="DaraltlmMetin"/>
        <w:rPr>
          <w:noProof/>
        </w:rPr>
      </w:pPr>
      <w:r>
        <w:rPr>
          <w:noProof/>
        </w:rPr>
        <w:t>2.2                 Veri Toplama Yöntemleri……………………………………………………</w:t>
      </w:r>
      <w:r w:rsidR="00A56B94">
        <w:rPr>
          <w:noProof/>
        </w:rPr>
        <w:t>…</w:t>
      </w:r>
      <w:r>
        <w:rPr>
          <w:noProof/>
        </w:rPr>
        <w:t>..5</w:t>
      </w:r>
    </w:p>
    <w:p w14:paraId="0B18A9A7" w14:textId="7B281A34" w:rsidR="009F7862" w:rsidRDefault="009F7862" w:rsidP="00A56B94">
      <w:pPr>
        <w:pStyle w:val="DaraltlmMetin"/>
        <w:rPr>
          <w:noProof/>
        </w:rPr>
      </w:pPr>
      <w:r>
        <w:rPr>
          <w:noProof/>
        </w:rPr>
        <w:t xml:space="preserve">2.3                 </w:t>
      </w:r>
      <w:r w:rsidR="00183FB5">
        <w:rPr>
          <w:noProof/>
        </w:rPr>
        <w:t xml:space="preserve"> </w:t>
      </w:r>
      <w:r>
        <w:rPr>
          <w:noProof/>
        </w:rPr>
        <w:t>Analiz Yöntemleri…………………………………………………………</w:t>
      </w:r>
      <w:r w:rsidR="00A56B94">
        <w:rPr>
          <w:noProof/>
        </w:rPr>
        <w:t>.</w:t>
      </w:r>
      <w:r>
        <w:rPr>
          <w:noProof/>
        </w:rPr>
        <w:t>…....5</w:t>
      </w:r>
    </w:p>
    <w:p w14:paraId="4C3121B1" w14:textId="599875C0" w:rsidR="009F7862" w:rsidRDefault="009F7862" w:rsidP="00A56B94">
      <w:pPr>
        <w:pStyle w:val="DaraltlmMetin"/>
        <w:rPr>
          <w:noProof/>
        </w:rPr>
      </w:pPr>
      <w:r>
        <w:rPr>
          <w:noProof/>
        </w:rPr>
        <w:t>2.4                 Kullanılan teknolojiler ve Altyapı……………………………………………...</w:t>
      </w:r>
      <w:r w:rsidR="00A56B94">
        <w:rPr>
          <w:noProof/>
        </w:rPr>
        <w:t>..</w:t>
      </w:r>
      <w:r>
        <w:rPr>
          <w:noProof/>
        </w:rPr>
        <w:t>6</w:t>
      </w:r>
    </w:p>
    <w:p w14:paraId="13E65BB8" w14:textId="67E1DFC3" w:rsidR="009F7862" w:rsidRDefault="009F7862" w:rsidP="009B7556">
      <w:pPr>
        <w:pStyle w:val="DaraltlmMetin"/>
        <w:spacing w:line="360" w:lineRule="auto"/>
        <w:rPr>
          <w:noProof/>
        </w:rPr>
      </w:pPr>
      <w:r>
        <w:rPr>
          <w:noProof/>
        </w:rPr>
        <w:t>3.                   BACKEND TASARIMI VE DÜZENLENMESİ……………………………</w:t>
      </w:r>
      <w:r w:rsidR="00A56B94">
        <w:rPr>
          <w:noProof/>
        </w:rPr>
        <w:t>.</w:t>
      </w:r>
      <w:r>
        <w:rPr>
          <w:noProof/>
        </w:rPr>
        <w:t>…7</w:t>
      </w:r>
    </w:p>
    <w:p w14:paraId="279A611E" w14:textId="77777777" w:rsidR="009B7556" w:rsidRDefault="009B7556" w:rsidP="009B7556">
      <w:pPr>
        <w:pStyle w:val="DaraltlmMetin"/>
        <w:rPr>
          <w:noProof/>
        </w:rPr>
      </w:pPr>
    </w:p>
    <w:p w14:paraId="07596236" w14:textId="56CFCE13" w:rsidR="009F7862" w:rsidRDefault="009F7862" w:rsidP="00A56B94">
      <w:pPr>
        <w:pStyle w:val="DaraltlmMetin"/>
        <w:rPr>
          <w:noProof/>
        </w:rPr>
      </w:pPr>
      <w:r>
        <w:rPr>
          <w:noProof/>
        </w:rPr>
        <w:t>3.1                 Neden Katmanlı Mimari Kullanılır…………………………………………….</w:t>
      </w:r>
      <w:r w:rsidR="00A56B94">
        <w:rPr>
          <w:noProof/>
        </w:rPr>
        <w:t>..</w:t>
      </w:r>
      <w:r>
        <w:rPr>
          <w:noProof/>
        </w:rPr>
        <w:t>7</w:t>
      </w:r>
    </w:p>
    <w:p w14:paraId="0B196638" w14:textId="31A4A065" w:rsidR="009F7862" w:rsidRDefault="009F7862" w:rsidP="00A56B94">
      <w:pPr>
        <w:pStyle w:val="DaraltlmMetin"/>
        <w:rPr>
          <w:noProof/>
        </w:rPr>
      </w:pPr>
      <w:r>
        <w:rPr>
          <w:noProof/>
        </w:rPr>
        <w:t xml:space="preserve">3.2                </w:t>
      </w:r>
      <w:r w:rsidR="00A56B94">
        <w:rPr>
          <w:noProof/>
        </w:rPr>
        <w:t xml:space="preserve">   </w:t>
      </w:r>
      <w:r>
        <w:rPr>
          <w:noProof/>
        </w:rPr>
        <w:t xml:space="preserve"> Katmanlı Mimarinin Oluşturulması………………………………………</w:t>
      </w:r>
      <w:r w:rsidR="00A56B94">
        <w:rPr>
          <w:noProof/>
        </w:rPr>
        <w:t>……...</w:t>
      </w:r>
      <w:r>
        <w:rPr>
          <w:noProof/>
        </w:rPr>
        <w:t>7</w:t>
      </w:r>
    </w:p>
    <w:p w14:paraId="68733973" w14:textId="179ECC30" w:rsidR="009F7862" w:rsidRDefault="009F7862" w:rsidP="009F7862">
      <w:pPr>
        <w:pStyle w:val="DaraltlmMetin"/>
        <w:rPr>
          <w:noProof/>
        </w:rPr>
      </w:pPr>
      <w:r>
        <w:rPr>
          <w:noProof/>
        </w:rPr>
        <w:t xml:space="preserve">3.3     </w:t>
      </w:r>
      <w:r w:rsidR="00A56B94">
        <w:rPr>
          <w:noProof/>
        </w:rPr>
        <w:t xml:space="preserve">            </w:t>
      </w:r>
      <w:r>
        <w:rPr>
          <w:noProof/>
        </w:rPr>
        <w:t>Projelerin Kodlanması</w:t>
      </w:r>
      <w:r w:rsidR="00A56B94">
        <w:rPr>
          <w:noProof/>
        </w:rPr>
        <w:t>………………………………………………………….</w:t>
      </w:r>
      <w:r>
        <w:rPr>
          <w:noProof/>
        </w:rPr>
        <w:t>10</w:t>
      </w:r>
    </w:p>
    <w:p w14:paraId="276FD914" w14:textId="3E54BA25" w:rsidR="009F7862" w:rsidRDefault="009F7862" w:rsidP="009F7862">
      <w:pPr>
        <w:pStyle w:val="DaraltlmMetin"/>
        <w:rPr>
          <w:noProof/>
        </w:rPr>
      </w:pPr>
      <w:r>
        <w:rPr>
          <w:noProof/>
        </w:rPr>
        <w:t xml:space="preserve">3.4     </w:t>
      </w:r>
      <w:r w:rsidR="00A56B94">
        <w:rPr>
          <w:noProof/>
        </w:rPr>
        <w:t xml:space="preserve">            </w:t>
      </w:r>
      <w:r>
        <w:rPr>
          <w:noProof/>
        </w:rPr>
        <w:t>Veri tabanı oluşturulması ve NuGet Paketleri Yüklenimi……………………...17</w:t>
      </w:r>
    </w:p>
    <w:p w14:paraId="08E7A81D" w14:textId="06F65861" w:rsidR="009F7862" w:rsidRDefault="009F7862" w:rsidP="009F7862">
      <w:pPr>
        <w:pStyle w:val="DaraltlmMetin"/>
        <w:rPr>
          <w:noProof/>
        </w:rPr>
      </w:pPr>
      <w:r>
        <w:rPr>
          <w:noProof/>
        </w:rPr>
        <w:t xml:space="preserve">3.5     </w:t>
      </w:r>
      <w:r w:rsidR="00A56B94">
        <w:rPr>
          <w:noProof/>
        </w:rPr>
        <w:t xml:space="preserve">            </w:t>
      </w:r>
      <w:r>
        <w:rPr>
          <w:noProof/>
        </w:rPr>
        <w:t>API servisinin Swagger ile test edilmesi……………………………………….1</w:t>
      </w:r>
      <w:r w:rsidR="00EA1925">
        <w:rPr>
          <w:noProof/>
        </w:rPr>
        <w:t>9</w:t>
      </w:r>
    </w:p>
    <w:p w14:paraId="61DE4131" w14:textId="7DFBFAC7" w:rsidR="00A56B94" w:rsidRDefault="00A56B94" w:rsidP="009F7862">
      <w:pPr>
        <w:pStyle w:val="DaraltlmMetin"/>
        <w:rPr>
          <w:noProof/>
        </w:rPr>
      </w:pPr>
      <w:r>
        <w:rPr>
          <w:noProof/>
        </w:rPr>
        <w:t xml:space="preserve">4.                   </w:t>
      </w:r>
      <w:r w:rsidRPr="00A56B94">
        <w:rPr>
          <w:noProof/>
        </w:rPr>
        <w:t>ARAYÜZÜN OLUŞTURULMASI VE KULLANIM</w:t>
      </w:r>
      <w:r>
        <w:rPr>
          <w:noProof/>
        </w:rPr>
        <w:t>I………………………..2</w:t>
      </w:r>
      <w:r w:rsidR="00EA1925">
        <w:rPr>
          <w:noProof/>
        </w:rPr>
        <w:t>4</w:t>
      </w:r>
    </w:p>
    <w:p w14:paraId="758033D5" w14:textId="77777777" w:rsidR="009B7556" w:rsidRDefault="009B7556" w:rsidP="009F7862">
      <w:pPr>
        <w:pStyle w:val="DaraltlmMetin"/>
        <w:rPr>
          <w:noProof/>
        </w:rPr>
      </w:pPr>
    </w:p>
    <w:p w14:paraId="2112347A" w14:textId="762E00C0" w:rsidR="00A56B94" w:rsidRDefault="009F7862" w:rsidP="009F7862">
      <w:pPr>
        <w:pStyle w:val="DaraltlmMetin"/>
        <w:rPr>
          <w:noProof/>
        </w:rPr>
      </w:pPr>
      <w:r>
        <w:rPr>
          <w:noProof/>
        </w:rPr>
        <w:t>4.</w:t>
      </w:r>
      <w:r w:rsidR="00A56B94">
        <w:rPr>
          <w:noProof/>
        </w:rPr>
        <w:t xml:space="preserve">1                 </w:t>
      </w:r>
      <w:r w:rsidR="00AD7D7D">
        <w:rPr>
          <w:noProof/>
        </w:rPr>
        <w:t xml:space="preserve"> </w:t>
      </w:r>
      <w:r w:rsidR="00A56B94">
        <w:rPr>
          <w:noProof/>
        </w:rPr>
        <w:t>Anasayfanın Oluşturulması…………………………………………………….24</w:t>
      </w:r>
    </w:p>
    <w:p w14:paraId="16AEB00A" w14:textId="13320CB3" w:rsidR="00A56B94" w:rsidRDefault="00A56B94" w:rsidP="009F7862">
      <w:pPr>
        <w:pStyle w:val="DaraltlmMetin"/>
        <w:rPr>
          <w:noProof/>
        </w:rPr>
      </w:pPr>
      <w:r>
        <w:rPr>
          <w:noProof/>
        </w:rPr>
        <w:t xml:space="preserve">4.2                 </w:t>
      </w:r>
      <w:r w:rsidR="00AD7D7D">
        <w:rPr>
          <w:noProof/>
        </w:rPr>
        <w:t xml:space="preserve">    </w:t>
      </w:r>
      <w:r>
        <w:rPr>
          <w:noProof/>
        </w:rPr>
        <w:t>Giriş Sayfalarının Oluşturulması……………………………………………….25</w:t>
      </w:r>
    </w:p>
    <w:p w14:paraId="3A291DD4" w14:textId="147E9C67" w:rsidR="009F7862" w:rsidRDefault="00A56B94" w:rsidP="009F7862">
      <w:pPr>
        <w:pStyle w:val="DaraltlmMetin"/>
        <w:rPr>
          <w:noProof/>
        </w:rPr>
      </w:pPr>
      <w:r>
        <w:rPr>
          <w:noProof/>
        </w:rPr>
        <w:t>4.3</w:t>
      </w:r>
      <w:r w:rsidR="00AF60A7">
        <w:rPr>
          <w:noProof/>
        </w:rPr>
        <w:t xml:space="preserve">                 </w:t>
      </w:r>
      <w:r w:rsidR="00BF3054">
        <w:rPr>
          <w:noProof/>
        </w:rPr>
        <w:t xml:space="preserve">      </w:t>
      </w:r>
      <w:r w:rsidR="00AF60A7">
        <w:rPr>
          <w:noProof/>
        </w:rPr>
        <w:t>Kayır Sayfalarının Oluşturulması</w:t>
      </w:r>
      <w:r w:rsidR="00EC721B">
        <w:rPr>
          <w:noProof/>
        </w:rPr>
        <w:t>........................................................................33</w:t>
      </w:r>
      <w:r>
        <w:rPr>
          <w:noProof/>
        </w:rPr>
        <w:t xml:space="preserve"> </w:t>
      </w:r>
    </w:p>
    <w:p w14:paraId="51190F7C" w14:textId="64390956" w:rsidR="009F7862" w:rsidRDefault="009F7862" w:rsidP="009F7862">
      <w:pPr>
        <w:pStyle w:val="DaraltlmMetin"/>
        <w:rPr>
          <w:noProof/>
        </w:rPr>
      </w:pPr>
      <w:r>
        <w:rPr>
          <w:noProof/>
        </w:rPr>
        <w:t>4.4</w:t>
      </w:r>
      <w:r w:rsidR="008B5FEE">
        <w:rPr>
          <w:noProof/>
        </w:rPr>
        <w:t xml:space="preserve">                </w:t>
      </w:r>
      <w:r w:rsidR="00183FB5">
        <w:rPr>
          <w:noProof/>
        </w:rPr>
        <w:t xml:space="preserve"> </w:t>
      </w:r>
      <w:r w:rsidR="008B5FEE">
        <w:rPr>
          <w:noProof/>
        </w:rPr>
        <w:t xml:space="preserve"> </w:t>
      </w:r>
      <w:r>
        <w:rPr>
          <w:noProof/>
        </w:rPr>
        <w:t>Profil Sayfasının Oluşturulması……………………………………</w:t>
      </w:r>
      <w:r w:rsidR="00EC721B">
        <w:rPr>
          <w:noProof/>
        </w:rPr>
        <w:t>…</w:t>
      </w:r>
      <w:r>
        <w:rPr>
          <w:noProof/>
        </w:rPr>
        <w:t>………</w:t>
      </w:r>
      <w:r w:rsidR="00EC721B">
        <w:rPr>
          <w:noProof/>
        </w:rPr>
        <w:t>..36</w:t>
      </w:r>
    </w:p>
    <w:p w14:paraId="4973EC87" w14:textId="4B85B9E3" w:rsidR="009F7862" w:rsidRDefault="009F7862" w:rsidP="009F7862">
      <w:pPr>
        <w:pStyle w:val="DaraltlmMetin"/>
        <w:rPr>
          <w:noProof/>
        </w:rPr>
      </w:pPr>
      <w:r>
        <w:rPr>
          <w:noProof/>
        </w:rPr>
        <w:t>4.5</w:t>
      </w:r>
      <w:r w:rsidR="008B5FEE">
        <w:rPr>
          <w:noProof/>
        </w:rPr>
        <w:t xml:space="preserve">                </w:t>
      </w:r>
      <w:r w:rsidR="00D701DB">
        <w:rPr>
          <w:noProof/>
        </w:rPr>
        <w:t xml:space="preserve"> </w:t>
      </w:r>
      <w:r w:rsidR="00183FB5">
        <w:rPr>
          <w:noProof/>
        </w:rPr>
        <w:t xml:space="preserve"> </w:t>
      </w:r>
      <w:r>
        <w:rPr>
          <w:noProof/>
        </w:rPr>
        <w:t>Takvim Sayfalarının Oluşturulması</w:t>
      </w:r>
      <w:r w:rsidR="00F529E0">
        <w:rPr>
          <w:noProof/>
        </w:rPr>
        <w:t>……………………………………………</w:t>
      </w:r>
      <w:r w:rsidR="00EC721B">
        <w:rPr>
          <w:noProof/>
        </w:rPr>
        <w:t>41</w:t>
      </w:r>
    </w:p>
    <w:p w14:paraId="7F45C0C5" w14:textId="669A08D4" w:rsidR="009F7862" w:rsidRDefault="009F7862" w:rsidP="009F7862">
      <w:pPr>
        <w:pStyle w:val="DaraltlmMetin"/>
        <w:rPr>
          <w:noProof/>
        </w:rPr>
      </w:pPr>
      <w:r>
        <w:rPr>
          <w:noProof/>
        </w:rPr>
        <w:t>4.6</w:t>
      </w:r>
      <w:r w:rsidR="00CF2D8D">
        <w:rPr>
          <w:noProof/>
        </w:rPr>
        <w:t xml:space="preserve"> </w:t>
      </w:r>
      <w:r w:rsidR="008B5FEE">
        <w:rPr>
          <w:noProof/>
        </w:rPr>
        <w:t xml:space="preserve">                </w:t>
      </w:r>
      <w:r w:rsidR="00D701DB">
        <w:rPr>
          <w:noProof/>
        </w:rPr>
        <w:t xml:space="preserve">     </w:t>
      </w:r>
      <w:r>
        <w:rPr>
          <w:noProof/>
        </w:rPr>
        <w:t>Not Sayfalarının Oluşturulması…</w:t>
      </w:r>
      <w:r w:rsidR="008B6669">
        <w:rPr>
          <w:noProof/>
        </w:rPr>
        <w:t>.</w:t>
      </w:r>
      <w:r>
        <w:rPr>
          <w:noProof/>
        </w:rPr>
        <w:t>……………………………………….........</w:t>
      </w:r>
      <w:r w:rsidR="00335D73">
        <w:rPr>
          <w:noProof/>
        </w:rPr>
        <w:t>.</w:t>
      </w:r>
      <w:r>
        <w:rPr>
          <w:noProof/>
        </w:rPr>
        <w:t>4</w:t>
      </w:r>
      <w:r w:rsidR="00335D73">
        <w:rPr>
          <w:noProof/>
        </w:rPr>
        <w:t>8</w:t>
      </w:r>
    </w:p>
    <w:p w14:paraId="18C559F7" w14:textId="09114750" w:rsidR="009B7556" w:rsidRDefault="00AF60A7" w:rsidP="009F7862">
      <w:pPr>
        <w:pStyle w:val="DaraltlmMetin"/>
        <w:rPr>
          <w:noProof/>
        </w:rPr>
      </w:pPr>
      <w:r>
        <w:rPr>
          <w:noProof/>
        </w:rPr>
        <w:t xml:space="preserve">5.                  </w:t>
      </w:r>
      <w:r w:rsidR="00D701DB">
        <w:rPr>
          <w:noProof/>
        </w:rPr>
        <w:t xml:space="preserve">      </w:t>
      </w:r>
      <w:r>
        <w:rPr>
          <w:noProof/>
        </w:rPr>
        <w:t xml:space="preserve"> BULGULAR VE TARTIŞM</w:t>
      </w:r>
      <w:r w:rsidR="00F529E0">
        <w:rPr>
          <w:noProof/>
        </w:rPr>
        <w:t>A…………………………………………………6</w:t>
      </w:r>
      <w:r w:rsidR="004E5BA5">
        <w:rPr>
          <w:noProof/>
        </w:rPr>
        <w:t>0</w:t>
      </w:r>
    </w:p>
    <w:p w14:paraId="6D1DDA95" w14:textId="19D11CB0" w:rsidR="009B7556" w:rsidRDefault="00AF60A7" w:rsidP="009F7862">
      <w:pPr>
        <w:pStyle w:val="DaraltlmMetin"/>
        <w:rPr>
          <w:noProof/>
        </w:rPr>
      </w:pPr>
      <w:r>
        <w:rPr>
          <w:noProof/>
        </w:rPr>
        <w:t xml:space="preserve">6.                   </w:t>
      </w:r>
      <w:r w:rsidR="00D701DB">
        <w:rPr>
          <w:noProof/>
        </w:rPr>
        <w:t xml:space="preserve">      </w:t>
      </w:r>
      <w:r>
        <w:rPr>
          <w:noProof/>
        </w:rPr>
        <w:t>SONUÇLAR VE ÖNERİLER……………………………………………</w:t>
      </w:r>
      <w:r w:rsidR="009B7556">
        <w:rPr>
          <w:noProof/>
        </w:rPr>
        <w:t>…</w:t>
      </w:r>
      <w:r w:rsidR="00F529E0">
        <w:rPr>
          <w:noProof/>
        </w:rPr>
        <w:t>….6</w:t>
      </w:r>
      <w:r w:rsidR="004E5BA5">
        <w:rPr>
          <w:noProof/>
        </w:rPr>
        <w:t>1</w:t>
      </w:r>
    </w:p>
    <w:p w14:paraId="306FF995" w14:textId="77777777" w:rsidR="00EC721B" w:rsidRDefault="00AF60A7" w:rsidP="00EC721B">
      <w:pPr>
        <w:pStyle w:val="DaraltlmMetin"/>
        <w:rPr>
          <w:noProof/>
        </w:rPr>
      </w:pPr>
      <w:r>
        <w:rPr>
          <w:noProof/>
        </w:rPr>
        <w:t>KAYNAKLAR</w:t>
      </w:r>
      <w:bookmarkStart w:id="3" w:name="_Toc527293482"/>
      <w:bookmarkStart w:id="4" w:name="_Toc156918189"/>
      <w:bookmarkStart w:id="5" w:name="_Hlk170163139"/>
    </w:p>
    <w:p w14:paraId="75008AC1" w14:textId="224B9B64" w:rsidR="006D7A79" w:rsidRPr="002202F3" w:rsidRDefault="006D7A79" w:rsidP="002202F3">
      <w:pPr>
        <w:pStyle w:val="DaraltlmMetin"/>
        <w:rPr>
          <w:b/>
          <w:bCs/>
        </w:rPr>
      </w:pPr>
      <w:r w:rsidRPr="00EC721B">
        <w:rPr>
          <w:b/>
          <w:bCs/>
        </w:rPr>
        <w:lastRenderedPageBreak/>
        <w:t>KISALTMA LİSTESİ</w:t>
      </w:r>
      <w:bookmarkEnd w:id="3"/>
      <w:bookmarkEnd w:id="4"/>
    </w:p>
    <w:p w14:paraId="7B86EB20" w14:textId="12F41C11" w:rsidR="00673DF1" w:rsidRDefault="00673DF1" w:rsidP="00673DF1">
      <w:pPr>
        <w:pStyle w:val="KonuBal"/>
        <w:rPr>
          <w:b w:val="0"/>
          <w:bCs/>
        </w:rPr>
      </w:pPr>
      <w:bookmarkStart w:id="6" w:name="_Hlk170163170"/>
      <w:r>
        <w:rPr>
          <w:b w:val="0"/>
          <w:bCs/>
        </w:rPr>
        <w:t xml:space="preserve">MSSQL        </w:t>
      </w:r>
      <w:r w:rsidR="00155214">
        <w:rPr>
          <w:b w:val="0"/>
          <w:bCs/>
        </w:rPr>
        <w:t xml:space="preserve">  </w:t>
      </w:r>
      <w:r>
        <w:rPr>
          <w:b w:val="0"/>
          <w:bCs/>
        </w:rPr>
        <w:t>Microsoft Server Structered Query Language</w:t>
      </w:r>
    </w:p>
    <w:bookmarkEnd w:id="6"/>
    <w:p w14:paraId="00D8F20A" w14:textId="40A4E1E5" w:rsidR="00EA1925" w:rsidRDefault="00EA1925" w:rsidP="00673DF1">
      <w:pPr>
        <w:pStyle w:val="KonuBal"/>
        <w:tabs>
          <w:tab w:val="clear" w:pos="9072"/>
          <w:tab w:val="left" w:pos="3045"/>
        </w:tabs>
        <w:rPr>
          <w:b w:val="0"/>
          <w:bCs/>
        </w:rPr>
      </w:pPr>
      <w:r>
        <w:rPr>
          <w:b w:val="0"/>
          <w:bCs/>
        </w:rPr>
        <w:t>UPA               Uygulama Programlama Arayüzü</w:t>
      </w:r>
    </w:p>
    <w:p w14:paraId="10077F3F" w14:textId="65A012FD" w:rsidR="00673DF1" w:rsidRDefault="00906380" w:rsidP="00673DF1">
      <w:pPr>
        <w:pStyle w:val="KonuBal"/>
        <w:rPr>
          <w:b w:val="0"/>
          <w:bCs/>
        </w:rPr>
      </w:pPr>
      <w:r>
        <w:rPr>
          <w:b w:val="0"/>
          <w:bCs/>
        </w:rPr>
        <w:t>TGO</w:t>
      </w:r>
      <w:r w:rsidR="00673DF1">
        <w:rPr>
          <w:b w:val="0"/>
          <w:bCs/>
        </w:rPr>
        <w:t xml:space="preserve">               </w:t>
      </w:r>
      <w:r w:rsidRPr="00906380">
        <w:rPr>
          <w:b w:val="0"/>
          <w:bCs/>
        </w:rPr>
        <w:t xml:space="preserve">Tümleşik </w:t>
      </w:r>
      <w:r>
        <w:rPr>
          <w:b w:val="0"/>
          <w:bCs/>
        </w:rPr>
        <w:t>G</w:t>
      </w:r>
      <w:r w:rsidRPr="00906380">
        <w:rPr>
          <w:b w:val="0"/>
          <w:bCs/>
        </w:rPr>
        <w:t xml:space="preserve">eliştirme </w:t>
      </w:r>
      <w:r>
        <w:rPr>
          <w:b w:val="0"/>
          <w:bCs/>
        </w:rPr>
        <w:t>O</w:t>
      </w:r>
      <w:r w:rsidRPr="00906380">
        <w:rPr>
          <w:b w:val="0"/>
          <w:bCs/>
        </w:rPr>
        <w:t>rtamı</w:t>
      </w:r>
    </w:p>
    <w:p w14:paraId="3CC66F63" w14:textId="77777777" w:rsidR="00673DF1" w:rsidRDefault="00673DF1" w:rsidP="00673DF1">
      <w:pPr>
        <w:pStyle w:val="KonuBal"/>
        <w:rPr>
          <w:b w:val="0"/>
          <w:bCs/>
        </w:rPr>
      </w:pPr>
      <w:r>
        <w:rPr>
          <w:b w:val="0"/>
          <w:bCs/>
        </w:rPr>
        <w:t>CSS                Cascading Styles Sheets</w:t>
      </w:r>
    </w:p>
    <w:p w14:paraId="0789BA6F" w14:textId="31F22C3D" w:rsidR="00191E93" w:rsidRDefault="005F3DB5" w:rsidP="00673DF1">
      <w:pPr>
        <w:pStyle w:val="KonuBal"/>
        <w:rPr>
          <w:b w:val="0"/>
          <w:bCs/>
        </w:rPr>
      </w:pPr>
      <w:r>
        <w:rPr>
          <w:b w:val="0"/>
          <w:bCs/>
        </w:rPr>
        <w:t>HTML            HyperText Markup Languge</w:t>
      </w:r>
    </w:p>
    <w:p w14:paraId="61B6E9C7" w14:textId="4FFFD9F7" w:rsidR="00EA1925" w:rsidRDefault="009D5C8E" w:rsidP="00673DF1">
      <w:pPr>
        <w:pStyle w:val="KonuBal"/>
        <w:rPr>
          <w:b w:val="0"/>
          <w:bCs/>
        </w:rPr>
      </w:pPr>
      <w:r>
        <w:rPr>
          <w:b w:val="0"/>
          <w:bCs/>
        </w:rPr>
        <w:t>ToDo              Yapılacaklar Listes</w:t>
      </w:r>
      <w:r w:rsidR="00632892">
        <w:rPr>
          <w:b w:val="0"/>
          <w:bCs/>
        </w:rPr>
        <w:t>i</w:t>
      </w:r>
    </w:p>
    <w:p w14:paraId="2B46220D" w14:textId="77777777" w:rsidR="00E06B59" w:rsidRDefault="00E06B59" w:rsidP="00E06B59">
      <w:pPr>
        <w:pStyle w:val="KonuBal"/>
        <w:tabs>
          <w:tab w:val="clear" w:pos="9072"/>
          <w:tab w:val="left" w:pos="3045"/>
        </w:tabs>
        <w:rPr>
          <w:b w:val="0"/>
          <w:bCs/>
        </w:rPr>
      </w:pPr>
      <w:r>
        <w:rPr>
          <w:b w:val="0"/>
          <w:bCs/>
        </w:rPr>
        <w:t>Vb.                  ve benzeri</w:t>
      </w:r>
    </w:p>
    <w:p w14:paraId="037143E4" w14:textId="77777777" w:rsidR="00E06B59" w:rsidRDefault="00E06B59" w:rsidP="00673DF1">
      <w:pPr>
        <w:pStyle w:val="KonuBal"/>
        <w:rPr>
          <w:b w:val="0"/>
          <w:bCs/>
        </w:rPr>
      </w:pPr>
    </w:p>
    <w:p w14:paraId="049AF7F2" w14:textId="77777777" w:rsidR="00632892" w:rsidRDefault="00632892" w:rsidP="00673DF1">
      <w:pPr>
        <w:pStyle w:val="KonuBal"/>
        <w:rPr>
          <w:b w:val="0"/>
          <w:bCs/>
        </w:rPr>
      </w:pPr>
    </w:p>
    <w:p w14:paraId="3AC6A781" w14:textId="507A6107" w:rsidR="00632892" w:rsidRPr="00673DF1" w:rsidRDefault="00632892" w:rsidP="00673DF1">
      <w:pPr>
        <w:pStyle w:val="KonuBal"/>
        <w:rPr>
          <w:b w:val="0"/>
          <w:bCs/>
        </w:rPr>
        <w:sectPr w:rsidR="00632892" w:rsidRPr="00673DF1" w:rsidSect="00637D6A">
          <w:footerReference w:type="default" r:id="rId12"/>
          <w:pgSz w:w="11906" w:h="16838"/>
          <w:pgMar w:top="1134" w:right="1134" w:bottom="1134" w:left="1701" w:header="709" w:footer="709" w:gutter="0"/>
          <w:pgNumType w:fmt="lowerRoman" w:start="1"/>
          <w:cols w:space="708"/>
        </w:sectPr>
      </w:pPr>
    </w:p>
    <w:p w14:paraId="0E7F99A0" w14:textId="77777777" w:rsidR="002202F3" w:rsidRDefault="002202F3" w:rsidP="002202F3">
      <w:pPr>
        <w:pStyle w:val="Balk5"/>
      </w:pPr>
      <w:bookmarkStart w:id="7" w:name="_Toc527293483"/>
      <w:bookmarkStart w:id="8" w:name="_Toc156918190"/>
      <w:bookmarkEnd w:id="5"/>
      <w:r>
        <w:lastRenderedPageBreak/>
        <w:t>ŞEKİL LİSTESİ</w:t>
      </w:r>
      <w:bookmarkEnd w:id="7"/>
      <w:bookmarkEnd w:id="8"/>
    </w:p>
    <w:p w14:paraId="5035546F" w14:textId="77777777" w:rsidR="002202F3" w:rsidRPr="00AB778D" w:rsidRDefault="002202F3" w:rsidP="005D4B45">
      <w:pPr>
        <w:jc w:val="right"/>
      </w:pPr>
      <w:r>
        <w:t>Sayfa</w:t>
      </w:r>
    </w:p>
    <w:p w14:paraId="28F500D7" w14:textId="6A9BB8ED" w:rsidR="002202F3" w:rsidRDefault="002202F3" w:rsidP="002202F3">
      <w:bookmarkStart w:id="9" w:name="_Hlk170163494"/>
      <w:r>
        <w:t>Şekil 3.</w:t>
      </w:r>
      <w:r w:rsidR="000F2F1B">
        <w:t>1…</w:t>
      </w:r>
      <w:r>
        <w:t>…………………………………………………………………………………… .8</w:t>
      </w:r>
    </w:p>
    <w:p w14:paraId="5A2DFBC4" w14:textId="21157AB9" w:rsidR="002202F3" w:rsidRDefault="002202F3" w:rsidP="002202F3">
      <w:r>
        <w:t>Şekil 3.</w:t>
      </w:r>
      <w:r w:rsidR="000F2F1B">
        <w:t>2....</w:t>
      </w:r>
      <w:r>
        <w:t>…………………………………………………………………………………….10</w:t>
      </w:r>
    </w:p>
    <w:p w14:paraId="312068DE" w14:textId="635D0411" w:rsidR="002202F3" w:rsidRDefault="002202F3" w:rsidP="002202F3">
      <w:r>
        <w:t>Şekil 3.3</w:t>
      </w:r>
      <w:r w:rsidR="000F2F1B">
        <w:t>…</w:t>
      </w:r>
      <w:r>
        <w:t>…………………………………………………………………………………… 11</w:t>
      </w:r>
    </w:p>
    <w:p w14:paraId="4363DE3F" w14:textId="65FC0912" w:rsidR="002202F3" w:rsidRDefault="002202F3" w:rsidP="002202F3">
      <w:r>
        <w:t>Şekil 3.</w:t>
      </w:r>
      <w:r w:rsidR="000F2F1B">
        <w:t>4….</w:t>
      </w:r>
      <w:r>
        <w:t>..…………………………………………………………………………………. 12</w:t>
      </w:r>
    </w:p>
    <w:p w14:paraId="6951E94E" w14:textId="3A0B2658" w:rsidR="002202F3" w:rsidRDefault="002202F3" w:rsidP="002202F3">
      <w:r>
        <w:t>Şekil 3.</w:t>
      </w:r>
      <w:r w:rsidR="000F2F1B">
        <w:t>5…..</w:t>
      </w:r>
      <w:r>
        <w:t>.…………………………………………………………………………………..12</w:t>
      </w:r>
    </w:p>
    <w:p w14:paraId="1D6EEDBD" w14:textId="42B82391" w:rsidR="002202F3" w:rsidRDefault="002202F3" w:rsidP="002202F3">
      <w:r>
        <w:t>Şekil 3.</w:t>
      </w:r>
      <w:r w:rsidR="000F2F1B">
        <w:t>6…</w:t>
      </w:r>
      <w:r>
        <w:t>..…………………………………………………………………………………...1</w:t>
      </w:r>
      <w:r w:rsidR="00713093">
        <w:t>3</w:t>
      </w:r>
    </w:p>
    <w:p w14:paraId="43A33B29" w14:textId="32057273" w:rsidR="002202F3" w:rsidRDefault="002202F3" w:rsidP="002202F3">
      <w:r>
        <w:t>Şekil 3.</w:t>
      </w:r>
      <w:r w:rsidR="000F2F1B">
        <w:t>7…</w:t>
      </w:r>
      <w:r>
        <w:t>..…………………………………………………………………………………...1</w:t>
      </w:r>
      <w:r w:rsidR="00713093">
        <w:t>4</w:t>
      </w:r>
    </w:p>
    <w:p w14:paraId="68216304" w14:textId="08FC052C" w:rsidR="002202F3" w:rsidRDefault="002202F3" w:rsidP="002202F3">
      <w:r>
        <w:t>Şekil 3.8</w:t>
      </w:r>
      <w:r w:rsidR="000F2F1B">
        <w:t>…</w:t>
      </w:r>
      <w:r>
        <w:t>…………………………………………………………………………………... .1</w:t>
      </w:r>
      <w:r w:rsidR="00713093">
        <w:t>5</w:t>
      </w:r>
    </w:p>
    <w:p w14:paraId="63E08976" w14:textId="292C7183" w:rsidR="002202F3" w:rsidRDefault="002202F3" w:rsidP="002202F3">
      <w:r>
        <w:t>Şekil 3.</w:t>
      </w:r>
      <w:r w:rsidR="000F2F1B">
        <w:t>9…</w:t>
      </w:r>
      <w:r>
        <w:t>...…………………………………………………………………………………..1</w:t>
      </w:r>
      <w:r w:rsidR="00713093">
        <w:t>6</w:t>
      </w:r>
    </w:p>
    <w:p w14:paraId="38065B1F" w14:textId="76FE3B25" w:rsidR="002202F3" w:rsidRDefault="002202F3" w:rsidP="002202F3">
      <w:r>
        <w:t>Şekil 3.</w:t>
      </w:r>
      <w:r w:rsidR="000F2F1B">
        <w:t>10..</w:t>
      </w:r>
      <w:r>
        <w:t>...…………………………………………………………………………………..1</w:t>
      </w:r>
      <w:r w:rsidR="00713093">
        <w:t>7</w:t>
      </w:r>
    </w:p>
    <w:p w14:paraId="66E27346" w14:textId="543C8E72" w:rsidR="002202F3" w:rsidRDefault="002202F3" w:rsidP="002202F3">
      <w:r>
        <w:t>Şekil 3.</w:t>
      </w:r>
      <w:r w:rsidR="000F2F1B">
        <w:t>11..</w:t>
      </w:r>
      <w:r>
        <w:t>…………………………………………………………………………………….1</w:t>
      </w:r>
      <w:r w:rsidR="00713093">
        <w:t>8</w:t>
      </w:r>
    </w:p>
    <w:p w14:paraId="186D3B6B" w14:textId="7497C5C3" w:rsidR="002202F3" w:rsidRDefault="002202F3" w:rsidP="002202F3">
      <w:r>
        <w:t>Şekil 3.</w:t>
      </w:r>
      <w:r w:rsidR="000F2F1B">
        <w:t>12..</w:t>
      </w:r>
      <w:r>
        <w:t>…………………………………………………………………………………….19</w:t>
      </w:r>
    </w:p>
    <w:p w14:paraId="318D3C6F" w14:textId="14A77382" w:rsidR="002202F3" w:rsidRDefault="002202F3" w:rsidP="002202F3">
      <w:r>
        <w:t>Şekil 3.</w:t>
      </w:r>
      <w:r w:rsidR="000F2F1B">
        <w:t>1</w:t>
      </w:r>
      <w:r>
        <w:t>3</w:t>
      </w:r>
      <w:r w:rsidR="000F2F1B">
        <w:t>..</w:t>
      </w:r>
      <w:r>
        <w:t>…………………………………………………………………………………….19</w:t>
      </w:r>
    </w:p>
    <w:p w14:paraId="12542985" w14:textId="65FF9CFD" w:rsidR="002202F3" w:rsidRDefault="002202F3" w:rsidP="002202F3">
      <w:r>
        <w:t>Şekil 3.</w:t>
      </w:r>
      <w:r w:rsidR="00713093">
        <w:t>14</w:t>
      </w:r>
      <w:r w:rsidR="000F2F1B">
        <w:t>..</w:t>
      </w:r>
      <w:r>
        <w:t>…………………………………………………………………………………….</w:t>
      </w:r>
      <w:r w:rsidR="00713093">
        <w:t>19</w:t>
      </w:r>
    </w:p>
    <w:p w14:paraId="41C999D3" w14:textId="21C589EF" w:rsidR="002202F3" w:rsidRDefault="002202F3" w:rsidP="002202F3">
      <w:r>
        <w:t>Şekil 3.</w:t>
      </w:r>
      <w:r w:rsidR="00713093">
        <w:t>15</w:t>
      </w:r>
      <w:r w:rsidR="000F2F1B">
        <w:t>..</w:t>
      </w:r>
      <w:r>
        <w:t>…………………………………………………………………………………….20</w:t>
      </w:r>
    </w:p>
    <w:p w14:paraId="6E1F0A91" w14:textId="19CBD15A" w:rsidR="002202F3" w:rsidRDefault="002202F3" w:rsidP="002202F3">
      <w:r>
        <w:t>Şekil 3.</w:t>
      </w:r>
      <w:r w:rsidR="00713093">
        <w:t>16</w:t>
      </w:r>
      <w:r w:rsidR="000F2F1B">
        <w:t>..</w:t>
      </w:r>
      <w:r>
        <w:t>…………………………………………………………………………………….20</w:t>
      </w:r>
    </w:p>
    <w:p w14:paraId="37E5517D" w14:textId="3A99EEAD" w:rsidR="002202F3" w:rsidRDefault="002202F3" w:rsidP="002202F3">
      <w:r>
        <w:t>Şekil 3.</w:t>
      </w:r>
      <w:r w:rsidR="00713093">
        <w:t>17</w:t>
      </w:r>
      <w:r w:rsidR="000F2F1B">
        <w:t>..</w:t>
      </w:r>
      <w:r>
        <w:t>…………………………………………………………………………………….2</w:t>
      </w:r>
      <w:r w:rsidR="00713093">
        <w:t>0</w:t>
      </w:r>
    </w:p>
    <w:p w14:paraId="73740924" w14:textId="0AB4959C" w:rsidR="002202F3" w:rsidRDefault="002202F3" w:rsidP="002202F3">
      <w:r>
        <w:t>Şekil 3.</w:t>
      </w:r>
      <w:r w:rsidR="00713093">
        <w:t>18</w:t>
      </w:r>
      <w:r w:rsidR="000F2F1B">
        <w:t>..</w:t>
      </w:r>
      <w:r>
        <w:t>…………………………………………………………………………………….21</w:t>
      </w:r>
      <w:bookmarkEnd w:id="9"/>
    </w:p>
    <w:p w14:paraId="78DF289A" w14:textId="291EAEBA" w:rsidR="00713093" w:rsidRDefault="00713093" w:rsidP="002202F3">
      <w:r>
        <w:t>Şekil 3.19..…………………………………………………………………………………….21</w:t>
      </w:r>
    </w:p>
    <w:p w14:paraId="6D4412F9" w14:textId="05796065" w:rsidR="00713093" w:rsidRDefault="00713093" w:rsidP="002202F3">
      <w:r>
        <w:t>Şekil 3.20..…………………………………………………………………………………….21</w:t>
      </w:r>
    </w:p>
    <w:p w14:paraId="20E3817B" w14:textId="1ED8A9D6" w:rsidR="00713093" w:rsidRDefault="00713093" w:rsidP="002202F3">
      <w:r>
        <w:t>Şekil 3.21..…………………………………………………………………………………….22</w:t>
      </w:r>
    </w:p>
    <w:p w14:paraId="27A625A9" w14:textId="622308F1" w:rsidR="00713093" w:rsidRDefault="00713093" w:rsidP="00713093">
      <w:r>
        <w:t>Şekil 3.22..…………………………………………………………………………………….22</w:t>
      </w:r>
    </w:p>
    <w:p w14:paraId="54C7DB24" w14:textId="257BF96D" w:rsidR="0084180F" w:rsidRDefault="0084180F" w:rsidP="0084180F">
      <w:r>
        <w:t>Şekil 4.1....…………………………………………………………………………………….2</w:t>
      </w:r>
      <w:r w:rsidR="00EB4324">
        <w:t>3</w:t>
      </w:r>
    </w:p>
    <w:p w14:paraId="122ECB00" w14:textId="0489FDA0" w:rsidR="0084180F" w:rsidRDefault="0084180F" w:rsidP="0084180F">
      <w:r>
        <w:t>Şekil 4.2....…………………………………………………………………………………….2</w:t>
      </w:r>
      <w:r w:rsidR="00EB4324">
        <w:t>3</w:t>
      </w:r>
    </w:p>
    <w:p w14:paraId="282E6717" w14:textId="1A56F9DD" w:rsidR="0084180F" w:rsidRDefault="0084180F" w:rsidP="0084180F">
      <w:r>
        <w:t>Şekil 4.3....…………………………………………………………………………………….2</w:t>
      </w:r>
      <w:r w:rsidR="00EB4324">
        <w:t>4</w:t>
      </w:r>
    </w:p>
    <w:p w14:paraId="173597A7" w14:textId="759F99BB" w:rsidR="0084180F" w:rsidRDefault="0084180F" w:rsidP="0084180F">
      <w:r>
        <w:lastRenderedPageBreak/>
        <w:t>Şekil 4.4....…………………………………………………………………………………….2</w:t>
      </w:r>
      <w:r w:rsidR="00EB4324">
        <w:t>4</w:t>
      </w:r>
    </w:p>
    <w:p w14:paraId="7E07A147" w14:textId="61CE85BE" w:rsidR="0084180F" w:rsidRDefault="0084180F" w:rsidP="0084180F">
      <w:r>
        <w:t>Şekil 4.5....…………………………………………………………………………………….2</w:t>
      </w:r>
      <w:r w:rsidR="00EB4324">
        <w:t>5</w:t>
      </w:r>
    </w:p>
    <w:p w14:paraId="05C3292B" w14:textId="19834929" w:rsidR="0084180F" w:rsidRDefault="0084180F" w:rsidP="0084180F">
      <w:r>
        <w:t>Şekil 4.6....…………………………………………………………………………………….2</w:t>
      </w:r>
      <w:r w:rsidR="00EB4324">
        <w:t>6</w:t>
      </w:r>
    </w:p>
    <w:p w14:paraId="2B0EFA37" w14:textId="27EBC379" w:rsidR="0084180F" w:rsidRDefault="0084180F" w:rsidP="0084180F">
      <w:r>
        <w:t>Şekil 4.7....…………………………………………………………………………………….2</w:t>
      </w:r>
      <w:r w:rsidR="00EB4324">
        <w:t>6</w:t>
      </w:r>
    </w:p>
    <w:p w14:paraId="78A1CE2B" w14:textId="6E1E8331" w:rsidR="0084180F" w:rsidRDefault="0084180F" w:rsidP="0084180F">
      <w:r>
        <w:t>Şekil 4.8....…………………………………………………………………………………….2</w:t>
      </w:r>
      <w:r w:rsidR="00EB4324">
        <w:t>7</w:t>
      </w:r>
    </w:p>
    <w:p w14:paraId="726F3EAE" w14:textId="2C7555D8" w:rsidR="0084180F" w:rsidRDefault="0084180F" w:rsidP="0084180F">
      <w:r>
        <w:t>Şekil 4.9....…………………………………………………………………………………….2</w:t>
      </w:r>
      <w:r w:rsidR="00EB4324">
        <w:t>7</w:t>
      </w:r>
    </w:p>
    <w:p w14:paraId="30C48B2E" w14:textId="2118FB82" w:rsidR="0084180F" w:rsidRDefault="0084180F" w:rsidP="0084180F">
      <w:r>
        <w:t>Şekil 4.10..…………………………………………………………………………………….2</w:t>
      </w:r>
      <w:r w:rsidR="00EB4324">
        <w:t>8</w:t>
      </w:r>
    </w:p>
    <w:p w14:paraId="7F1C21D3" w14:textId="6FB272E5" w:rsidR="0084180F" w:rsidRDefault="0084180F" w:rsidP="0084180F">
      <w:r>
        <w:t>Şekil 4.11..…………………………………………………………………………………….2</w:t>
      </w:r>
      <w:r w:rsidR="00EB4324">
        <w:t>9</w:t>
      </w:r>
    </w:p>
    <w:p w14:paraId="754A8BBE" w14:textId="00B78218" w:rsidR="0084180F" w:rsidRDefault="0084180F" w:rsidP="0084180F">
      <w:r>
        <w:t>Şekil 4.12..…………………………………………………………………………………….2</w:t>
      </w:r>
      <w:r w:rsidR="00EB4324">
        <w:t>9</w:t>
      </w:r>
    </w:p>
    <w:p w14:paraId="47DFEE09" w14:textId="0A036855" w:rsidR="0084180F" w:rsidRDefault="0084180F" w:rsidP="0084180F">
      <w:r>
        <w:t>Şekil 4.13..…………………………………………………………………………………….</w:t>
      </w:r>
      <w:r w:rsidR="00EB4324">
        <w:t>30</w:t>
      </w:r>
    </w:p>
    <w:p w14:paraId="74BBAC67" w14:textId="1ECFB4AE" w:rsidR="0084180F" w:rsidRDefault="0084180F" w:rsidP="0084180F">
      <w:r>
        <w:t>Şekil 4.14..…………………………………………………………………………………….</w:t>
      </w:r>
      <w:r w:rsidR="00EB4324">
        <w:t>30</w:t>
      </w:r>
    </w:p>
    <w:p w14:paraId="5ED1E327" w14:textId="0F4B331B" w:rsidR="0084180F" w:rsidRDefault="0084180F" w:rsidP="0084180F">
      <w:r>
        <w:t>Şekil 4.15..…………………………………………………………………………………….</w:t>
      </w:r>
      <w:r w:rsidR="00EB4324">
        <w:t>31</w:t>
      </w:r>
    </w:p>
    <w:p w14:paraId="35043333" w14:textId="0A3878EE" w:rsidR="0084180F" w:rsidRDefault="0084180F" w:rsidP="0084180F">
      <w:r>
        <w:t>Şekil 4.16..…………………………………………………………………………………….</w:t>
      </w:r>
      <w:r w:rsidR="00EB4324">
        <w:t>31</w:t>
      </w:r>
    </w:p>
    <w:p w14:paraId="7D2CF1CF" w14:textId="44098340" w:rsidR="0084180F" w:rsidRDefault="0084180F" w:rsidP="0084180F">
      <w:r>
        <w:t>Şekil 4.17..…………………………………………………………………………………….</w:t>
      </w:r>
      <w:r w:rsidR="00EB4324">
        <w:t>32</w:t>
      </w:r>
    </w:p>
    <w:p w14:paraId="40457A93" w14:textId="410DC09F" w:rsidR="0084180F" w:rsidRDefault="0084180F" w:rsidP="0084180F">
      <w:r>
        <w:t>Şekil 4.18..…………………………………………………………………………………….</w:t>
      </w:r>
      <w:r w:rsidR="00EB4324">
        <w:t>33</w:t>
      </w:r>
    </w:p>
    <w:p w14:paraId="447C344A" w14:textId="63575DD1" w:rsidR="0084180F" w:rsidRDefault="0084180F" w:rsidP="0084180F">
      <w:r>
        <w:t>Şekil 4.19..…………………………………………………………………………………….</w:t>
      </w:r>
      <w:r w:rsidR="00EB4324">
        <w:t>34</w:t>
      </w:r>
    </w:p>
    <w:p w14:paraId="6BEEE162" w14:textId="504A56BB" w:rsidR="0084180F" w:rsidRDefault="0084180F" w:rsidP="0084180F">
      <w:r>
        <w:t>Şekil 4.20..…………………………………………………………………………………….</w:t>
      </w:r>
      <w:r w:rsidR="00EB4324">
        <w:t>35</w:t>
      </w:r>
    </w:p>
    <w:p w14:paraId="46495906" w14:textId="6FADBB9E" w:rsidR="0084180F" w:rsidRDefault="0084180F" w:rsidP="0084180F">
      <w:r>
        <w:t>Şekil 4.21..…………………………………………………………………………………….</w:t>
      </w:r>
      <w:r w:rsidR="00EB4324">
        <w:t>36</w:t>
      </w:r>
    </w:p>
    <w:p w14:paraId="06E90EBB" w14:textId="64969312" w:rsidR="0084180F" w:rsidRDefault="0084180F" w:rsidP="0084180F">
      <w:r>
        <w:t>Şekil 4.22..…………………………………………………………………………………….</w:t>
      </w:r>
      <w:r w:rsidR="00EB4324">
        <w:t>37</w:t>
      </w:r>
    </w:p>
    <w:p w14:paraId="35E6BD5A" w14:textId="2D064340" w:rsidR="0084180F" w:rsidRDefault="0084180F" w:rsidP="0084180F">
      <w:r>
        <w:t>Şekil 4.23..…………………………………………………………………………………….</w:t>
      </w:r>
      <w:r w:rsidR="00EB4324">
        <w:t>3</w:t>
      </w:r>
      <w:r w:rsidR="0055122F">
        <w:t>7</w:t>
      </w:r>
    </w:p>
    <w:p w14:paraId="6FFAFFFB" w14:textId="3C51920F" w:rsidR="0084180F" w:rsidRDefault="0084180F" w:rsidP="0084180F">
      <w:r>
        <w:t>Şekil 4.24..…………………………………………………………………………………….</w:t>
      </w:r>
      <w:r w:rsidR="00EB4324">
        <w:t>3</w:t>
      </w:r>
      <w:r w:rsidR="0055122F">
        <w:t>8</w:t>
      </w:r>
    </w:p>
    <w:p w14:paraId="0B3B3BAB" w14:textId="3A96EA54" w:rsidR="0084180F" w:rsidRDefault="0084180F" w:rsidP="0084180F">
      <w:r>
        <w:t>Şekil 4.25..…………………………………………………………………………………….</w:t>
      </w:r>
      <w:r w:rsidR="00EB4324">
        <w:t>3</w:t>
      </w:r>
      <w:r w:rsidR="0055122F">
        <w:t>8</w:t>
      </w:r>
    </w:p>
    <w:p w14:paraId="7A6CCFC8" w14:textId="545F6EC2" w:rsidR="0084180F" w:rsidRDefault="0084180F" w:rsidP="0084180F">
      <w:r>
        <w:t>Şekil 4.26..…………………………………………………………………………………….</w:t>
      </w:r>
      <w:r w:rsidR="00713093">
        <w:t>38</w:t>
      </w:r>
    </w:p>
    <w:p w14:paraId="3B6C227E" w14:textId="021C715B" w:rsidR="0084180F" w:rsidRDefault="0084180F" w:rsidP="0084180F">
      <w:r>
        <w:t>Şekil 4.27..…………………………………………………………………………………….</w:t>
      </w:r>
      <w:r w:rsidR="0055122F">
        <w:t>39</w:t>
      </w:r>
    </w:p>
    <w:p w14:paraId="3E7418E9" w14:textId="36A0C7FF" w:rsidR="0084180F" w:rsidRDefault="0084180F" w:rsidP="0084180F">
      <w:r>
        <w:t>Şekil 4.28..…………………………………………………………………………………….</w:t>
      </w:r>
      <w:r w:rsidR="00EB4324">
        <w:t>4</w:t>
      </w:r>
      <w:r w:rsidR="0055122F">
        <w:t>0</w:t>
      </w:r>
    </w:p>
    <w:p w14:paraId="06EC7405" w14:textId="352DE16A" w:rsidR="0084180F" w:rsidRDefault="0084180F" w:rsidP="0084180F">
      <w:r>
        <w:t>Şekil 4.29..…………………………………………………………………………………….</w:t>
      </w:r>
      <w:r w:rsidR="00EB4324">
        <w:t>4</w:t>
      </w:r>
      <w:r w:rsidR="0055122F">
        <w:t>0</w:t>
      </w:r>
    </w:p>
    <w:p w14:paraId="382BA155" w14:textId="7264DB8E" w:rsidR="0084180F" w:rsidRDefault="0084180F" w:rsidP="0084180F">
      <w:r>
        <w:t>Şekil 4.30..…………………………………………………………………………………….</w:t>
      </w:r>
      <w:r w:rsidR="00EB4324">
        <w:t>4</w:t>
      </w:r>
      <w:r w:rsidR="0055122F">
        <w:t>1</w:t>
      </w:r>
    </w:p>
    <w:p w14:paraId="7CD91896" w14:textId="397D2D5A" w:rsidR="0084180F" w:rsidRDefault="0084180F" w:rsidP="0084180F">
      <w:r>
        <w:lastRenderedPageBreak/>
        <w:t>Şekil 4.31..…………………………………………………………………………………….</w:t>
      </w:r>
      <w:r w:rsidR="00EB4324">
        <w:t>4</w:t>
      </w:r>
      <w:r w:rsidR="0055122F">
        <w:t>2</w:t>
      </w:r>
    </w:p>
    <w:p w14:paraId="2F91231C" w14:textId="7D008C0D" w:rsidR="0084180F" w:rsidRDefault="0084180F" w:rsidP="0084180F">
      <w:r>
        <w:t>Şekil 4.32..…………………………………………………………………………………….</w:t>
      </w:r>
      <w:r w:rsidR="00EB4324">
        <w:t>4</w:t>
      </w:r>
      <w:r w:rsidR="0055122F">
        <w:t>2</w:t>
      </w:r>
    </w:p>
    <w:p w14:paraId="3F15EA68" w14:textId="0617BBA1" w:rsidR="0084180F" w:rsidRDefault="0084180F" w:rsidP="0084180F">
      <w:r>
        <w:t>Şekil 4.33..…………………………………………………………………………………….</w:t>
      </w:r>
      <w:r w:rsidR="00EB4324">
        <w:t>4</w:t>
      </w:r>
      <w:r w:rsidR="003454EB">
        <w:t>3</w:t>
      </w:r>
    </w:p>
    <w:p w14:paraId="06911D73" w14:textId="2FDF956E" w:rsidR="00EB4324" w:rsidRDefault="00EB4324" w:rsidP="00EB4324">
      <w:r>
        <w:t>Şekil 4.34..…………………………………………………………………………………….4</w:t>
      </w:r>
      <w:r w:rsidR="003454EB">
        <w:t>4</w:t>
      </w:r>
    </w:p>
    <w:p w14:paraId="08238A8A" w14:textId="2F747095" w:rsidR="00EB4324" w:rsidRDefault="00EB4324" w:rsidP="00EB4324">
      <w:r>
        <w:t>Şekil 4.35..…………………………………………………………………………………….4</w:t>
      </w:r>
      <w:r w:rsidR="003454EB">
        <w:t>5</w:t>
      </w:r>
    </w:p>
    <w:p w14:paraId="568687BB" w14:textId="357CB4C7" w:rsidR="00EB4324" w:rsidRDefault="00EB4324" w:rsidP="00EB4324">
      <w:r>
        <w:t>Şekil 4.36..…………………………………………………………………………………….4</w:t>
      </w:r>
      <w:r w:rsidR="003454EB">
        <w:t>5</w:t>
      </w:r>
    </w:p>
    <w:p w14:paraId="0211E23C" w14:textId="0C2FF383" w:rsidR="00EB4324" w:rsidRDefault="00EB4324" w:rsidP="00EB4324">
      <w:r>
        <w:t>Şekil 4.37..…………………………………………………………………………………….4</w:t>
      </w:r>
      <w:r w:rsidR="003454EB">
        <w:t>6</w:t>
      </w:r>
    </w:p>
    <w:p w14:paraId="0320CE59" w14:textId="4B4DC980" w:rsidR="00EB4324" w:rsidRDefault="00EB4324" w:rsidP="00EB4324">
      <w:r>
        <w:t>Şekil 4.38..…………………………………………………………………………………….</w:t>
      </w:r>
      <w:r w:rsidR="003454EB">
        <w:t>47</w:t>
      </w:r>
    </w:p>
    <w:p w14:paraId="1C98E8CE" w14:textId="5D54A482" w:rsidR="00EB4324" w:rsidRDefault="00EB4324" w:rsidP="00EB4324">
      <w:r>
        <w:t>Şekil 4.39..…………………………………………………………………………………….</w:t>
      </w:r>
      <w:r w:rsidR="003454EB">
        <w:t>48</w:t>
      </w:r>
    </w:p>
    <w:p w14:paraId="3127E15A" w14:textId="63C119AA" w:rsidR="00EB4324" w:rsidRDefault="00EB4324" w:rsidP="00EB4324">
      <w:r>
        <w:t>Şekil 4.40..…………………………………………………………………………………….</w:t>
      </w:r>
      <w:r w:rsidR="003454EB">
        <w:t>49</w:t>
      </w:r>
    </w:p>
    <w:p w14:paraId="61FD0692" w14:textId="33874F54" w:rsidR="00EB4324" w:rsidRDefault="00EB4324" w:rsidP="00EB4324">
      <w:r>
        <w:t>Şekil 4.41..…………………………………………………………………………………….</w:t>
      </w:r>
      <w:r w:rsidR="003454EB">
        <w:t>50</w:t>
      </w:r>
    </w:p>
    <w:p w14:paraId="42F1F6D1" w14:textId="68FB27C7" w:rsidR="00EB4324" w:rsidRDefault="00EB4324" w:rsidP="00EB4324">
      <w:r>
        <w:t>Şekil 4.42..…………………………………………………………………………………….5</w:t>
      </w:r>
      <w:r w:rsidR="003454EB">
        <w:t>1</w:t>
      </w:r>
    </w:p>
    <w:p w14:paraId="6B9C29F2" w14:textId="0631DB1B" w:rsidR="00EB4324" w:rsidRDefault="00EB4324" w:rsidP="00EB4324">
      <w:r>
        <w:t>Şekil 4.</w:t>
      </w:r>
      <w:r w:rsidR="00AC7F71">
        <w:t>43</w:t>
      </w:r>
      <w:r>
        <w:t>..…………………………………………………………………………………….5</w:t>
      </w:r>
      <w:r w:rsidR="003454EB">
        <w:t>1</w:t>
      </w:r>
    </w:p>
    <w:p w14:paraId="610210EA" w14:textId="41AF5E2B" w:rsidR="00EB4324" w:rsidRDefault="00EB4324" w:rsidP="00EB4324">
      <w:r>
        <w:t>Şekil 4.</w:t>
      </w:r>
      <w:r w:rsidR="00AC7F71">
        <w:t>44</w:t>
      </w:r>
      <w:r>
        <w:t>..…………………………………………………………………………………….5</w:t>
      </w:r>
      <w:r w:rsidR="003454EB">
        <w:t>2</w:t>
      </w:r>
    </w:p>
    <w:p w14:paraId="274FBF58" w14:textId="7FBC7CC5" w:rsidR="00EB4324" w:rsidRDefault="00EB4324" w:rsidP="00EB4324">
      <w:r>
        <w:t>Şekil 4.</w:t>
      </w:r>
      <w:r w:rsidR="00AC7F71">
        <w:t>45</w:t>
      </w:r>
      <w:r>
        <w:t>..…………………………………………………………………………………….5</w:t>
      </w:r>
      <w:r w:rsidR="003454EB">
        <w:t>2</w:t>
      </w:r>
    </w:p>
    <w:p w14:paraId="396C60BF" w14:textId="7D0B9A02" w:rsidR="00EB4324" w:rsidRDefault="00EB4324" w:rsidP="00EB4324">
      <w:r>
        <w:t>Şekil 4.</w:t>
      </w:r>
      <w:r w:rsidR="00AC7F71">
        <w:t>46</w:t>
      </w:r>
      <w:r>
        <w:t>..…………………………………………………………………………………….5</w:t>
      </w:r>
      <w:r w:rsidR="003454EB">
        <w:t>3</w:t>
      </w:r>
    </w:p>
    <w:p w14:paraId="0DC847B2" w14:textId="41203616" w:rsidR="00EB4324" w:rsidRDefault="00EB4324" w:rsidP="00EB4324">
      <w:r>
        <w:t>Şekil 4.</w:t>
      </w:r>
      <w:r w:rsidR="00AC7F71">
        <w:t>47</w:t>
      </w:r>
      <w:r>
        <w:t>..…………………………………………………………………………………….5</w:t>
      </w:r>
      <w:r w:rsidR="003454EB">
        <w:t>4</w:t>
      </w:r>
    </w:p>
    <w:p w14:paraId="57733601" w14:textId="0BC7D179" w:rsidR="00EB4324" w:rsidRDefault="00EB4324" w:rsidP="00EB4324">
      <w:r>
        <w:t>Şekil 4.</w:t>
      </w:r>
      <w:r w:rsidR="00AC7F71">
        <w:t>48</w:t>
      </w:r>
      <w:r>
        <w:t>..…………………………………………………………………………………….5</w:t>
      </w:r>
      <w:r w:rsidR="003454EB">
        <w:t>4</w:t>
      </w:r>
    </w:p>
    <w:p w14:paraId="6397544C" w14:textId="0BBBBC84" w:rsidR="00AC7F71" w:rsidRDefault="00AC7F71" w:rsidP="00AC7F71">
      <w:r>
        <w:t>Şekil 4.</w:t>
      </w:r>
      <w:r w:rsidR="00713093">
        <w:t>49</w:t>
      </w:r>
      <w:r>
        <w:t>..…………………………………………………………………………………….5</w:t>
      </w:r>
      <w:r w:rsidR="003454EB">
        <w:t>5</w:t>
      </w:r>
    </w:p>
    <w:p w14:paraId="6F6A8B9B" w14:textId="3A538090" w:rsidR="0055122F" w:rsidRDefault="0055122F" w:rsidP="0055122F">
      <w:r>
        <w:t>Şekil 4.50..…………………………………………………………………………………….5</w:t>
      </w:r>
      <w:r w:rsidR="003454EB">
        <w:t>5</w:t>
      </w:r>
    </w:p>
    <w:p w14:paraId="56FB73B9" w14:textId="05E46581" w:rsidR="0055122F" w:rsidRDefault="0055122F" w:rsidP="0055122F">
      <w:r>
        <w:t>Şekil 4.51..…………………………………………………………………………………….5</w:t>
      </w:r>
      <w:r w:rsidR="003454EB">
        <w:t>6</w:t>
      </w:r>
    </w:p>
    <w:p w14:paraId="079368F6" w14:textId="03FE9E4C" w:rsidR="0055122F" w:rsidRDefault="0055122F" w:rsidP="0055122F">
      <w:r>
        <w:t>Şekil 4.52..…………………………………………………………………………………….5</w:t>
      </w:r>
      <w:r w:rsidR="003454EB">
        <w:t>7</w:t>
      </w:r>
    </w:p>
    <w:p w14:paraId="3D2E564C" w14:textId="2B957F52" w:rsidR="0055122F" w:rsidRDefault="0055122F" w:rsidP="0055122F">
      <w:r>
        <w:t>Şekil 4.53..…………………………………………………………………………………….5</w:t>
      </w:r>
      <w:r w:rsidR="003454EB">
        <w:t>7</w:t>
      </w:r>
    </w:p>
    <w:p w14:paraId="35B16C8A" w14:textId="709EB3FD" w:rsidR="0055122F" w:rsidRDefault="0055122F" w:rsidP="0055122F">
      <w:r>
        <w:t>Şekil 4.54..…………………………………………………………………………………….5</w:t>
      </w:r>
      <w:r w:rsidR="003454EB">
        <w:t>8</w:t>
      </w:r>
    </w:p>
    <w:p w14:paraId="729DB62F" w14:textId="24C50C0E" w:rsidR="0055122F" w:rsidRDefault="0055122F" w:rsidP="0055122F">
      <w:r>
        <w:t>Şekil 4.55..…………………………………………………………………………………….5</w:t>
      </w:r>
      <w:r w:rsidR="003454EB">
        <w:t>8</w:t>
      </w:r>
    </w:p>
    <w:p w14:paraId="276310ED" w14:textId="7E20BB16" w:rsidR="0055122F" w:rsidRDefault="0055122F" w:rsidP="0055122F">
      <w:r>
        <w:t>Şekil 4.56..…………………………………………………………………………………….59</w:t>
      </w:r>
    </w:p>
    <w:p w14:paraId="767E6962" w14:textId="1618389D" w:rsidR="0055122F" w:rsidRDefault="0055122F" w:rsidP="00AC7F71">
      <w:r>
        <w:t>Şekil 4.57..…………………………………………………………………………………….59</w:t>
      </w:r>
    </w:p>
    <w:p w14:paraId="171FBB46" w14:textId="2A6B6CA2" w:rsidR="00AF67A2" w:rsidRPr="00AF67A2" w:rsidRDefault="00AF67A2" w:rsidP="0084180F">
      <w:r>
        <w:lastRenderedPageBreak/>
        <w:t>ÖNSÖZ</w:t>
      </w:r>
    </w:p>
    <w:p w14:paraId="1AC27CBD" w14:textId="526237A2" w:rsidR="00956A63" w:rsidRDefault="00673DF1" w:rsidP="00C95454">
      <w:bookmarkStart w:id="10" w:name="_Hlk170163662"/>
      <w:r>
        <w:rPr>
          <w:bCs/>
          <w:szCs w:val="24"/>
        </w:rPr>
        <w:t>Bitirme tezi süresince benden yardımlarını esirgemeyen, akademik anlamda b</w:t>
      </w:r>
      <w:r w:rsidR="006647A1">
        <w:rPr>
          <w:bCs/>
          <w:szCs w:val="24"/>
        </w:rPr>
        <w:t>ize</w:t>
      </w:r>
      <w:r>
        <w:rPr>
          <w:bCs/>
          <w:szCs w:val="24"/>
        </w:rPr>
        <w:t xml:space="preserve"> her zaman destek olan ve doğru yolu gösteren sayın danışman hocam Güneş Harman’a teşekkür ederi</w:t>
      </w:r>
      <w:r w:rsidR="006647A1">
        <w:rPr>
          <w:bCs/>
          <w:szCs w:val="24"/>
        </w:rPr>
        <w:t>z</w:t>
      </w:r>
      <w:r>
        <w:rPr>
          <w:bCs/>
          <w:szCs w:val="24"/>
        </w:rPr>
        <w:t xml:space="preserve">. </w:t>
      </w:r>
      <w:r w:rsidRPr="00AD4153">
        <w:t>Sayın Harman, akademik bilgisi, tecrübesi ve özverisiyle beni her adımda destekleyerek bu tezin başarıyla tamamlanmasına önemli bir katkı sağlamıştır.</w:t>
      </w:r>
      <w:r w:rsidR="0005787F">
        <w:t xml:space="preserve"> </w:t>
      </w:r>
      <w:r w:rsidRPr="00AD4153">
        <w:t>Tez çalışmam sürecindeki destekleri ve katkıları için tüm bu sevgili insana minnettarlığımı</w:t>
      </w:r>
      <w:r w:rsidR="006647A1">
        <w:t>zı</w:t>
      </w:r>
      <w:r w:rsidRPr="00AD4153">
        <w:t xml:space="preserve"> sunar, b</w:t>
      </w:r>
      <w:r w:rsidR="006647A1">
        <w:t>ize</w:t>
      </w:r>
      <w:r w:rsidRPr="00AD4153">
        <w:t xml:space="preserve"> verd</w:t>
      </w:r>
      <w:r w:rsidR="006647A1">
        <w:t>ikleri</w:t>
      </w:r>
      <w:r w:rsidRPr="00AD4153">
        <w:t xml:space="preserve"> güven ve destekle bu önemli aşamayı başarıyla tamamlamamı</w:t>
      </w:r>
      <w:r w:rsidR="006647A1">
        <w:t>zı</w:t>
      </w:r>
      <w:r w:rsidRPr="00AD4153">
        <w:t xml:space="preserve"> sağlayan herkese içtenlikle teşekkür ederi</w:t>
      </w:r>
      <w:r w:rsidR="006647A1">
        <w:t>z</w:t>
      </w:r>
      <w:r w:rsidRPr="00AD4153">
        <w:t>. Bu başarı, sizinle paylaşmanın gururunu taşıyoru</w:t>
      </w:r>
      <w:r w:rsidR="006647A1">
        <w:t>z</w:t>
      </w:r>
      <w:r w:rsidRPr="00AD4153">
        <w:t>.</w:t>
      </w:r>
    </w:p>
    <w:p w14:paraId="33A0B80B" w14:textId="77777777" w:rsidR="00AC3B3B" w:rsidRDefault="00AC3B3B" w:rsidP="00C95454"/>
    <w:p w14:paraId="259EB38D" w14:textId="77777777" w:rsidR="008E60FF" w:rsidRDefault="008E60FF" w:rsidP="00C95454"/>
    <w:p w14:paraId="35FD3DA4" w14:textId="27FDBD54" w:rsidR="007C6233" w:rsidRDefault="008E60FF" w:rsidP="00C95454">
      <w:r>
        <w:t xml:space="preserve">                                                                                              </w:t>
      </w:r>
      <w:r w:rsidR="007C6233">
        <w:t>MUHAMMED BERKAY ÇINAR</w:t>
      </w:r>
    </w:p>
    <w:p w14:paraId="308C074E" w14:textId="54467C89" w:rsidR="007C6233" w:rsidRDefault="008E60FF" w:rsidP="00C95454">
      <w:r>
        <w:t xml:space="preserve">                                                                                              </w:t>
      </w:r>
      <w:r w:rsidR="007C6233">
        <w:t>İLYAS SÜZMEN</w:t>
      </w:r>
    </w:p>
    <w:bookmarkEnd w:id="10"/>
    <w:p w14:paraId="7F29778D" w14:textId="77777777" w:rsidR="007C6233" w:rsidRDefault="007C6233" w:rsidP="00C95454">
      <w:r>
        <w:t xml:space="preserve">      </w:t>
      </w:r>
    </w:p>
    <w:p w14:paraId="4203F3AD" w14:textId="77777777" w:rsidR="007C6233" w:rsidRDefault="007C6233" w:rsidP="00C95454"/>
    <w:p w14:paraId="5FE852AF" w14:textId="47DDED1D" w:rsidR="007C6233" w:rsidRPr="00C95454" w:rsidRDefault="007C6233" w:rsidP="00C95454">
      <w:pPr>
        <w:sectPr w:rsidR="007C6233" w:rsidRPr="00C95454" w:rsidSect="006507A6">
          <w:footerReference w:type="default" r:id="rId13"/>
          <w:pgSz w:w="11906" w:h="16838"/>
          <w:pgMar w:top="1134" w:right="1134" w:bottom="1134" w:left="1701" w:header="708" w:footer="708" w:gutter="0"/>
          <w:pgNumType w:fmt="lowerRoman"/>
          <w:cols w:space="708"/>
        </w:sectPr>
      </w:pPr>
      <w:r>
        <w:t xml:space="preserve">  </w:t>
      </w:r>
    </w:p>
    <w:p w14:paraId="6EB8DC10" w14:textId="6439CCF1" w:rsidR="006D7A79" w:rsidRDefault="006D7A79">
      <w:pPr>
        <w:pStyle w:val="Balk5"/>
      </w:pPr>
      <w:bookmarkStart w:id="11" w:name="_Toc527293486"/>
      <w:bookmarkStart w:id="12" w:name="_Toc156918193"/>
      <w:r>
        <w:lastRenderedPageBreak/>
        <w:t>ÖZET</w:t>
      </w:r>
      <w:bookmarkEnd w:id="11"/>
      <w:bookmarkEnd w:id="12"/>
    </w:p>
    <w:p w14:paraId="08866A31" w14:textId="59E32B9E" w:rsidR="00673DF1" w:rsidRPr="00647737" w:rsidRDefault="00673DF1" w:rsidP="00673DF1">
      <w:pPr>
        <w:autoSpaceDE w:val="0"/>
        <w:autoSpaceDN w:val="0"/>
        <w:adjustRightInd w:val="0"/>
      </w:pPr>
      <w:r w:rsidRPr="00C46763">
        <w:t>Bu Tez</w:t>
      </w:r>
      <w:r>
        <w:t xml:space="preserve"> çalışması</w:t>
      </w:r>
      <w:r w:rsidRPr="00C46763">
        <w:t xml:space="preserve"> </w:t>
      </w:r>
      <w:r w:rsidR="00EB1E36">
        <w:t>TODO</w:t>
      </w:r>
      <w:r w:rsidRPr="00C46763">
        <w:t xml:space="preserve"> (Yapılacaklar Listesi) web sitesi geliştirmeyi amaçlamaktadır. </w:t>
      </w:r>
      <w:r>
        <w:t>İçerisinde anasayfa</w:t>
      </w:r>
      <w:r w:rsidR="00EB1E36">
        <w:t>:</w:t>
      </w:r>
      <w:r w:rsidR="00EB1E36" w:rsidRPr="00EB1E36">
        <w:t xml:space="preserve"> </w:t>
      </w:r>
      <w:r w:rsidR="00EB1E36">
        <w:t>Kullanıcılar web sitesine girdiklerinde karşılarına çıkacak olan ilk sayfa, kullanıcı dostu ve erişilebilir bir tasarıma sahip olacak. Bu sayfada, kullanıcılara genel bir bakış sunulacak ve siteye üye olma, giriş yapma gibi işlemler kolayca gerçekleştirilebilecektir. N</w:t>
      </w:r>
      <w:r>
        <w:t>ot alma</w:t>
      </w:r>
      <w:r w:rsidR="00EB1E36">
        <w:t>: Kullanıcılar, görevleriyle ilgili notlar alabilecekleri özel bir alan bulacaklar. Bu bölüm, kullanıcıların görevleriyle ilgili detaylı bilgi girebilmelerini ve bu bilgileri düzenleyebilmelerini sağlayacaktır.</w:t>
      </w:r>
      <w:r>
        <w:t xml:space="preserve"> </w:t>
      </w:r>
      <w:r w:rsidR="00EB1E36">
        <w:t>T</w:t>
      </w:r>
      <w:r>
        <w:t xml:space="preserve">akvim sayfası, kullanıcı girişi, yapılacaklar listesi ve bunların tarihe göre seçimi yapılan bölümler bulunacaktır. </w:t>
      </w:r>
      <w:r w:rsidRPr="00C46763">
        <w:t>Kullanıcıların kay</w:t>
      </w:r>
      <w:r w:rsidR="009D355C">
        <w:t>dolmaları</w:t>
      </w:r>
      <w:r w:rsidRPr="00C46763">
        <w:t>, giriş yapmalarını ve kişisel görev listelerini oluşturmalarını sağlayan bir platform oluşturulacaktır.</w:t>
      </w:r>
      <w:r w:rsidR="00EB1E36" w:rsidRPr="00EB1E36">
        <w:t xml:space="preserve"> </w:t>
      </w:r>
      <w:r w:rsidR="00EB1E36">
        <w:t>Kullanıcılar, kişisel görev listelerini oluşturabilecek ve bu listeleri yönetebilecekler. Bu bölümde, yeni görev ekleme, mevcut görevleri düzenleme, tamamlama ve silme gibi işlemler kolaylıkla yapılabilecektir. Kullanıcılar, görevlerin durumlarını belirleyebilecek ve tamamlanan görevleri arşivleyebilecekler.</w:t>
      </w:r>
      <w:r w:rsidRPr="00C46763">
        <w:t xml:space="preserve"> </w:t>
      </w:r>
      <w:r w:rsidRPr="00F32599">
        <w:t>Güvenlik açısından, kullanıcıların kişisel bilgileri şifrelenmiş bir şekilde saklanacak ve güvenli bir oturum yönetimi uygulanacaktır.</w:t>
      </w:r>
      <w:r w:rsidRPr="00F32599">
        <w:rPr>
          <w:rFonts w:ascii="Segoe UI" w:hAnsi="Segoe UI" w:cs="Segoe UI"/>
        </w:rPr>
        <w:t xml:space="preserve"> </w:t>
      </w:r>
      <w:r w:rsidRPr="00C46763">
        <w:t xml:space="preserve">Ana fonksiyonlar arasında </w:t>
      </w:r>
      <w:r>
        <w:t xml:space="preserve">kullanıcı istediğinde </w:t>
      </w:r>
      <w:r w:rsidRPr="00C46763">
        <w:t>yeni görev ekleme, mevcut görevleri düzenleme, tamamlama ve silme gibi</w:t>
      </w:r>
      <w:r>
        <w:t xml:space="preserve"> işlemler</w:t>
      </w:r>
      <w:r w:rsidRPr="00C46763">
        <w:t xml:space="preserve"> bulunacaktır. Ayrıca, kullanıcıların görevlere öncelik atama ve takvimle entegrasyon gibi gelişmiş özellikleri kullanmalarına imkan tanınacaktır. </w:t>
      </w:r>
      <w:r w:rsidR="00813E59">
        <w:t>A</w:t>
      </w:r>
      <w:r w:rsidR="00716E3A">
        <w:t>rayü</w:t>
      </w:r>
      <w:r w:rsidR="00813E59">
        <w:t>z</w:t>
      </w:r>
      <w:r w:rsidRPr="00C46763">
        <w:t xml:space="preserve"> ve </w:t>
      </w:r>
      <w:r w:rsidR="00716E3A">
        <w:t>arka uç</w:t>
      </w:r>
      <w:r w:rsidRPr="00C46763">
        <w:t xml:space="preserve"> tarafında kullanılacak teknolojiler de belirlenecek ve bu teknolojilerin kullanımıyla ilgili açıklamalar yapılacaktır. Tez çalışması</w:t>
      </w:r>
      <w:r>
        <w:t xml:space="preserve"> işlevsel bir arka plan programlanması ve </w:t>
      </w:r>
      <w:r w:rsidRPr="00C46763">
        <w:t>kullanıcı dostu bir arayüz tasarımına odaklanmalıdır.</w:t>
      </w:r>
    </w:p>
    <w:p w14:paraId="41479398" w14:textId="0B613439" w:rsidR="006D7A79" w:rsidRDefault="006D7A79">
      <w:pPr>
        <w:pStyle w:val="KonuBal"/>
        <w:sectPr w:rsidR="006D7A79" w:rsidSect="006507A6">
          <w:footerReference w:type="default" r:id="rId14"/>
          <w:pgSz w:w="11906" w:h="16838"/>
          <w:pgMar w:top="1134" w:right="1134" w:bottom="1134" w:left="1701" w:header="708" w:footer="708" w:gutter="0"/>
          <w:pgNumType w:fmt="lowerRoman"/>
          <w:cols w:space="708"/>
        </w:sectPr>
      </w:pPr>
    </w:p>
    <w:p w14:paraId="71F613D2" w14:textId="6CE1E85A" w:rsidR="006D7A79" w:rsidRDefault="006D7A79">
      <w:pPr>
        <w:pStyle w:val="Balk5"/>
      </w:pPr>
      <w:bookmarkStart w:id="13" w:name="_Toc527293487"/>
      <w:bookmarkStart w:id="14" w:name="_Toc156918194"/>
      <w:r>
        <w:lastRenderedPageBreak/>
        <w:t>ABSTRACT</w:t>
      </w:r>
      <w:bookmarkEnd w:id="13"/>
      <w:bookmarkEnd w:id="14"/>
    </w:p>
    <w:p w14:paraId="5461A6C8" w14:textId="77777777" w:rsidR="00252693" w:rsidRPr="00252693" w:rsidRDefault="00FB413B" w:rsidP="00252693">
      <w:r>
        <w:t>This thesis project aims to develop a ToDo (Task List) website. The website will include the following components: The initial page users will encounter upon visiting the website will feature a user-friendly and accessible design. This page will provide an overview and allow users to easily perform actions such as signing up and logging in</w:t>
      </w:r>
      <w:r w:rsidR="00252693">
        <w:t xml:space="preserve">. </w:t>
      </w:r>
      <w:r w:rsidR="00252693" w:rsidRPr="00252693">
        <w:t>There will be a section for taking notes, where users can record notes related to their tasks. This section will allow users to enter detailed information about their tasks and manage this information. The site will include a calendar page, user login, to-do list, and sections for selecting tasks by date.</w:t>
      </w:r>
      <w:r w:rsidR="00252693">
        <w:t xml:space="preserve"> </w:t>
      </w:r>
      <w:r w:rsidR="00252693" w:rsidRPr="00252693">
        <w:t>The platform will enable users to register, log in, and create personal task lists. In this section, users will be able to add new tasks, edit existing tasks, mark them as complete, and delete them with ease. Users will also be able to set the status of their tasks and archive completed ones.</w:t>
      </w:r>
      <w:r w:rsidR="00252693">
        <w:t xml:space="preserve"> </w:t>
      </w:r>
      <w:r w:rsidR="00252693" w:rsidRPr="00252693">
        <w:t>For security, users' personal information will be stored in an encrypted form and secure session management will be implemented. The main functions will include adding new tasks, editing existing tasks, marking tasks as complete, and deleting tasks. Additionally, users will have the ability to assign priorities to tasks and use advanced features such as calendar integration.</w:t>
      </w:r>
      <w:r w:rsidR="00252693">
        <w:t xml:space="preserve"> </w:t>
      </w:r>
      <w:r w:rsidR="00252693" w:rsidRPr="00252693">
        <w:t>The front-end and back-end technologies to be used will also be determined, and explanations will be provided on the usage of these technologies. The thesis project should focus on functional backend programming and user-friendly interface design.</w:t>
      </w:r>
    </w:p>
    <w:p w14:paraId="17B96AC5" w14:textId="5A94F2C9" w:rsidR="002202F3" w:rsidRDefault="002202F3">
      <w:pPr>
        <w:sectPr w:rsidR="002202F3" w:rsidSect="006507A6">
          <w:footerReference w:type="default" r:id="rId15"/>
          <w:pgSz w:w="11906" w:h="16838"/>
          <w:pgMar w:top="1134" w:right="1134" w:bottom="1134" w:left="1701" w:header="708" w:footer="708" w:gutter="0"/>
          <w:pgNumType w:fmt="lowerRoman"/>
          <w:cols w:space="708"/>
        </w:sectPr>
      </w:pPr>
    </w:p>
    <w:p w14:paraId="5F718D6E" w14:textId="77777777" w:rsidR="002202F3" w:rsidRDefault="006D7A79" w:rsidP="003501C9">
      <w:pPr>
        <w:pStyle w:val="Balk2"/>
        <w:numPr>
          <w:ilvl w:val="0"/>
          <w:numId w:val="0"/>
        </w:numPr>
      </w:pPr>
      <w:bookmarkStart w:id="15" w:name="_Toc527293492"/>
      <w:bookmarkStart w:id="16" w:name="_Toc156918197"/>
      <w:r>
        <w:lastRenderedPageBreak/>
        <w:t>Tez Metni</w:t>
      </w:r>
      <w:bookmarkEnd w:id="15"/>
      <w:bookmarkEnd w:id="16"/>
    </w:p>
    <w:p w14:paraId="1DCAE04F" w14:textId="762E0B39" w:rsidR="00263F47" w:rsidRPr="002202F3" w:rsidRDefault="003501C9" w:rsidP="003501C9">
      <w:pPr>
        <w:pStyle w:val="Balk2"/>
        <w:numPr>
          <w:ilvl w:val="0"/>
          <w:numId w:val="0"/>
        </w:numPr>
      </w:pPr>
      <w:r>
        <w:rPr>
          <w:iCs/>
        </w:rPr>
        <w:t>1</w:t>
      </w:r>
      <w:r w:rsidR="004511C0">
        <w:rPr>
          <w:iCs/>
        </w:rPr>
        <w:t>.</w:t>
      </w:r>
      <w:r w:rsidR="00A20F0F">
        <w:rPr>
          <w:iCs/>
        </w:rPr>
        <w:t xml:space="preserve"> </w:t>
      </w:r>
      <w:r w:rsidR="006D7A79" w:rsidRPr="00D362F7">
        <w:rPr>
          <w:iCs/>
        </w:rPr>
        <w:t>G</w:t>
      </w:r>
      <w:r w:rsidR="00536C67">
        <w:rPr>
          <w:iCs/>
        </w:rPr>
        <w:t>İRİŞ</w:t>
      </w:r>
    </w:p>
    <w:p w14:paraId="3029C026" w14:textId="224A4A79" w:rsidR="00263F47" w:rsidRDefault="00263F47" w:rsidP="00263F47">
      <w:pPr>
        <w:pStyle w:val="T5"/>
        <w:rPr>
          <w:noProof w:val="0"/>
        </w:rPr>
      </w:pPr>
      <w:r>
        <w:rPr>
          <w:noProof w:val="0"/>
        </w:rPr>
        <w:t>Yapılacaklar Listesi</w:t>
      </w:r>
      <w:r w:rsidR="003C28F0">
        <w:rPr>
          <w:noProof w:val="0"/>
        </w:rPr>
        <w:t xml:space="preserve"> ve Takvim uygulaması</w:t>
      </w:r>
      <w:r>
        <w:rPr>
          <w:noProof w:val="0"/>
        </w:rPr>
        <w:t xml:space="preserve">  web sitesi geliştirmeyi amaçlayan bu tez çalışması, modern yaşamın hızlı tempolu ve karmaşık yapısına uygun olarak bireylerin günlük görevleriyle daha etkili bir şekilde başa çıkmalarını desteklemek amacını taşımaktadır. Bu bağlamda, tez kapsamında, anasayfa, not alma,</w:t>
      </w:r>
      <w:r w:rsidR="00716E3A">
        <w:rPr>
          <w:noProof w:val="0"/>
        </w:rPr>
        <w:t xml:space="preserve"> not silme not güncelleme, notlara öncelik atama</w:t>
      </w:r>
      <w:r>
        <w:rPr>
          <w:noProof w:val="0"/>
        </w:rPr>
        <w:t xml:space="preserve"> takvim sayfası, kullanıcı girişi, </w:t>
      </w:r>
      <w:r w:rsidR="00716E3A">
        <w:rPr>
          <w:noProof w:val="0"/>
        </w:rPr>
        <w:t xml:space="preserve">kullanıcı ayarları ve profili, </w:t>
      </w:r>
      <w:r>
        <w:rPr>
          <w:noProof w:val="0"/>
        </w:rPr>
        <w:t>yapılacaklar listesi ve bunların tarihe göre seçimi yapılan bölümler içeren bir</w:t>
      </w:r>
      <w:r w:rsidR="00813E59">
        <w:rPr>
          <w:noProof w:val="0"/>
        </w:rPr>
        <w:t xml:space="preserve"> görev</w:t>
      </w:r>
      <w:r>
        <w:rPr>
          <w:noProof w:val="0"/>
        </w:rPr>
        <w:t xml:space="preserve"> web sitesi geliştirilecektir.</w:t>
      </w:r>
    </w:p>
    <w:p w14:paraId="0A25F857" w14:textId="77777777" w:rsidR="007036DD" w:rsidRDefault="00263F47" w:rsidP="00263F47">
      <w:pPr>
        <w:pStyle w:val="T5"/>
        <w:rPr>
          <w:noProof w:val="0"/>
        </w:rPr>
      </w:pPr>
      <w:r>
        <w:rPr>
          <w:noProof w:val="0"/>
        </w:rPr>
        <w:t xml:space="preserve">Tezin amacı, kullanıcıların kişisel görev listelerini oluşturabilmeleri ve bu görevleri etkili bir şekilde yönetebilmeleri için kullanıcı dostu bir platform sağlamaktır. Ayrıca, güvenlik açısından, kullanıcıların kişisel bilgileri şifrelenmiş bir şekilde saklanacak ve güvenli bir oturum yönetimi uygulanacaktır, böylece kullanıcıların gizliliği ve veri bütünlüğü korunacaktır. </w:t>
      </w:r>
    </w:p>
    <w:p w14:paraId="4BE9A91D" w14:textId="77777777" w:rsidR="007036DD" w:rsidRDefault="007036DD" w:rsidP="00263F47">
      <w:pPr>
        <w:pStyle w:val="T5"/>
        <w:rPr>
          <w:noProof w:val="0"/>
        </w:rPr>
      </w:pPr>
    </w:p>
    <w:p w14:paraId="59035FF4" w14:textId="3ED99A21" w:rsidR="00D362F7" w:rsidRPr="00D362F7" w:rsidRDefault="00D362F7" w:rsidP="00D362F7">
      <w:pPr>
        <w:rPr>
          <w:b/>
          <w:bCs/>
        </w:rPr>
      </w:pPr>
      <w:r w:rsidRPr="00D362F7">
        <w:rPr>
          <w:b/>
          <w:bCs/>
        </w:rPr>
        <w:t>1.</w:t>
      </w:r>
      <w:r w:rsidR="003513E2">
        <w:rPr>
          <w:b/>
          <w:bCs/>
        </w:rPr>
        <w:t>1</w:t>
      </w:r>
      <w:r w:rsidRPr="00D362F7">
        <w:rPr>
          <w:b/>
          <w:bCs/>
        </w:rPr>
        <w:t xml:space="preserve"> Tez</w:t>
      </w:r>
      <w:r w:rsidR="003513E2">
        <w:rPr>
          <w:b/>
          <w:bCs/>
        </w:rPr>
        <w:t xml:space="preserve"> Çalışmasının </w:t>
      </w:r>
      <w:r w:rsidRPr="00D362F7">
        <w:rPr>
          <w:b/>
          <w:bCs/>
        </w:rPr>
        <w:t>Amacı</w:t>
      </w:r>
    </w:p>
    <w:p w14:paraId="348BC570" w14:textId="4017B08B" w:rsidR="00263F47" w:rsidRDefault="007036DD" w:rsidP="00263F47">
      <w:pPr>
        <w:pStyle w:val="T5"/>
        <w:rPr>
          <w:noProof w:val="0"/>
        </w:rPr>
      </w:pPr>
      <w:r w:rsidRPr="007036DD">
        <w:rPr>
          <w:noProof w:val="0"/>
        </w:rPr>
        <w:t>Bu çalışma, önceki benzer çalışmaların değerlendirilmesini içermekte olup, literatürdeki boşlukları doldurarak ve önceki çalışmalara yeni bir bakış açısı getirerek bu alandaki bilgi birikimine katkıda bulunmayı hedeflemektedir.</w:t>
      </w:r>
      <w:r>
        <w:rPr>
          <w:noProof w:val="0"/>
        </w:rPr>
        <w:t xml:space="preserve"> </w:t>
      </w:r>
      <w:r w:rsidR="00263F47">
        <w:rPr>
          <w:noProof w:val="0"/>
        </w:rPr>
        <w:t xml:space="preserve">Ayrıca, </w:t>
      </w:r>
      <w:r w:rsidR="00813E59">
        <w:rPr>
          <w:noProof w:val="0"/>
        </w:rPr>
        <w:t>yapılacaklar listesi</w:t>
      </w:r>
      <w:r w:rsidR="00263F47">
        <w:rPr>
          <w:noProof w:val="0"/>
        </w:rPr>
        <w:t xml:space="preserve"> web sitesinin kullanıcı ara yüzü tasarımı ve işlevsel arka plan programlaması üzerine odaklanarak, kullanıcı deneyimini en üst düzeye çıkarmayı amaçlamaktadır.</w:t>
      </w:r>
    </w:p>
    <w:p w14:paraId="71221CAC" w14:textId="79AF65FD" w:rsidR="00263F47" w:rsidRDefault="00263F47" w:rsidP="00263F47">
      <w:pPr>
        <w:pStyle w:val="T5"/>
        <w:rPr>
          <w:noProof w:val="0"/>
        </w:rPr>
      </w:pPr>
      <w:r>
        <w:rPr>
          <w:noProof w:val="0"/>
        </w:rPr>
        <w:t xml:space="preserve">Bu tez çalışmasının kapsamı, kullanıcıların yeni görev ekleme, mevcut görevleri düzenleme, tamamlama ve silme gibi temel işlemleri gerçekleştirebilecekleri bir platform sunmayı içermektedir. Ayrıca, kullanıcıların görevlere öncelik atama ve takvimle entegrasyon gibi gelişmiş özellikleri kullanmalarına imkan tanıyarak, </w:t>
      </w:r>
      <w:r w:rsidR="00813E59">
        <w:rPr>
          <w:noProof w:val="0"/>
        </w:rPr>
        <w:t xml:space="preserve">yapılacaklar listesi </w:t>
      </w:r>
      <w:r>
        <w:rPr>
          <w:noProof w:val="0"/>
        </w:rPr>
        <w:t>web sitesini kullanıcıların ihtiyaçlarına daha fazla uygun hale getirmeyi amaçlamaktadır.</w:t>
      </w:r>
    </w:p>
    <w:p w14:paraId="44B2DB29" w14:textId="77777777" w:rsidR="00263F47" w:rsidRDefault="00263F47" w:rsidP="00263F47">
      <w:pPr>
        <w:pStyle w:val="T5"/>
        <w:rPr>
          <w:noProof w:val="0"/>
        </w:rPr>
      </w:pPr>
    </w:p>
    <w:p w14:paraId="428F58D0" w14:textId="77777777" w:rsidR="00637D6A" w:rsidRPr="00637D6A" w:rsidRDefault="00637D6A" w:rsidP="00637D6A"/>
    <w:p w14:paraId="3404EAA7" w14:textId="77777777" w:rsidR="00D362F7" w:rsidRDefault="00D362F7" w:rsidP="00263F47">
      <w:pPr>
        <w:pStyle w:val="T5"/>
        <w:rPr>
          <w:noProof w:val="0"/>
        </w:rPr>
      </w:pPr>
    </w:p>
    <w:p w14:paraId="410230E1" w14:textId="701CFBBD" w:rsidR="006D7A79" w:rsidRDefault="00263F47" w:rsidP="00263F47">
      <w:pPr>
        <w:pStyle w:val="T5"/>
        <w:rPr>
          <w:noProof w:val="0"/>
        </w:rPr>
      </w:pPr>
      <w:r>
        <w:rPr>
          <w:noProof w:val="0"/>
        </w:rPr>
        <w:lastRenderedPageBreak/>
        <w:t xml:space="preserve">Tez çalışmasının metodolojisi, </w:t>
      </w:r>
      <w:r w:rsidR="00716E3A">
        <w:rPr>
          <w:noProof w:val="0"/>
        </w:rPr>
        <w:t>arayüz</w:t>
      </w:r>
      <w:r>
        <w:rPr>
          <w:noProof w:val="0"/>
        </w:rPr>
        <w:t xml:space="preserve"> ve </w:t>
      </w:r>
      <w:r w:rsidR="00716E3A">
        <w:rPr>
          <w:noProof w:val="0"/>
        </w:rPr>
        <w:t>arka uç</w:t>
      </w:r>
      <w:r>
        <w:rPr>
          <w:noProof w:val="0"/>
        </w:rPr>
        <w:t xml:space="preserve"> tarafında kullanılacak teknolojilerin belirlenmesi ve bu teknolojilerin nasıl kullanılacağına dair detaylı açıklamalar içerecektir. Bu teknolojik altyapı, kullanıcılara güvenilir, hızlı ve etkileşimli bir deneyim sunmak için seçilecek ve detaylı bir şekilde açıklanacaktır.</w:t>
      </w:r>
    </w:p>
    <w:p w14:paraId="0C1A0D92" w14:textId="524F0045" w:rsidR="006D7A79" w:rsidRPr="00BD61A4" w:rsidRDefault="006D7A79" w:rsidP="00D362F7">
      <w:pPr>
        <w:pStyle w:val="Balk1"/>
        <w:numPr>
          <w:ilvl w:val="0"/>
          <w:numId w:val="0"/>
        </w:numPr>
        <w:rPr>
          <w:i/>
          <w:iCs/>
        </w:rPr>
      </w:pPr>
    </w:p>
    <w:p w14:paraId="4E80C9CF" w14:textId="78DE705E" w:rsidR="007036DD" w:rsidRPr="003501C9" w:rsidRDefault="00AC38F6" w:rsidP="007036DD">
      <w:pPr>
        <w:rPr>
          <w:b/>
          <w:bCs/>
        </w:rPr>
      </w:pPr>
      <w:r w:rsidRPr="003501C9">
        <w:rPr>
          <w:b/>
          <w:bCs/>
        </w:rPr>
        <w:t>1.</w:t>
      </w:r>
      <w:r w:rsidR="003513E2">
        <w:rPr>
          <w:b/>
          <w:bCs/>
        </w:rPr>
        <w:t>2</w:t>
      </w:r>
      <w:r w:rsidR="003501C9" w:rsidRPr="003501C9">
        <w:rPr>
          <w:b/>
          <w:bCs/>
        </w:rPr>
        <w:t xml:space="preserve"> Literatür Taraması</w:t>
      </w:r>
    </w:p>
    <w:p w14:paraId="2CF1211E" w14:textId="4E2BF3A7" w:rsidR="007C4388" w:rsidRDefault="00813E59" w:rsidP="007C4388">
      <w:r>
        <w:t>Görev</w:t>
      </w:r>
      <w:r w:rsidR="007C4388">
        <w:t xml:space="preserve"> web siteleri ve benzeri uygulamalar konusundaki literatür, kullanıcıların görevleri organize etme ve takip etme ihtiyacını karşılamak üzere çeşitli platformları içermektedir. Önceki çalışmalardan örnek olarak</w:t>
      </w:r>
      <w:r w:rsidR="00423749">
        <w:t xml:space="preserve"> ‘</w:t>
      </w:r>
      <w:r w:rsidR="003513E2">
        <w:t>Notion</w:t>
      </w:r>
      <w:r w:rsidR="00423749">
        <w:t>’</w:t>
      </w:r>
      <w:r w:rsidR="003513E2">
        <w:t>,</w:t>
      </w:r>
      <w:r w:rsidR="007C4388">
        <w:t xml:space="preserve"> </w:t>
      </w:r>
      <w:r w:rsidR="00423749">
        <w:t>‘</w:t>
      </w:r>
      <w:r w:rsidR="007C4388">
        <w:t>Wunderlist</w:t>
      </w:r>
      <w:r w:rsidR="00423749">
        <w:t>’</w:t>
      </w:r>
      <w:r w:rsidR="007C4388">
        <w:t xml:space="preserve"> ve </w:t>
      </w:r>
      <w:r w:rsidR="00423749">
        <w:t>‘</w:t>
      </w:r>
      <w:r w:rsidR="007C4388">
        <w:t>Todoist</w:t>
      </w:r>
      <w:r w:rsidR="00423749">
        <w:t>’</w:t>
      </w:r>
      <w:r w:rsidR="007C4388">
        <w:t xml:space="preserve"> gibi platformlar, kullanıcıların görevlerini düzenleme, takvimle entegrasyon, öncelik atama gibi temel özelliklere odaklanmış ve başarılı modeller sunmuştur.</w:t>
      </w:r>
    </w:p>
    <w:p w14:paraId="1CB436F0" w14:textId="24846E82" w:rsidR="0030256C" w:rsidRDefault="007C4388" w:rsidP="007C4388">
      <w:r>
        <w:t>Ancak, mevcut literatürde belirli eksiklikler ve yeni ihtiyaçlar da ortaya çıkmaktadır. Örneğin, bazı platformlar kullanıcı dostu arayüz tasarımlarına odaklanırken, güvenlik önlemleri yeterince vurgulanmamıştır. Bu çalışma, kullanıcı deneyimini ve güvenliği bir araya getirerek daha kapsamlı bir çözüm sunmayı hedeflemektedir.</w:t>
      </w:r>
      <w:r w:rsidR="0030256C">
        <w:t xml:space="preserve"> </w:t>
      </w:r>
    </w:p>
    <w:p w14:paraId="4E60EA42" w14:textId="21D930FC" w:rsidR="005131CF" w:rsidRPr="0030256C" w:rsidRDefault="007036DD" w:rsidP="005131CF">
      <w:pPr>
        <w:rPr>
          <w:b/>
          <w:bCs/>
        </w:rPr>
      </w:pPr>
      <w:r w:rsidRPr="00C24B70">
        <w:t>Literatürdeki Boşluklar ve Gereklilikler</w:t>
      </w:r>
      <w:r w:rsidR="00415D1E" w:rsidRPr="00C24B70">
        <w:t>:</w:t>
      </w:r>
      <w:r w:rsidR="00C24B70">
        <w:t xml:space="preserve"> </w:t>
      </w:r>
      <w:r w:rsidR="005131CF">
        <w:t>Önceki çalışmalarda belirli platformlar üzerine odaklanılmış olsa</w:t>
      </w:r>
      <w:r w:rsidR="00423749">
        <w:t xml:space="preserve"> </w:t>
      </w:r>
      <w:r w:rsidR="005131CF">
        <w:t>da</w:t>
      </w:r>
      <w:r w:rsidR="00423749">
        <w:t xml:space="preserve"> </w:t>
      </w:r>
      <w:r w:rsidR="005131CF">
        <w:t>kullanıcı dostu arayüz tasarımları ile güvenlik önlemleri arasında denge sağlanmamıştır. Bazı uygulamalar, estetik açıdan kullanıcı dostu olabilirken, güvenlik konusunda eksiklikler barındırmaktadır. Diğer taraftan, güvenliği ön planda tutan uygulamalar ise kullanıcı dostu arayüzlerden ödün vermiş olabilir.</w:t>
      </w:r>
    </w:p>
    <w:p w14:paraId="00B816B2" w14:textId="1233F416" w:rsidR="005131CF" w:rsidRDefault="005131CF" w:rsidP="005131CF">
      <w:r>
        <w:t>Bu boşluklar önemlidir çünkü bireyler, günlük yaşamlarında etkili bir şekilde görevlerini yönetmeye çalışırken, kullanıcı deneyimi ile güvenlik arasında bir denge kurmaya ihtiyaç duyarlar. Eksik veya dengesiz bir yaklaşım, kullanıcıların platformu etkili bir şekilde kullanmalarını sınırlayabilir ve günlük görev yönetimini zorlaştırabilir.</w:t>
      </w:r>
    </w:p>
    <w:p w14:paraId="561FF345" w14:textId="576C8066" w:rsidR="007036DD" w:rsidRDefault="005131CF" w:rsidP="005131CF">
      <w:r>
        <w:t xml:space="preserve">Bu tez çalışması, literatürdeki bu boşluklara odaklanarak, kullanıcı dostu bir arayüz tasarımı ile güvenli bir altyapıyı birleştirmeyi amaçlamaktadır. Kullanıcıların görev yönetiminde eksik kalan unsurları tamamlamak, literatürdeki bu boşluğu doldurmak ve etkili bir </w:t>
      </w:r>
      <w:r w:rsidR="00811018">
        <w:t>görev</w:t>
      </w:r>
      <w:r>
        <w:t xml:space="preserve"> web sitesi modeli sunmak bu çalışmanın temel hedefidir.</w:t>
      </w:r>
    </w:p>
    <w:p w14:paraId="29123601" w14:textId="77777777" w:rsidR="00415D1E" w:rsidRDefault="00415D1E" w:rsidP="007036DD"/>
    <w:p w14:paraId="77C90C44" w14:textId="3A64B06A" w:rsidR="00700094" w:rsidRPr="00C24B70" w:rsidRDefault="007036DD" w:rsidP="00700094">
      <w:pPr>
        <w:rPr>
          <w:b/>
          <w:bCs/>
        </w:rPr>
      </w:pPr>
      <w:r w:rsidRPr="00C24B70">
        <w:lastRenderedPageBreak/>
        <w:t>Araştırmanın Konsept Çerçevesi</w:t>
      </w:r>
      <w:r w:rsidR="00415D1E" w:rsidRPr="00C24B70">
        <w:t>:</w:t>
      </w:r>
      <w:r w:rsidR="00C24B70">
        <w:rPr>
          <w:b/>
          <w:bCs/>
        </w:rPr>
        <w:t xml:space="preserve"> </w:t>
      </w:r>
      <w:r w:rsidR="00700094">
        <w:t>Tezin temel yaklaşımları, kullanıcı dostu bir arayüz tasarımı ve güvenlik odaklı bir altyapıyı bir araya getirmek üzerine odaklanmaktadır. Kullanıcıların görevlerini etkili bir şekilde yönetmelerini sağlamak için arayüz tasarımında berraklık, erişilebilirlik ve kullanılabilirlik ön planda tutulacaktır. Aynı zamanda, güvenlik, kullanıcı verilerinin korunması ve güvenli oturum yönetimi gibi önemli unsurlar üzerine odaklanacaktır.</w:t>
      </w:r>
    </w:p>
    <w:p w14:paraId="510B3932" w14:textId="5D9575FF" w:rsidR="00700094" w:rsidRDefault="00700094" w:rsidP="00700094">
      <w:r>
        <w:t>Tezin konsep</w:t>
      </w:r>
      <w:r w:rsidR="008C1C4C">
        <w:t xml:space="preserve">t </w:t>
      </w:r>
      <w:r>
        <w:t xml:space="preserve">çerçevesi, görev yönetimindeki en iyi uygulamaları ve güvenlik standartlarını içerecek şekilde tasarlanmıştır. Bu çerçeve, bireylerin günlük yaşamlarını daha etkili bir şekilde planlamalarına yardımcı olacak bir </w:t>
      </w:r>
      <w:r w:rsidR="00480085">
        <w:t>görev</w:t>
      </w:r>
      <w:r>
        <w:t xml:space="preserve"> web sitesinin temel ilkelerini sağlamaktadır.</w:t>
      </w:r>
    </w:p>
    <w:p w14:paraId="5BCFB8D8" w14:textId="0A4D6E8F" w:rsidR="007036DD" w:rsidRDefault="00700094" w:rsidP="00700094">
      <w:r>
        <w:t xml:space="preserve">Araştırmanın teorik temelleri, görev yönetimi, kullanıcı deneyimi tasarımı, güvenlik algoritmaları ve web tabanlı uygulama geliştirme üzerine odaklanan literatürden türetilmiştir. Bu temeller, </w:t>
      </w:r>
      <w:r w:rsidR="00480085">
        <w:t>görev</w:t>
      </w:r>
      <w:r>
        <w:t xml:space="preserve"> web sitesi geliştirmenin temel prensiplerini destekleyerek, kullanıcıların günlük görevlerini daha etkili bir şekilde yönetmelerini sağlamayı hedeflemektedir.</w:t>
      </w:r>
    </w:p>
    <w:p w14:paraId="5814CE25" w14:textId="77777777" w:rsidR="00700094" w:rsidRDefault="00700094" w:rsidP="00700094"/>
    <w:p w14:paraId="464C24A1" w14:textId="77777777" w:rsidR="00AF5277" w:rsidRDefault="00AF5277" w:rsidP="007036DD">
      <w:pPr>
        <w:rPr>
          <w:b/>
          <w:bCs/>
        </w:rPr>
      </w:pPr>
    </w:p>
    <w:p w14:paraId="369F199B" w14:textId="77777777" w:rsidR="00AF5277" w:rsidRDefault="00AF5277" w:rsidP="007036DD">
      <w:pPr>
        <w:rPr>
          <w:b/>
          <w:bCs/>
        </w:rPr>
      </w:pPr>
    </w:p>
    <w:p w14:paraId="502C77FF" w14:textId="77777777" w:rsidR="00AF5277" w:rsidRDefault="00AF5277" w:rsidP="007036DD">
      <w:pPr>
        <w:rPr>
          <w:b/>
          <w:bCs/>
        </w:rPr>
      </w:pPr>
    </w:p>
    <w:p w14:paraId="24C9AA3A" w14:textId="77777777" w:rsidR="005F1DFB" w:rsidRDefault="005F1DFB" w:rsidP="007036DD">
      <w:pPr>
        <w:rPr>
          <w:b/>
          <w:bCs/>
        </w:rPr>
      </w:pPr>
    </w:p>
    <w:p w14:paraId="3477FB53" w14:textId="77777777" w:rsidR="00804A69" w:rsidRDefault="00804A69" w:rsidP="007036DD">
      <w:pPr>
        <w:rPr>
          <w:b/>
          <w:bCs/>
        </w:rPr>
      </w:pPr>
    </w:p>
    <w:p w14:paraId="3D5175C0" w14:textId="77777777" w:rsidR="00804A69" w:rsidRDefault="00804A69" w:rsidP="007036DD">
      <w:pPr>
        <w:rPr>
          <w:b/>
          <w:bCs/>
        </w:rPr>
      </w:pPr>
    </w:p>
    <w:p w14:paraId="3AB08CD6" w14:textId="77777777" w:rsidR="00804A69" w:rsidRDefault="00804A69" w:rsidP="007036DD">
      <w:pPr>
        <w:rPr>
          <w:b/>
          <w:bCs/>
        </w:rPr>
      </w:pPr>
    </w:p>
    <w:p w14:paraId="06D75F37" w14:textId="77777777" w:rsidR="00804A69" w:rsidRDefault="00804A69" w:rsidP="007036DD">
      <w:pPr>
        <w:rPr>
          <w:b/>
          <w:bCs/>
        </w:rPr>
      </w:pPr>
    </w:p>
    <w:p w14:paraId="50EA2516" w14:textId="77777777" w:rsidR="00804A69" w:rsidRDefault="00804A69" w:rsidP="007036DD">
      <w:pPr>
        <w:rPr>
          <w:b/>
          <w:bCs/>
        </w:rPr>
      </w:pPr>
    </w:p>
    <w:p w14:paraId="568AB139" w14:textId="77777777" w:rsidR="00804A69" w:rsidRDefault="00804A69" w:rsidP="007036DD">
      <w:pPr>
        <w:rPr>
          <w:b/>
          <w:bCs/>
        </w:rPr>
      </w:pPr>
    </w:p>
    <w:p w14:paraId="152B46B4" w14:textId="77777777" w:rsidR="005D4B45" w:rsidRDefault="005D4B45" w:rsidP="007036DD">
      <w:pPr>
        <w:rPr>
          <w:b/>
          <w:bCs/>
        </w:rPr>
      </w:pPr>
    </w:p>
    <w:p w14:paraId="19491B6F" w14:textId="77777777" w:rsidR="0030256C" w:rsidRDefault="0030256C" w:rsidP="007036DD">
      <w:pPr>
        <w:rPr>
          <w:b/>
          <w:bCs/>
        </w:rPr>
      </w:pPr>
    </w:p>
    <w:p w14:paraId="37FA9DCC" w14:textId="77777777" w:rsidR="00C24B70" w:rsidRDefault="00C24B70" w:rsidP="007036DD">
      <w:pPr>
        <w:rPr>
          <w:b/>
          <w:bCs/>
        </w:rPr>
      </w:pPr>
    </w:p>
    <w:p w14:paraId="179E2076" w14:textId="77777777" w:rsidR="006A45AD" w:rsidRDefault="006A45AD" w:rsidP="007036DD">
      <w:pPr>
        <w:rPr>
          <w:b/>
          <w:bCs/>
        </w:rPr>
      </w:pPr>
    </w:p>
    <w:p w14:paraId="4AF3242A" w14:textId="38E08013" w:rsidR="007036DD" w:rsidRPr="00A20F0F" w:rsidRDefault="007036DD" w:rsidP="007036DD">
      <w:pPr>
        <w:rPr>
          <w:b/>
          <w:bCs/>
        </w:rPr>
      </w:pPr>
      <w:r w:rsidRPr="00A20F0F">
        <w:rPr>
          <w:b/>
          <w:bCs/>
        </w:rPr>
        <w:lastRenderedPageBreak/>
        <w:t>2</w:t>
      </w:r>
      <w:r w:rsidR="004511C0">
        <w:rPr>
          <w:b/>
          <w:bCs/>
        </w:rPr>
        <w:t>.</w:t>
      </w:r>
      <w:r w:rsidRPr="00A20F0F">
        <w:rPr>
          <w:b/>
          <w:bCs/>
        </w:rPr>
        <w:t xml:space="preserve"> M</w:t>
      </w:r>
      <w:r w:rsidR="003513E2" w:rsidRPr="00A20F0F">
        <w:rPr>
          <w:b/>
          <w:bCs/>
        </w:rPr>
        <w:t>ATERYAL VE METHOD</w:t>
      </w:r>
    </w:p>
    <w:p w14:paraId="6CBF3619" w14:textId="4A8E64B6" w:rsidR="007036DD" w:rsidRPr="00415D1E" w:rsidRDefault="007036DD" w:rsidP="007036DD">
      <w:pPr>
        <w:rPr>
          <w:b/>
          <w:bCs/>
        </w:rPr>
      </w:pPr>
      <w:r w:rsidRPr="00415D1E">
        <w:rPr>
          <w:b/>
          <w:bCs/>
        </w:rPr>
        <w:t>2.1 Araştırma Tasarımı</w:t>
      </w:r>
    </w:p>
    <w:p w14:paraId="6A457BE8" w14:textId="3125E6E9" w:rsidR="00700094" w:rsidRDefault="00700094" w:rsidP="00953A0E">
      <w:r>
        <w:t>Araştırmanın temel tasarımı, tasarım ve geliştirme odaklı bir çalışma olarak belirlenmiştir. Bu doğrultuda, kullanıcıların ihtiyaçları ve beklentileri üzerinde odaklanmak amacıyla nitel araştırma yöntemleri tercih edilmiştir. Anketler ve kullanıcı görüşmeleri, geniş bir katılımcı kitlesiyle kullanıcı tercihleri ve beklentileri hakkında genel bir perspektif sağlamak amacıyla tercih edilmiştir.</w:t>
      </w:r>
    </w:p>
    <w:p w14:paraId="12AF1C14" w14:textId="525FC4F9" w:rsidR="00700094" w:rsidRDefault="00700094" w:rsidP="000A57D0">
      <w:r>
        <w:t>Yöntem seçimindeki temel faktör, kullanıcıların günlük yaşamlarında etkili bir şekilde görevlerini yönetebilmeleri için ne tür özelliklere ihtiyaç duyduğunu anlamaktır. Bu nedenle, nitel araştırma yöntemleri, kullanıcıların gerçek deneyimlerini ve beklentilerini doğrudan ele almaya yönelik en uygun seçenekler olarak değerlendirilmiştir.</w:t>
      </w:r>
    </w:p>
    <w:p w14:paraId="40C64B07" w14:textId="2D909E1C" w:rsidR="007036DD" w:rsidRDefault="00700094" w:rsidP="00700094">
      <w:r>
        <w:t xml:space="preserve">Bu tasarımın seçilme nedenleri, elde edilecek verilerin tezin amacına uygun, güvenilir ve geçerli olmasını sağlamak, geliştirilecek </w:t>
      </w:r>
      <w:r w:rsidR="00804A69">
        <w:t>görev</w:t>
      </w:r>
      <w:r>
        <w:t xml:space="preserve"> web sitesinin kullanıcı odaklı ve ihtiyaçlara uygun olmasını temin etmek ve literatürdeki boşlukları doğru bir şekilde doldurabilmek üzerine odaklanmaktadır.</w:t>
      </w:r>
    </w:p>
    <w:p w14:paraId="1ACB18FA" w14:textId="77777777" w:rsidR="00700094" w:rsidRDefault="00700094" w:rsidP="00700094"/>
    <w:p w14:paraId="123918CC" w14:textId="0E25588A" w:rsidR="007036DD" w:rsidRPr="003A11E0" w:rsidRDefault="007036DD" w:rsidP="007036DD">
      <w:pPr>
        <w:rPr>
          <w:b/>
          <w:bCs/>
        </w:rPr>
      </w:pPr>
      <w:r w:rsidRPr="003A11E0">
        <w:rPr>
          <w:b/>
          <w:bCs/>
        </w:rPr>
        <w:t>2.2 Veri Toplama Yöntemleri</w:t>
      </w:r>
    </w:p>
    <w:p w14:paraId="1E7B5A9F" w14:textId="77777777" w:rsidR="003E6C74" w:rsidRDefault="003E6C74" w:rsidP="003E6C74">
      <w:r>
        <w:t>Kullanıcı görüşmeleri derinlemesine anlayış elde etmek ve kullanıcıların önerilerini daha detaylı bir şekilde alabilmek için gerçekleştirilecektir. Görüşmeler, belirli kullanıcı gruplarıyla gerçekleştirilerek, kullanıcıların platformla ilgili detaylı düşüncelerini ve geri bildirimlerini almayı hedeflemektedir.</w:t>
      </w:r>
    </w:p>
    <w:p w14:paraId="000632A2" w14:textId="2981CA30" w:rsidR="00510261" w:rsidRDefault="003E6C74" w:rsidP="003E6C74">
      <w:r>
        <w:t xml:space="preserve">Bu yöntemin seçilme nedeni, </w:t>
      </w:r>
      <w:r w:rsidR="00804A69">
        <w:t>görev</w:t>
      </w:r>
      <w:r>
        <w:t xml:space="preserve"> web sitesinin kullanıcı dostu bir arayüz tasarımına ve güvenlik odaklı bir altyapıya sahip olabilmesi için kullanıcı beklenti ve ihtiyaçlarını en doğru şekilde anlamak ve değerlendirmektir. Bu veri toplama yöntemi, kullanıcı odaklı bir geliştirme sürecini destekleyerek, elde edilen verilerin tezin amacına uygun, güvenilir ve anlamlı olmasını sağlayacaktır</w:t>
      </w:r>
      <w:r w:rsidR="00510261">
        <w:t>.</w:t>
      </w:r>
    </w:p>
    <w:p w14:paraId="01C734A0" w14:textId="77777777" w:rsidR="00B96381" w:rsidRDefault="00B96381" w:rsidP="007036DD">
      <w:pPr>
        <w:rPr>
          <w:b/>
          <w:bCs/>
        </w:rPr>
      </w:pPr>
    </w:p>
    <w:p w14:paraId="4A811EB8" w14:textId="77777777" w:rsidR="0030256C" w:rsidRDefault="0030256C" w:rsidP="007036DD">
      <w:pPr>
        <w:rPr>
          <w:b/>
          <w:bCs/>
        </w:rPr>
      </w:pPr>
    </w:p>
    <w:p w14:paraId="1430E474" w14:textId="24AE3702" w:rsidR="007036DD" w:rsidRPr="003A11E0" w:rsidRDefault="007036DD" w:rsidP="007036DD">
      <w:pPr>
        <w:rPr>
          <w:b/>
          <w:bCs/>
        </w:rPr>
      </w:pPr>
      <w:r w:rsidRPr="003A11E0">
        <w:rPr>
          <w:b/>
          <w:bCs/>
        </w:rPr>
        <w:lastRenderedPageBreak/>
        <w:t>2.3 Analiz Yöntemleri</w:t>
      </w:r>
    </w:p>
    <w:p w14:paraId="0CC58666" w14:textId="77777777" w:rsidR="00F77BA1" w:rsidRDefault="00F77BA1" w:rsidP="00F77BA1">
      <w:r>
        <w:t>Araştırma verilerinin analiz süreci, görüşme verilerinin derlenmesi ve düzenlenmesi ile başlamıştır. Bu aşama, katılımcıların ifadelerini, duygusal yüklemelerini ve ana temaları anlamak amacıyla detaylı bir analizini içermiştir. Görüşmelerden elde edilen metin verileri titizlikle incelenerek, katılımcıların söylemlerindeki öne çıkan kavramlar ve anahtar ifadeler belirlenmiştir.</w:t>
      </w:r>
    </w:p>
    <w:p w14:paraId="70871746" w14:textId="77777777" w:rsidR="00F77BA1" w:rsidRDefault="00F77BA1" w:rsidP="00F77BA1">
      <w:r>
        <w:t>Belirlenen anlam birimleri daha sonra ana konu başlıklarına atanmış ve ilişkileri anlamak amacıyla kategorilere ayrılmıştır. Bu aşamada, her bir kategori içindeki anlam birimleri arasındaki benzerlikler ve bağlantılar dikkate alınarak tematik gruplamalar yapılmıştır.</w:t>
      </w:r>
    </w:p>
    <w:p w14:paraId="4FA5C91E" w14:textId="2D367CD0" w:rsidR="00706408" w:rsidRDefault="00F77BA1" w:rsidP="00F77BA1">
      <w:r>
        <w:t>Analiz sürecinin bu aşamasında, katılımcıların ifadelerinin ötesine geçilerek duygusal yüklemeler ve ana temaların derinlemesine bir anlayışı sağlamak hedeflenmiştir. Verilerin bu şekilde analizi, görüşme süreçlerinden elde edilen bilgilerin daha anlamlı ve bütünsel bir şekilde değerlendirilmesini sağlamıştır.</w:t>
      </w:r>
    </w:p>
    <w:p w14:paraId="3B884381" w14:textId="77777777" w:rsidR="00F77BA1" w:rsidRDefault="00F77BA1" w:rsidP="00F77BA1"/>
    <w:p w14:paraId="201334DF" w14:textId="242658AD" w:rsidR="007036DD" w:rsidRPr="00D2373F" w:rsidRDefault="007036DD" w:rsidP="007036DD">
      <w:pPr>
        <w:rPr>
          <w:b/>
          <w:bCs/>
        </w:rPr>
      </w:pPr>
      <w:r w:rsidRPr="00D2373F">
        <w:rPr>
          <w:b/>
          <w:bCs/>
        </w:rPr>
        <w:t>2.4 Kullanılan Teknolojiler ve Altyapı</w:t>
      </w:r>
    </w:p>
    <w:p w14:paraId="25C0F7E7" w14:textId="21D22E1B" w:rsidR="00F77BA1" w:rsidRPr="00C84BEE" w:rsidRDefault="00B96381" w:rsidP="00F77BA1">
      <w:pPr>
        <w:rPr>
          <w:b/>
          <w:bCs/>
        </w:rPr>
      </w:pPr>
      <w:r w:rsidRPr="00A33CB1">
        <w:t>Arayüz</w:t>
      </w:r>
      <w:r w:rsidR="00F77BA1" w:rsidRPr="00A33CB1">
        <w:t xml:space="preserve"> Geliştirme:</w:t>
      </w:r>
      <w:r w:rsidR="0030256C">
        <w:rPr>
          <w:b/>
          <w:bCs/>
        </w:rPr>
        <w:t xml:space="preserve"> </w:t>
      </w:r>
      <w:r w:rsidR="00F77BA1">
        <w:t>HTML ve CSS, temel yapı ve stil için kullanılmış, sayfaların düzeni, görünümü ve kullanılabilirliği optimize edilmiştir. Tailwind CSS, hızlı ve esnek bir CSS çerçevesi olarak tercih edilmiş, kullanıcı arayüzündeki öğelerin tasarımını daha verimli bir şekilde yönetmeyi sağlamıştır. JavaScript ve ReactJS, kullanıcı arayüzünde dinamik ve etkileşimli öğeler sağlamak amacıyla kullanılmıştır. Bu teknolojiler, sayfalar arasında hızlı geçişler, canlı güncellemeler ve kullanıcı dostu bir etkileşim sunmaktadır.</w:t>
      </w:r>
    </w:p>
    <w:p w14:paraId="5CDA9B86" w14:textId="25FA4247" w:rsidR="00F77BA1" w:rsidRPr="0030256C" w:rsidRDefault="00B96381" w:rsidP="00F77BA1">
      <w:pPr>
        <w:rPr>
          <w:b/>
          <w:bCs/>
        </w:rPr>
      </w:pPr>
      <w:r w:rsidRPr="00A33CB1">
        <w:t>Arka Uç</w:t>
      </w:r>
      <w:r w:rsidR="00F77BA1" w:rsidRPr="00A33CB1">
        <w:t xml:space="preserve"> Geliştirme:</w:t>
      </w:r>
      <w:r w:rsidR="00591711">
        <w:rPr>
          <w:b/>
          <w:bCs/>
        </w:rPr>
        <w:t xml:space="preserve"> </w:t>
      </w:r>
      <w:r w:rsidR="00F77BA1">
        <w:t>C# programlama dili</w:t>
      </w:r>
      <w:r w:rsidR="004B502B">
        <w:t xml:space="preserve"> </w:t>
      </w:r>
      <w:r w:rsidR="00F77BA1">
        <w:t>ASP.NET</w:t>
      </w:r>
      <w:r w:rsidR="003A11E0">
        <w:t xml:space="preserve"> Core 8.0 sürümü</w:t>
      </w:r>
      <w:r w:rsidR="004B502B">
        <w:t>yle birlikte</w:t>
      </w:r>
      <w:r w:rsidR="003A11E0">
        <w:t xml:space="preserve"> Entity F</w:t>
      </w:r>
      <w:r w:rsidR="00F77BA1">
        <w:t>ramework,</w:t>
      </w:r>
      <w:r w:rsidR="004B502B">
        <w:t xml:space="preserve"> Nu</w:t>
      </w:r>
      <w:r w:rsidR="00E6354F">
        <w:t>G</w:t>
      </w:r>
      <w:r w:rsidR="004B502B">
        <w:t>et Paketleri ve gerekli SQL paketleri de</w:t>
      </w:r>
      <w:r w:rsidR="00F77BA1">
        <w:t xml:space="preserve"> hızlı ve ölçeklenebilir bir </w:t>
      </w:r>
      <w:r>
        <w:t>arka uç</w:t>
      </w:r>
      <w:r w:rsidR="00F77BA1">
        <w:t xml:space="preserve"> geliştirmek amacıyla kullanılmıştır. Bu teknolojiler, veri işleme, yönlendirme ve sunucu tarafı mantık için uygun bir çerçeve sağlamaktadır. M</w:t>
      </w:r>
      <w:r w:rsidR="003A11E0">
        <w:t>S</w:t>
      </w:r>
      <w:r w:rsidR="00F77BA1">
        <w:t>SQL veri</w:t>
      </w:r>
      <w:r w:rsidR="003A11E0">
        <w:t xml:space="preserve"> </w:t>
      </w:r>
      <w:r w:rsidR="00F77BA1">
        <w:t>tabanı, kullanıcı verilerini güvenli bir şekilde depolamak ve yönetmek için tercih edilmiştir. İlişkisel verit</w:t>
      </w:r>
      <w:r w:rsidR="003A11E0">
        <w:t xml:space="preserve"> </w:t>
      </w:r>
      <w:r w:rsidR="00F77BA1">
        <w:t>abanı yönetim sistemi, veri bütünlüğü ve performans açısından avantajlar sunmaktadır.</w:t>
      </w:r>
    </w:p>
    <w:p w14:paraId="14F5998A" w14:textId="77777777" w:rsidR="0030256C" w:rsidRDefault="0030256C" w:rsidP="00F77BA1">
      <w:pPr>
        <w:rPr>
          <w:b/>
          <w:bCs/>
        </w:rPr>
      </w:pPr>
    </w:p>
    <w:p w14:paraId="4EB802D2" w14:textId="77777777" w:rsidR="00C84BEE" w:rsidRDefault="00C84BEE" w:rsidP="007036DD">
      <w:pPr>
        <w:rPr>
          <w:b/>
          <w:bCs/>
        </w:rPr>
      </w:pPr>
    </w:p>
    <w:p w14:paraId="7533D98F" w14:textId="5E3913C3" w:rsidR="00804A69" w:rsidRPr="003A11E0" w:rsidRDefault="003A11E0" w:rsidP="007036DD">
      <w:pPr>
        <w:rPr>
          <w:b/>
          <w:bCs/>
        </w:rPr>
      </w:pPr>
      <w:r w:rsidRPr="003A11E0">
        <w:rPr>
          <w:b/>
          <w:bCs/>
        </w:rPr>
        <w:lastRenderedPageBreak/>
        <w:t>3</w:t>
      </w:r>
      <w:r w:rsidR="004511C0">
        <w:rPr>
          <w:b/>
          <w:bCs/>
        </w:rPr>
        <w:t>.</w:t>
      </w:r>
      <w:r w:rsidR="007036DD" w:rsidRPr="003A11E0">
        <w:rPr>
          <w:b/>
          <w:bCs/>
        </w:rPr>
        <w:t xml:space="preserve"> </w:t>
      </w:r>
      <w:r w:rsidRPr="003A11E0">
        <w:rPr>
          <w:b/>
          <w:bCs/>
        </w:rPr>
        <w:t>BAC</w:t>
      </w:r>
      <w:r w:rsidR="00D2373F">
        <w:rPr>
          <w:b/>
          <w:bCs/>
        </w:rPr>
        <w:t>K</w:t>
      </w:r>
      <w:r w:rsidRPr="003A11E0">
        <w:rPr>
          <w:b/>
          <w:bCs/>
        </w:rPr>
        <w:t xml:space="preserve">END </w:t>
      </w:r>
      <w:r w:rsidR="007036DD" w:rsidRPr="003A11E0">
        <w:rPr>
          <w:b/>
          <w:bCs/>
        </w:rPr>
        <w:t xml:space="preserve">TASARIMI VE </w:t>
      </w:r>
      <w:r w:rsidRPr="003A11E0">
        <w:rPr>
          <w:b/>
          <w:bCs/>
        </w:rPr>
        <w:t>D</w:t>
      </w:r>
      <w:r w:rsidR="00D2373F">
        <w:rPr>
          <w:b/>
          <w:bCs/>
        </w:rPr>
        <w:t>Ü</w:t>
      </w:r>
      <w:r w:rsidRPr="003A11E0">
        <w:rPr>
          <w:b/>
          <w:bCs/>
        </w:rPr>
        <w:t>ZENLEMESİ</w:t>
      </w:r>
    </w:p>
    <w:p w14:paraId="0C7C5DA5" w14:textId="20E9E5EC" w:rsidR="004B502B" w:rsidRDefault="004B502B" w:rsidP="007036DD">
      <w:pPr>
        <w:rPr>
          <w:b/>
          <w:bCs/>
        </w:rPr>
      </w:pPr>
      <w:r w:rsidRPr="004B502B">
        <w:rPr>
          <w:b/>
          <w:bCs/>
        </w:rPr>
        <w:t>3.1 Neden Katmanlı Mimari kullanılır</w:t>
      </w:r>
    </w:p>
    <w:p w14:paraId="19C6697F" w14:textId="0D3FE3A4" w:rsidR="00415D1E" w:rsidRDefault="00415D1E" w:rsidP="00415D1E">
      <w:r w:rsidRPr="00415D1E">
        <w:t>Katmanlı mimari</w:t>
      </w:r>
      <w:r w:rsidR="00804A69">
        <w:t>,</w:t>
      </w:r>
      <w:r w:rsidRPr="00415D1E">
        <w:t xml:space="preserve"> büyük ve karmaşık yazılım sistemlerinde yapı ve işlevsellik sağlamak için yaygın olarak kullanılan bir tasarım modelidir. Bu mimari, uygulamanın farklı işlevsel bölümlerini belirli katmanlara ayırarak geliştirir ve yönetir. Sağlam bir </w:t>
      </w:r>
      <w:r w:rsidR="00716E3A">
        <w:t>arka uç</w:t>
      </w:r>
      <w:r w:rsidRPr="00415D1E">
        <w:t xml:space="preserve"> sahip web sitelerinde veya uygulamalarda katmanlı mimarinin kullanılmasının birçok nedeni ve faydası vardır</w:t>
      </w:r>
      <w:r>
        <w:t>.</w:t>
      </w:r>
    </w:p>
    <w:p w14:paraId="543FE9AF" w14:textId="555B67AB" w:rsidR="00415D1E" w:rsidRDefault="00415D1E" w:rsidP="00415D1E">
      <w:r>
        <w:t>1-Modülerlik:</w:t>
      </w:r>
      <w:r w:rsidRPr="00415D1E">
        <w:t xml:space="preserve"> Katmanlı mimari, uygulamanın farklı işlevsel bölümlerini ayrı katmanlara ayırarak modülerlik sağlar. Bu sayede her katman belirli bir görevi yerine getirir ve diğer katmanlardan bağımsız olarak geliştirilip test edilebilir. Örneğin, veri erişim katmanı veri</w:t>
      </w:r>
      <w:r>
        <w:t xml:space="preserve"> </w:t>
      </w:r>
      <w:r w:rsidRPr="00415D1E">
        <w:t>tabanı işlemlerini yönetirken, iş mantığı katmanı iş kurallarını ve lojik işlemleri gerçekleştirir.</w:t>
      </w:r>
    </w:p>
    <w:p w14:paraId="37682E47" w14:textId="27675F17" w:rsidR="00415D1E" w:rsidRDefault="00415D1E" w:rsidP="00415D1E">
      <w:r>
        <w:t xml:space="preserve">2-Bakım kolaylığı: </w:t>
      </w:r>
      <w:r w:rsidRPr="00415D1E">
        <w:t>Kodun belirli katmanlara ayrılması, bakım işlemlerini kolaylaştırır. Bir katmanda yapılan değişiklikler genellikle diğer katmanları etkilemez. Bu da hata ayıklama, güncelleme ve yeni özelliklerin eklenmesi gibi işlemleri daha hızlı ve güvenilir hale getirir.</w:t>
      </w:r>
    </w:p>
    <w:p w14:paraId="7AAC2A7E" w14:textId="39459538" w:rsidR="00415D1E" w:rsidRDefault="00415D1E" w:rsidP="00415D1E">
      <w:r>
        <w:t>3-Sürdürülebilir olması:</w:t>
      </w:r>
      <w:r w:rsidRPr="00415D1E">
        <w:t xml:space="preserve"> Katmanlı mimari, uzun vadede yazılımın sürdürülebilirliğini artırır. Uygulamanın büyümesi ve yeni özelliklerin eklenmesi gerektiğinde, mevcut yapıyı bozmadan bu işlemler gerçekleştirilebilir.</w:t>
      </w:r>
    </w:p>
    <w:p w14:paraId="2E70BE54" w14:textId="43F317A5" w:rsidR="00415D1E" w:rsidRDefault="00415D1E" w:rsidP="00415D1E">
      <w:r>
        <w:t>4-Performans optimizasyonu:</w:t>
      </w:r>
      <w:r w:rsidRPr="00415D1E">
        <w:t xml:space="preserve"> Katmanlar arası iletişim ve veri işlemleri optimize edilerek uygulamanın performansı iyileştirilebilir. Örneğin, veri erişim katmanında yapılan iyileştirmeler doğrudan veri</w:t>
      </w:r>
      <w:r>
        <w:t xml:space="preserve"> </w:t>
      </w:r>
      <w:r w:rsidRPr="00415D1E">
        <w:t>tabanı performansını artırabilir.</w:t>
      </w:r>
    </w:p>
    <w:p w14:paraId="2F44ACEA" w14:textId="1AF20CC1" w:rsidR="00415D1E" w:rsidRDefault="00415D1E" w:rsidP="00415D1E">
      <w:r>
        <w:t xml:space="preserve">5-SOLID prensiplerine uygunluk: </w:t>
      </w:r>
      <w:r w:rsidRPr="00415D1E">
        <w:t>Farklı katmanlar üzerinde çalışan geliştirici ekipler, birbirlerinden bağımsız olarak çalışabilirler. Bu, paralel geliştirme süreçlerini destekler ve projenin genel ilerleme hızını artırır.</w:t>
      </w:r>
    </w:p>
    <w:p w14:paraId="797DF697" w14:textId="281F62E0" w:rsidR="00415D1E" w:rsidRDefault="00415D1E" w:rsidP="00415D1E">
      <w:r>
        <w:t xml:space="preserve">6-Güvenlik: </w:t>
      </w:r>
      <w:r w:rsidRPr="00415D1E">
        <w:t>Katmanlı yapı, güvenliği artırabilir. Özellikle veri erişim katmanı, veri</w:t>
      </w:r>
      <w:r w:rsidR="00604FC3">
        <w:t xml:space="preserve"> </w:t>
      </w:r>
      <w:r w:rsidRPr="00415D1E">
        <w:t>tabanı işlemlerini güvenli bir şekilde yönetebilir ve sadece iş mantığı katmanının erişimine izin verebilir. Bu, SQL enjeksiyonu gibi saldırılara karşı ek bir güvenlik katmanı sağlar.</w:t>
      </w:r>
    </w:p>
    <w:p w14:paraId="1B77CE41" w14:textId="77777777" w:rsidR="0030256C" w:rsidRDefault="00415D1E" w:rsidP="007036DD">
      <w:r>
        <w:t xml:space="preserve">Özetle </w:t>
      </w:r>
      <w:r w:rsidRPr="00415D1E">
        <w:t>Katmanlı mimari, modülerlik, bakım kolaylığı, yeniden kullanılabilirlik, bağımsız geliştirme, test edilebilirlik, esneklik, güvenlik, dağıtılabilirlik, performans optimizasyonu ve sürdürülebilirlik gibi birçok avantaj sağlar.</w:t>
      </w:r>
    </w:p>
    <w:p w14:paraId="1E598D48" w14:textId="41EF7C13" w:rsidR="007036DD" w:rsidRPr="0030256C" w:rsidRDefault="00D2373F" w:rsidP="007036DD">
      <w:r>
        <w:rPr>
          <w:b/>
          <w:bCs/>
        </w:rPr>
        <w:lastRenderedPageBreak/>
        <w:t>3</w:t>
      </w:r>
      <w:r w:rsidR="007036DD" w:rsidRPr="00D2373F">
        <w:rPr>
          <w:b/>
          <w:bCs/>
        </w:rPr>
        <w:t>.</w:t>
      </w:r>
      <w:r w:rsidR="004B502B">
        <w:rPr>
          <w:b/>
          <w:bCs/>
        </w:rPr>
        <w:t>2</w:t>
      </w:r>
      <w:r w:rsidR="007036DD" w:rsidRPr="00D2373F">
        <w:rPr>
          <w:b/>
          <w:bCs/>
        </w:rPr>
        <w:t xml:space="preserve"> </w:t>
      </w:r>
      <w:r>
        <w:rPr>
          <w:b/>
          <w:bCs/>
        </w:rPr>
        <w:t xml:space="preserve">Katmanlı Mimari </w:t>
      </w:r>
      <w:r w:rsidR="00D84A41">
        <w:rPr>
          <w:b/>
          <w:bCs/>
        </w:rPr>
        <w:t>Oluşturulması</w:t>
      </w:r>
    </w:p>
    <w:p w14:paraId="20D227E5" w14:textId="2ACF0AFE" w:rsidR="00415D1E" w:rsidRDefault="00415D1E" w:rsidP="007036DD">
      <w:r w:rsidRPr="00415D1E">
        <w:t>Tadaa</w:t>
      </w:r>
      <w:r>
        <w:t xml:space="preserve">! Web sitesi tasarlanırken toplam </w:t>
      </w:r>
      <w:r w:rsidR="00CB7802">
        <w:t xml:space="preserve">5 </w:t>
      </w:r>
      <w:r>
        <w:t>adet katmana ayrılmıştır.</w:t>
      </w:r>
      <w:r w:rsidR="00CB7802">
        <w:t xml:space="preserve"> </w:t>
      </w:r>
      <w:r>
        <w:t>BusinessLogic</w:t>
      </w:r>
      <w:r w:rsidR="008C1C4C">
        <w:t xml:space="preserve"> </w:t>
      </w:r>
      <w:r w:rsidR="00FC5C44">
        <w:t>(iş mantığı)</w:t>
      </w:r>
      <w:r>
        <w:t>,</w:t>
      </w:r>
      <w:r w:rsidR="00CB7802">
        <w:t xml:space="preserve"> </w:t>
      </w:r>
      <w:r>
        <w:t>DataAccess</w:t>
      </w:r>
      <w:r w:rsidR="008C1C4C">
        <w:t xml:space="preserve"> </w:t>
      </w:r>
      <w:r w:rsidR="00FC5C44">
        <w:t>(veri erişimi)</w:t>
      </w:r>
      <w:r>
        <w:t>,</w:t>
      </w:r>
      <w:r w:rsidR="00B42B64">
        <w:t xml:space="preserve"> </w:t>
      </w:r>
      <w:r>
        <w:t>Entities</w:t>
      </w:r>
      <w:r w:rsidR="008C1C4C">
        <w:t xml:space="preserve"> </w:t>
      </w:r>
      <w:r w:rsidR="00FC5C44">
        <w:t>(nesneler)</w:t>
      </w:r>
      <w:r>
        <w:t>,</w:t>
      </w:r>
      <w:r w:rsidR="00CB7802">
        <w:t xml:space="preserve"> </w:t>
      </w:r>
      <w:r>
        <w:t>API Service</w:t>
      </w:r>
      <w:r w:rsidR="008C1C4C">
        <w:t xml:space="preserve"> </w:t>
      </w:r>
      <w:r w:rsidR="00273E81">
        <w:t>(</w:t>
      </w:r>
      <w:r w:rsidR="009B7556">
        <w:t>upa</w:t>
      </w:r>
      <w:r w:rsidR="00273E81">
        <w:t xml:space="preserve"> servisi)</w:t>
      </w:r>
      <w:r w:rsidR="009C04DF">
        <w:t xml:space="preserve"> ve Core</w:t>
      </w:r>
      <w:r w:rsidR="008C1C4C">
        <w:t xml:space="preserve"> </w:t>
      </w:r>
      <w:r w:rsidR="00FC5C44">
        <w:t>(çekirdek)</w:t>
      </w:r>
      <w:r w:rsidR="009C04DF">
        <w:t>. Her bir modül ayrı bir C# projesi olarak çözüme eklenmiştir. Bu katmanların her biri kendine özel görevler ve düzenlemeler içermektedir.</w:t>
      </w:r>
    </w:p>
    <w:p w14:paraId="4404209C" w14:textId="32658607" w:rsidR="009C04DF" w:rsidRDefault="009C04DF" w:rsidP="006223C7">
      <w:pPr>
        <w:jc w:val="center"/>
      </w:pPr>
      <w:r>
        <w:rPr>
          <w:noProof/>
        </w:rPr>
        <w:drawing>
          <wp:inline distT="0" distB="0" distL="0" distR="0" wp14:anchorId="4916E4DE" wp14:editId="5B065076">
            <wp:extent cx="2514600" cy="3489649"/>
            <wp:effectExtent l="0" t="0" r="0" b="0"/>
            <wp:docPr id="14333166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6634" cy="3492471"/>
                    </a:xfrm>
                    <a:prstGeom prst="rect">
                      <a:avLst/>
                    </a:prstGeom>
                    <a:noFill/>
                    <a:ln>
                      <a:noFill/>
                    </a:ln>
                  </pic:spPr>
                </pic:pic>
              </a:graphicData>
            </a:graphic>
          </wp:inline>
        </w:drawing>
      </w:r>
    </w:p>
    <w:p w14:paraId="13B2380E" w14:textId="39D5E49F" w:rsidR="009C04DF" w:rsidRDefault="009C04DF" w:rsidP="009C04DF">
      <w:pPr>
        <w:jc w:val="center"/>
      </w:pPr>
      <w:r>
        <w:t>Şekil 3.1</w:t>
      </w:r>
      <w:r w:rsidR="008B7930">
        <w:t xml:space="preserve"> </w:t>
      </w:r>
      <w:r>
        <w:t xml:space="preserve">Katmanlı </w:t>
      </w:r>
      <w:r w:rsidR="00520488">
        <w:t>m</w:t>
      </w:r>
      <w:r>
        <w:t>imari</w:t>
      </w:r>
    </w:p>
    <w:p w14:paraId="78745855" w14:textId="719B3394" w:rsidR="002012A5" w:rsidRPr="002012A5" w:rsidRDefault="009C04DF" w:rsidP="00966C50">
      <w:r w:rsidRPr="002012A5">
        <w:t>Business</w:t>
      </w:r>
      <w:r w:rsidR="008C1C4C" w:rsidRPr="002012A5">
        <w:t xml:space="preserve"> </w:t>
      </w:r>
      <w:r w:rsidR="00B96381" w:rsidRPr="002012A5">
        <w:t>L</w:t>
      </w:r>
      <w:r w:rsidRPr="002012A5">
        <w:t>ogic</w:t>
      </w:r>
      <w:r w:rsidR="002012A5" w:rsidRPr="002012A5">
        <w:t>,</w:t>
      </w:r>
      <w:r w:rsidR="002012A5">
        <w:t xml:space="preserve"> i</w:t>
      </w:r>
      <w:r w:rsidR="00966C50">
        <w:t xml:space="preserve">ş mantığı </w:t>
      </w:r>
      <w:r w:rsidR="00966C50" w:rsidRPr="00966C50">
        <w:t xml:space="preserve">katmanı, katmanlı mimaride oldukça kritik bir role sahiptir. Bu katman, uygulamanın iş kurallarını, veri işleme mantığını ve karar verme süreçlerini kapsar. İş mantığı katmanının ana görevleri ve sorumlulukları </w:t>
      </w:r>
      <w:r w:rsidR="00966C50">
        <w:t>iş kurallarının uygulanması, veri işleme ve dönüştürme, veri erişiminin yönetimi, işlem koordinasyonu ve akış yöntemi, hata yönetimi, servis tabanlı mimari ile entegrasyon ve iş akışını yönetmektir.</w:t>
      </w:r>
    </w:p>
    <w:p w14:paraId="1DF88D97" w14:textId="217D01F4" w:rsidR="002012A5" w:rsidRDefault="00966C50" w:rsidP="00966C50">
      <w:r w:rsidRPr="002012A5">
        <w:t>Data Access</w:t>
      </w:r>
      <w:r w:rsidR="002012A5">
        <w:t>, v</w:t>
      </w:r>
      <w:r>
        <w:t xml:space="preserve">eri erişimi katmanı </w:t>
      </w:r>
      <w:r w:rsidRPr="00966C50">
        <w:t>uygulamanın veri</w:t>
      </w:r>
      <w:r>
        <w:t xml:space="preserve"> </w:t>
      </w:r>
      <w:r w:rsidRPr="00966C50">
        <w:t>tabanı veya diğer veri depolama sistemleri</w:t>
      </w:r>
      <w:r w:rsidR="00B96381">
        <w:t xml:space="preserve"> </w:t>
      </w:r>
      <w:r w:rsidRPr="00966C50">
        <w:t>ile etkileşim kuran katmanıdır. Bu katman, veri</w:t>
      </w:r>
      <w:r>
        <w:t xml:space="preserve"> </w:t>
      </w:r>
      <w:r w:rsidRPr="00966C50">
        <w:t>tabanı işlemlerini soyutlayarak iş mantığı katmanının doğrudan veri</w:t>
      </w:r>
      <w:r>
        <w:t xml:space="preserve"> </w:t>
      </w:r>
      <w:r w:rsidRPr="00966C50">
        <w:t xml:space="preserve">tabanı ile etkileşime girmesini engeller ve böylece kodun daha temiz, modüler ve sürdürülebilir olmasını sağlar. </w:t>
      </w:r>
      <w:r>
        <w:t>B</w:t>
      </w:r>
      <w:r w:rsidRPr="00966C50">
        <w:t>ağlantı oluşturma, bağlantıyı açma, kapama ve yönetme gibi işlemleri içerir. Veri</w:t>
      </w:r>
      <w:r>
        <w:t xml:space="preserve"> </w:t>
      </w:r>
      <w:r w:rsidRPr="00966C50">
        <w:t xml:space="preserve">tabanı bağlantı havuzu kullanılarak performans ve verimlilik artırılabilir. </w:t>
      </w:r>
      <w:r>
        <w:t>İ</w:t>
      </w:r>
      <w:r w:rsidRPr="00966C50">
        <w:t xml:space="preserve">ş mantığı katmanının ihtiyaç duyduğu veri erişim metotlarını sağlar. Bu metotlar, </w:t>
      </w:r>
      <w:r w:rsidRPr="00966C50">
        <w:lastRenderedPageBreak/>
        <w:t>belirli sorguların yürütülmesi, veri</w:t>
      </w:r>
      <w:r>
        <w:t xml:space="preserve"> </w:t>
      </w:r>
      <w:r w:rsidRPr="00966C50">
        <w:t>tabanından belirli kriterlere göre veri çekilmesi ve karmaşık sorguların çalıştırılması gibi işlemleri içerir. Örneğin, bir ürün listesini kategoriye göre getirme veya belirli tarih aralığındaki siparişleri çekme işlemleri bu katmanda tanımlanır.</w:t>
      </w:r>
    </w:p>
    <w:p w14:paraId="4F9A721C" w14:textId="03113A0C" w:rsidR="00966C50" w:rsidRDefault="00966C50" w:rsidP="00966C50">
      <w:r w:rsidRPr="002012A5">
        <w:t>Core</w:t>
      </w:r>
      <w:r w:rsidR="002012A5">
        <w:t>,</w:t>
      </w:r>
      <w:r>
        <w:t xml:space="preserve"> </w:t>
      </w:r>
      <w:r w:rsidR="002012A5">
        <w:t>ç</w:t>
      </w:r>
      <w:r>
        <w:t xml:space="preserve">ekirdek katman </w:t>
      </w:r>
      <w:r w:rsidRPr="00966C50">
        <w:t>uygulamanın temel yapı taşlarını ve çekirdek bileşenlerini içeren katmandır. Bu katman, uygulamanın iş mantığı, veri modelleri, arabirimler ve genellikle uygulamanın diğer katmanları tarafından sıkça kullanılan yardımcı sınıfları barındırır.</w:t>
      </w:r>
      <w:r>
        <w:t xml:space="preserve"> U</w:t>
      </w:r>
      <w:r w:rsidRPr="00966C50">
        <w:t>ygulamanın temel bileşenlerini ve ortak yapılarını içerir, bu sayede diğer katmanların daha esnek, yeniden kullanılabilir ve sürdürülebilir olmasına katkıda bulunur.</w:t>
      </w:r>
    </w:p>
    <w:p w14:paraId="5DB3C534" w14:textId="0268AFE8" w:rsidR="001C35B5" w:rsidRPr="002012A5" w:rsidRDefault="00966C50" w:rsidP="0001584D">
      <w:pPr>
        <w:rPr>
          <w:b/>
          <w:bCs/>
        </w:rPr>
      </w:pPr>
      <w:r w:rsidRPr="002012A5">
        <w:t>Entities</w:t>
      </w:r>
      <w:r w:rsidR="002012A5">
        <w:t>,</w:t>
      </w:r>
      <w:r w:rsidR="006223C7" w:rsidRPr="002012A5">
        <w:t xml:space="preserve"> </w:t>
      </w:r>
      <w:r w:rsidR="002012A5">
        <w:t>m</w:t>
      </w:r>
      <w:r>
        <w:t>odellerin Katmanı da denebilir. U</w:t>
      </w:r>
      <w:r w:rsidRPr="00966C50">
        <w:t>ygulamanın veri modellerini ve varlık sınıflarını içeren katmandır. Bu katman, veri</w:t>
      </w:r>
      <w:r w:rsidR="006223C7">
        <w:t xml:space="preserve"> </w:t>
      </w:r>
      <w:r w:rsidRPr="00966C50">
        <w:t>tabanı tablolarının karşılıklarını ve uygulamanın temel veri yapılarının tanımlarını barındırır. veri erişim katmanı tarafından kullanılan veri yapılarının ve ilişkilerin merkezi bir şekilde tanımlandığı yerdir. Bu sayede, veri</w:t>
      </w:r>
      <w:r w:rsidR="006223C7">
        <w:t xml:space="preserve"> </w:t>
      </w:r>
      <w:r w:rsidRPr="00966C50">
        <w:t>tabanı ile uygulama arasındaki veri alışverişi tutarlı ve organize bir şekilde gerçekleştirilir.</w:t>
      </w:r>
      <w:r>
        <w:t xml:space="preserve"> </w:t>
      </w:r>
      <w:r w:rsidRPr="00966C50">
        <w:t xml:space="preserve">Varlık sınıflarında, veri doğrulama ve kısıtlamaları tanımlamak için </w:t>
      </w:r>
      <w:r w:rsidR="008B7930">
        <w:t>veri dipnotları</w:t>
      </w:r>
      <w:r w:rsidRPr="00966C50">
        <w:t xml:space="preserve"> kullanılabilir. Örneğin, zorunlu alanlar, maksimum uzunluklar ve ilişkiler (bir</w:t>
      </w:r>
      <w:r w:rsidR="006223C7">
        <w:t xml:space="preserve"> </w:t>
      </w:r>
      <w:r w:rsidRPr="00966C50">
        <w:t>çoktan-bire</w:t>
      </w:r>
      <w:r w:rsidR="006223C7">
        <w:t>)</w:t>
      </w:r>
      <w:r w:rsidRPr="00966C50">
        <w:t xml:space="preserve"> burada belirtilir.</w:t>
      </w:r>
    </w:p>
    <w:p w14:paraId="2F33EF6B" w14:textId="1022B683" w:rsidR="00570305" w:rsidRPr="002012A5" w:rsidRDefault="009B7556" w:rsidP="0001584D">
      <w:pPr>
        <w:rPr>
          <w:b/>
          <w:bCs/>
        </w:rPr>
      </w:pPr>
      <w:r>
        <w:t>UPA</w:t>
      </w:r>
      <w:r w:rsidR="001C35B5" w:rsidRPr="001C35B5">
        <w:t xml:space="preserve"> katmanı, uygulamanın dış dünyayla etkileşime geçtiği ve istemci uygulamalara veri sağladığı katmandır. Bu katman, genellikle RESTful veya GraphQL API'ler aracılığıyla çalışır ve iş mantığını dış dünyaya sunar.</w:t>
      </w:r>
      <w:r w:rsidR="006223C7">
        <w:t xml:space="preserve"> </w:t>
      </w:r>
      <w:r w:rsidR="00CB7802">
        <w:t xml:space="preserve">Bu katman </w:t>
      </w:r>
      <w:r w:rsidR="00CB7802" w:rsidRPr="00CB7802">
        <w:t>iş mantığı katmanını çağırarak gerekli işlemleri gerçekleştirir. İş mantığı katmanı ile doğrudan etkileşim kurarak iş kurallarının uygulanmasını ve veri işlemlerinin yapılmasını sağlar.</w:t>
      </w:r>
      <w:r w:rsidR="008B7930">
        <w:t xml:space="preserve"> </w:t>
      </w:r>
      <w:r w:rsidR="00EA1925">
        <w:t>UPA</w:t>
      </w:r>
      <w:r w:rsidR="00CB7802" w:rsidRPr="00CB7802">
        <w:t>'l</w:t>
      </w:r>
      <w:r w:rsidR="00EA1925">
        <w:t>a</w:t>
      </w:r>
      <w:r w:rsidR="00CB7802" w:rsidRPr="00CB7802">
        <w:t>r</w:t>
      </w:r>
      <w:r w:rsidR="008B7930">
        <w:t>ı</w:t>
      </w:r>
      <w:r w:rsidR="00CB7802" w:rsidRPr="00CB7802">
        <w:t xml:space="preserve">n doğru bir şekilde kullanılabilmesi için dokümantasyon sağlar. Swagger/OpenAPI gibi araçlar kullanılarak </w:t>
      </w:r>
      <w:r w:rsidR="00EA1925">
        <w:t>UPA</w:t>
      </w:r>
      <w:r w:rsidR="00CB7802" w:rsidRPr="00CB7802">
        <w:t xml:space="preserve"> dokümantasyonu otomatik olarak oluşturulur. Ayrıca,</w:t>
      </w:r>
      <w:r w:rsidR="00EA1925">
        <w:t xml:space="preserve"> </w:t>
      </w:r>
      <w:r w:rsidR="00CB7802" w:rsidRPr="00CB7802">
        <w:t>sürümleme stratejileri (v1, v2 gibi) ile geriye dönük uyumluluk korunur.</w:t>
      </w:r>
    </w:p>
    <w:p w14:paraId="74A013C5" w14:textId="77777777" w:rsidR="00814ACE" w:rsidRDefault="00814ACE" w:rsidP="0001584D"/>
    <w:p w14:paraId="68B1C97C" w14:textId="67D9F25E" w:rsidR="00CB7802" w:rsidRPr="00570305" w:rsidRDefault="00D2373F" w:rsidP="0001584D">
      <w:r w:rsidRPr="00D2373F">
        <w:rPr>
          <w:b/>
          <w:bCs/>
        </w:rPr>
        <w:t>3.</w:t>
      </w:r>
      <w:r w:rsidR="004B502B">
        <w:rPr>
          <w:b/>
          <w:bCs/>
        </w:rPr>
        <w:t>3</w:t>
      </w:r>
      <w:r w:rsidRPr="00D2373F">
        <w:rPr>
          <w:b/>
          <w:bCs/>
        </w:rPr>
        <w:t xml:space="preserve"> </w:t>
      </w:r>
      <w:r w:rsidR="00DC4DD9">
        <w:rPr>
          <w:b/>
          <w:bCs/>
        </w:rPr>
        <w:t>Projelerin</w:t>
      </w:r>
      <w:r w:rsidRPr="00D2373F">
        <w:rPr>
          <w:b/>
          <w:bCs/>
        </w:rPr>
        <w:t xml:space="preserve"> Kodlanması</w:t>
      </w:r>
    </w:p>
    <w:p w14:paraId="74E782F0" w14:textId="68917707" w:rsidR="00CB7802" w:rsidRDefault="00CB7802" w:rsidP="0001584D">
      <w:r>
        <w:t xml:space="preserve">BusinessLogic: </w:t>
      </w:r>
      <w:r w:rsidR="008C1C4C">
        <w:t>Soyut (abstract)</w:t>
      </w:r>
      <w:r>
        <w:t xml:space="preserve">, </w:t>
      </w:r>
      <w:r w:rsidR="008C1C4C">
        <w:t>Somut (concrete)</w:t>
      </w:r>
      <w:r>
        <w:t xml:space="preserve"> ve </w:t>
      </w:r>
      <w:r w:rsidR="008C1C4C">
        <w:t>VTO (veri transfer objesi)</w:t>
      </w:r>
      <w:r>
        <w:t xml:space="preserve"> olmak üzere 3 adet dosyalaması yapılmıştır. </w:t>
      </w:r>
      <w:r w:rsidR="008C1C4C">
        <w:t>Soyut (abstract)</w:t>
      </w:r>
      <w:r>
        <w:t xml:space="preserve"> klasöründe iş mantığı ile ilgili </w:t>
      </w:r>
      <w:r w:rsidR="00C403BF">
        <w:t>soyut</w:t>
      </w:r>
      <w:r>
        <w:t xml:space="preserve"> sınıflar yani</w:t>
      </w:r>
      <w:r w:rsidR="00814ACE">
        <w:t xml:space="preserve"> </w:t>
      </w:r>
      <w:r w:rsidR="003577A6">
        <w:t>ara sınıf</w:t>
      </w:r>
      <w:r>
        <w:t xml:space="preserve"> kodlanmıştır. Aşağıda kodların görseli mev</w:t>
      </w:r>
      <w:r w:rsidR="003510A1">
        <w:t>c</w:t>
      </w:r>
      <w:r>
        <w:t>uttur:</w:t>
      </w:r>
    </w:p>
    <w:p w14:paraId="172BF303" w14:textId="1BDCD82D" w:rsidR="00CB7802" w:rsidRDefault="00CB7802" w:rsidP="0001584D">
      <w:r>
        <w:rPr>
          <w:noProof/>
        </w:rPr>
        <w:lastRenderedPageBreak/>
        <w:drawing>
          <wp:inline distT="0" distB="0" distL="0" distR="0" wp14:anchorId="71A410D9" wp14:editId="038EE466">
            <wp:extent cx="5753100" cy="3171825"/>
            <wp:effectExtent l="0" t="0" r="0" b="9525"/>
            <wp:docPr id="41392628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76340F81" w14:textId="04077517" w:rsidR="00CB7802" w:rsidRDefault="00AC7F71" w:rsidP="00CB7802">
      <w:pPr>
        <w:jc w:val="center"/>
      </w:pPr>
      <w:r>
        <w:t xml:space="preserve">Şekil 3.2 </w:t>
      </w:r>
      <w:r w:rsidR="003454EB">
        <w:t>Kullanıcı servis</w:t>
      </w:r>
      <w:r w:rsidR="00CB7802">
        <w:t xml:space="preserve"> sınıfı</w:t>
      </w:r>
    </w:p>
    <w:p w14:paraId="300EE175" w14:textId="1AE6BF44" w:rsidR="00716E3A" w:rsidRDefault="00CB7802" w:rsidP="0001584D">
      <w:r>
        <w:t xml:space="preserve"> </w:t>
      </w:r>
      <w:r w:rsidR="00716E3A">
        <w:t xml:space="preserve">Katmanın soyut sınıfları ise arayüz sınıfların implementasyonu yapılarak oluşturulmuştur. Bu sınıflar </w:t>
      </w:r>
      <w:r w:rsidR="00814ACE">
        <w:t>kendini yinelemeli</w:t>
      </w:r>
      <w:r w:rsidR="00716E3A">
        <w:t xml:space="preserve"> fonksiyonlar içerir ve </w:t>
      </w:r>
      <w:r w:rsidR="00DF2424">
        <w:t>veri erişimi</w:t>
      </w:r>
      <w:r w:rsidR="00716E3A">
        <w:t xml:space="preserve"> katmanından fonksiyonlara </w:t>
      </w:r>
      <w:r w:rsidR="00814ACE">
        <w:t>çağrı</w:t>
      </w:r>
      <w:r w:rsidR="00716E3A">
        <w:t xml:space="preserve"> gönderir. Örnek bir </w:t>
      </w:r>
      <w:r w:rsidR="00814ACE">
        <w:t>somut</w:t>
      </w:r>
      <w:r w:rsidR="00716E3A">
        <w:t xml:space="preserve"> sınıf görseli aşağıda mevcuttur:</w:t>
      </w:r>
    </w:p>
    <w:p w14:paraId="6EB75766" w14:textId="77777777" w:rsidR="00716E3A" w:rsidRDefault="00716E3A" w:rsidP="0001584D"/>
    <w:p w14:paraId="492A67BD" w14:textId="47467D3B" w:rsidR="00716E3A" w:rsidRDefault="00716E3A" w:rsidP="0001584D">
      <w:r>
        <w:rPr>
          <w:noProof/>
        </w:rPr>
        <w:lastRenderedPageBreak/>
        <w:drawing>
          <wp:inline distT="0" distB="0" distL="0" distR="0" wp14:anchorId="15ED3E97" wp14:editId="623FDE78">
            <wp:extent cx="5753100" cy="4314825"/>
            <wp:effectExtent l="0" t="0" r="0" b="9525"/>
            <wp:docPr id="59242928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28CBD9F5" w14:textId="50CF458C" w:rsidR="00CB7802" w:rsidRDefault="00716E3A" w:rsidP="00716E3A">
      <w:pPr>
        <w:jc w:val="center"/>
      </w:pPr>
      <w:r>
        <w:t>Şekil 3.3</w:t>
      </w:r>
      <w:r w:rsidR="008B7930">
        <w:t xml:space="preserve"> </w:t>
      </w:r>
      <w:r w:rsidR="003454EB">
        <w:t>Kullanıcı yönetici</w:t>
      </w:r>
      <w:r>
        <w:t xml:space="preserve"> sınıfı</w:t>
      </w:r>
    </w:p>
    <w:p w14:paraId="1D11B2F6" w14:textId="5B30F893" w:rsidR="00716E3A" w:rsidRDefault="00716E3A" w:rsidP="006B0842">
      <w:r w:rsidRPr="00906DC2">
        <w:t>Data Access</w:t>
      </w:r>
      <w:r w:rsidR="00906DC2">
        <w:t>, s</w:t>
      </w:r>
      <w:r w:rsidR="008C1C4C">
        <w:t xml:space="preserve">oyut </w:t>
      </w:r>
      <w:r w:rsidR="006B0842">
        <w:t>(</w:t>
      </w:r>
      <w:r w:rsidR="008C1C4C">
        <w:t>absrtact</w:t>
      </w:r>
      <w:r w:rsidR="006B0842">
        <w:t xml:space="preserve">), </w:t>
      </w:r>
      <w:r w:rsidR="008C1C4C">
        <w:t xml:space="preserve">Somut </w:t>
      </w:r>
      <w:r w:rsidR="006B0842">
        <w:t>(</w:t>
      </w:r>
      <w:r w:rsidR="008C1C4C">
        <w:t>concrete</w:t>
      </w:r>
      <w:r w:rsidR="006B0842">
        <w:t xml:space="preserve">) ve </w:t>
      </w:r>
      <w:r w:rsidR="008C1C4C">
        <w:t xml:space="preserve">veri tabanı değişikliği </w:t>
      </w:r>
      <w:r w:rsidR="006B0842">
        <w:t>(</w:t>
      </w:r>
      <w:r w:rsidR="008C1C4C">
        <w:t>migration</w:t>
      </w:r>
      <w:r w:rsidR="006B0842">
        <w:t xml:space="preserve">) olmak üzere 3 adet dosyalaması yapılmıştır. </w:t>
      </w:r>
      <w:r w:rsidR="008F2FEE">
        <w:t>Soyut</w:t>
      </w:r>
      <w:r w:rsidR="006B0842">
        <w:t xml:space="preserve"> klasöründe veri erişimi ve verilerle ilgili değişikliklerin yapıldığı soyut sınıflar yani ara sınıf kodlanmıştır. Aşağıda kodların görseli mevcuttur:</w:t>
      </w:r>
    </w:p>
    <w:p w14:paraId="1BE89D5D" w14:textId="77777777" w:rsidR="006B0842" w:rsidRDefault="006B0842" w:rsidP="006B0842">
      <w:pPr>
        <w:rPr>
          <w:b/>
          <w:bCs/>
        </w:rPr>
      </w:pPr>
    </w:p>
    <w:p w14:paraId="42026CFB" w14:textId="77777777" w:rsidR="00CB7802" w:rsidRDefault="00CB7802" w:rsidP="0001584D">
      <w:pPr>
        <w:rPr>
          <w:b/>
          <w:bCs/>
        </w:rPr>
      </w:pPr>
    </w:p>
    <w:p w14:paraId="2E02C415" w14:textId="77777777" w:rsidR="00CB7802" w:rsidRDefault="00CB7802" w:rsidP="0001584D">
      <w:pPr>
        <w:rPr>
          <w:b/>
          <w:bCs/>
        </w:rPr>
      </w:pPr>
    </w:p>
    <w:p w14:paraId="1A898366" w14:textId="77777777" w:rsidR="00CB7802" w:rsidRDefault="00CB7802" w:rsidP="0001584D">
      <w:pPr>
        <w:rPr>
          <w:b/>
          <w:bCs/>
        </w:rPr>
      </w:pPr>
    </w:p>
    <w:p w14:paraId="2FF57E5A" w14:textId="2DF26738" w:rsidR="006B0842" w:rsidRDefault="006B0842" w:rsidP="006B0842">
      <w:pPr>
        <w:jc w:val="center"/>
        <w:rPr>
          <w:b/>
          <w:bCs/>
        </w:rPr>
      </w:pPr>
      <w:r>
        <w:rPr>
          <w:b/>
          <w:bCs/>
          <w:noProof/>
        </w:rPr>
        <w:lastRenderedPageBreak/>
        <w:drawing>
          <wp:inline distT="0" distB="0" distL="0" distR="0" wp14:anchorId="341032F3" wp14:editId="7A1E1A9B">
            <wp:extent cx="5357004" cy="2779292"/>
            <wp:effectExtent l="0" t="0" r="0" b="2540"/>
            <wp:docPr id="137972295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8437" cy="2795600"/>
                    </a:xfrm>
                    <a:prstGeom prst="rect">
                      <a:avLst/>
                    </a:prstGeom>
                    <a:noFill/>
                    <a:ln>
                      <a:noFill/>
                    </a:ln>
                  </pic:spPr>
                </pic:pic>
              </a:graphicData>
            </a:graphic>
          </wp:inline>
        </w:drawing>
      </w:r>
    </w:p>
    <w:p w14:paraId="02E3BDDC" w14:textId="389EB654" w:rsidR="006B0842" w:rsidRDefault="006B0842" w:rsidP="006B0842">
      <w:pPr>
        <w:jc w:val="center"/>
      </w:pPr>
      <w:r w:rsidRPr="006B0842">
        <w:t>Şekil 3.</w:t>
      </w:r>
      <w:r w:rsidR="00AC7F71">
        <w:t>4</w:t>
      </w:r>
      <w:r w:rsidR="005253C1">
        <w:t xml:space="preserve"> </w:t>
      </w:r>
      <w:r w:rsidR="003454EB">
        <w:t>‘</w:t>
      </w:r>
      <w:r w:rsidRPr="006B0842">
        <w:t>INoteDal</w:t>
      </w:r>
      <w:r w:rsidR="003454EB">
        <w:t>’</w:t>
      </w:r>
      <w:r w:rsidRPr="006B0842">
        <w:t xml:space="preserve"> sınıfı</w:t>
      </w:r>
    </w:p>
    <w:p w14:paraId="74C69F5F" w14:textId="3ECD0E66" w:rsidR="006B0842" w:rsidRDefault="006B0842" w:rsidP="006B0842">
      <w:r>
        <w:t>Katmanın soyut dosyasında ise ara sınıf sınıfların implementasyonları yapılarak oluşturulan normal sınıflar kodlanmıştır. Bu sınıfta veri iletişimi, veri tabanı nesneleri ile ilgili işlemler, EntityFramework çerçevesi ile</w:t>
      </w:r>
      <w:r w:rsidR="00FA74B2">
        <w:t xml:space="preserve"> </w:t>
      </w:r>
      <w:r>
        <w:t>veri tabanı değişiklikleri içeren gerekli fonksiyonlar kodlanmıştır. Aşağıda görseli me</w:t>
      </w:r>
      <w:r w:rsidR="00FA74B2">
        <w:t>vc</w:t>
      </w:r>
      <w:r>
        <w:t>uttur:</w:t>
      </w:r>
    </w:p>
    <w:p w14:paraId="20FB1F8F" w14:textId="4D1A2058" w:rsidR="00FA74B2" w:rsidRDefault="00FA74B2" w:rsidP="00FA74B2">
      <w:pPr>
        <w:jc w:val="center"/>
      </w:pPr>
      <w:r>
        <w:rPr>
          <w:noProof/>
        </w:rPr>
        <w:drawing>
          <wp:inline distT="0" distB="0" distL="0" distR="0" wp14:anchorId="0F33700A" wp14:editId="44F46B12">
            <wp:extent cx="5753100" cy="3600450"/>
            <wp:effectExtent l="0" t="0" r="0" b="0"/>
            <wp:docPr id="117258552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r>
        <w:t>Şekil 3.</w:t>
      </w:r>
      <w:r w:rsidR="00AC7F71">
        <w:t>5</w:t>
      </w:r>
      <w:r w:rsidR="005253C1">
        <w:t xml:space="preserve"> </w:t>
      </w:r>
      <w:r w:rsidR="003454EB">
        <w:t>‘</w:t>
      </w:r>
      <w:r>
        <w:t>NoteDal</w:t>
      </w:r>
      <w:r w:rsidR="003454EB">
        <w:t>’</w:t>
      </w:r>
      <w:r>
        <w:t xml:space="preserve"> sınıfı</w:t>
      </w:r>
    </w:p>
    <w:p w14:paraId="162499EF" w14:textId="20BC6ADB" w:rsidR="00D84A41" w:rsidRPr="006C557D" w:rsidRDefault="00D84A41" w:rsidP="00D84A41">
      <w:pPr>
        <w:rPr>
          <w:b/>
          <w:bCs/>
        </w:rPr>
      </w:pPr>
      <w:r w:rsidRPr="006C557D">
        <w:lastRenderedPageBreak/>
        <w:t>Entities</w:t>
      </w:r>
      <w:r w:rsidR="006C557D">
        <w:t>,</w:t>
      </w:r>
      <w:r w:rsidR="00BD79F1">
        <w:t xml:space="preserve"> </w:t>
      </w:r>
      <w:r w:rsidR="006C557D">
        <w:t>v</w:t>
      </w:r>
      <w:r w:rsidR="00737044">
        <w:t>arlıklar</w:t>
      </w:r>
      <w:r>
        <w:t xml:space="preserve"> katmanı veri</w:t>
      </w:r>
      <w:r w:rsidR="00737044">
        <w:t xml:space="preserve"> </w:t>
      </w:r>
      <w:r>
        <w:t>tabanında kullanılacak ve verileri tutacak nesnelerin modellerinin barındığı katmandır. Bu katman aynı zamanda ana ala olarak</w:t>
      </w:r>
      <w:r w:rsidR="008F2FEE">
        <w:t xml:space="preserve"> da</w:t>
      </w:r>
      <w:r>
        <w:t xml:space="preserve"> geçer. Bu katmanda sadece verit tabanı nesneleri ve projede kullanılacak diğer modeller kodlanır. Aşağıda örnek bir model sınıfı görseli mevcuttur:</w:t>
      </w:r>
    </w:p>
    <w:p w14:paraId="3FD31BB2" w14:textId="65DDEF45" w:rsidR="00D84A41" w:rsidRDefault="00D84A41" w:rsidP="00D84A41">
      <w:r>
        <w:rPr>
          <w:noProof/>
        </w:rPr>
        <w:drawing>
          <wp:inline distT="0" distB="0" distL="0" distR="0" wp14:anchorId="566B89A8" wp14:editId="6BB6EEAA">
            <wp:extent cx="5984905" cy="4010025"/>
            <wp:effectExtent l="0" t="0" r="0" b="0"/>
            <wp:docPr id="150945793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582" cy="4016509"/>
                    </a:xfrm>
                    <a:prstGeom prst="rect">
                      <a:avLst/>
                    </a:prstGeom>
                    <a:noFill/>
                    <a:ln>
                      <a:noFill/>
                    </a:ln>
                  </pic:spPr>
                </pic:pic>
              </a:graphicData>
            </a:graphic>
          </wp:inline>
        </w:drawing>
      </w:r>
    </w:p>
    <w:p w14:paraId="44573463" w14:textId="389B75C6" w:rsidR="00D84A41" w:rsidRDefault="00D84A41" w:rsidP="00D84A41">
      <w:pPr>
        <w:jc w:val="center"/>
      </w:pPr>
      <w:r>
        <w:t>Şekil 3.</w:t>
      </w:r>
      <w:r w:rsidR="00AC7F71">
        <w:t>6</w:t>
      </w:r>
      <w:r w:rsidR="003454EB">
        <w:t xml:space="preserve"> Kullanıcı</w:t>
      </w:r>
      <w:r>
        <w:t xml:space="preserve"> modeli sınıfı</w:t>
      </w:r>
    </w:p>
    <w:p w14:paraId="7E7ABFBD" w14:textId="2ACA514B" w:rsidR="00D84A41" w:rsidRDefault="00D84A41" w:rsidP="00D84A41">
      <w:r>
        <w:t xml:space="preserve">Aynı zamanda bu model sınıflar da ASP.NET </w:t>
      </w:r>
      <w:r w:rsidR="003D7353">
        <w:t>C</w:t>
      </w:r>
      <w:r>
        <w:t xml:space="preserve">ore ve EntityFramework çalışmalarının çok önemli bir noktası olan </w:t>
      </w:r>
      <w:r w:rsidR="00FC568D">
        <w:t>veri açıklamarı</w:t>
      </w:r>
      <w:r>
        <w:t xml:space="preserve"> kullanılmıştır. Bu özellik </w:t>
      </w:r>
      <w:r w:rsidRPr="00D84A41">
        <w:t xml:space="preserve">veri formatlama ve veri ilişkilerini belirtmek için kullanılırlar. </w:t>
      </w:r>
      <w:r w:rsidR="00814ACE">
        <w:t>Veri açıklamaları</w:t>
      </w:r>
      <w:r w:rsidRPr="00D84A41">
        <w:t>, veri modellerine eklenen metadata ile model doğrulama ve veri yönetimi işlemlerini kolaylaştırır.</w:t>
      </w:r>
    </w:p>
    <w:p w14:paraId="37362ECD" w14:textId="6E372890" w:rsidR="00844606" w:rsidRDefault="00844606" w:rsidP="00D84A41">
      <w:r>
        <w:t>EntityFramework Paketleri: Aşağıda projede kullanılan EntityFramework paketleri verilmiştir. Bu paketlerin kullanım amacı veri tabanı işlemleri ve güvenlik önlemleridir.</w:t>
      </w:r>
    </w:p>
    <w:p w14:paraId="78514DAC" w14:textId="77777777" w:rsidR="00844606" w:rsidRDefault="00844606" w:rsidP="00D84A41"/>
    <w:p w14:paraId="29ABBC22" w14:textId="77777777" w:rsidR="00844606" w:rsidRDefault="00844606" w:rsidP="00D84A41"/>
    <w:p w14:paraId="5D227243" w14:textId="77035F02" w:rsidR="00844606" w:rsidRDefault="004675B0" w:rsidP="004675B0">
      <w:pPr>
        <w:jc w:val="center"/>
      </w:pPr>
      <w:r>
        <w:rPr>
          <w:noProof/>
        </w:rPr>
        <w:lastRenderedPageBreak/>
        <w:drawing>
          <wp:inline distT="0" distB="0" distL="0" distR="0" wp14:anchorId="5DA09057" wp14:editId="648035EB">
            <wp:extent cx="4457700" cy="5235476"/>
            <wp:effectExtent l="0" t="0" r="0" b="3810"/>
            <wp:docPr id="68779943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1177" cy="5239559"/>
                    </a:xfrm>
                    <a:prstGeom prst="rect">
                      <a:avLst/>
                    </a:prstGeom>
                    <a:noFill/>
                    <a:ln>
                      <a:noFill/>
                    </a:ln>
                  </pic:spPr>
                </pic:pic>
              </a:graphicData>
            </a:graphic>
          </wp:inline>
        </w:drawing>
      </w:r>
    </w:p>
    <w:p w14:paraId="72EDB6A3" w14:textId="69C4F0BE" w:rsidR="006E7F2C" w:rsidRDefault="004675B0" w:rsidP="00906DC2">
      <w:pPr>
        <w:jc w:val="center"/>
      </w:pPr>
      <w:r>
        <w:t>Şekil 3.</w:t>
      </w:r>
      <w:r w:rsidR="00AC7F71">
        <w:t>7</w:t>
      </w:r>
      <w:r w:rsidR="005253C1">
        <w:t xml:space="preserve"> </w:t>
      </w:r>
      <w:r>
        <w:t>NuGet paketleri</w:t>
      </w:r>
    </w:p>
    <w:p w14:paraId="6CC06AE8" w14:textId="4963921D" w:rsidR="00274540" w:rsidRDefault="00274540" w:rsidP="00274540">
      <w:r>
        <w:t>API Serv</w:t>
      </w:r>
      <w:r w:rsidR="006C557D">
        <w:t>ice,</w:t>
      </w:r>
      <w:r>
        <w:t xml:space="preserve"> </w:t>
      </w:r>
      <w:r w:rsidR="00424E47">
        <w:t>U</w:t>
      </w:r>
      <w:r w:rsidR="005253C1">
        <w:t>PA</w:t>
      </w:r>
      <w:r>
        <w:t xml:space="preserve"> servisi </w:t>
      </w:r>
      <w:r w:rsidRPr="008C1857">
        <w:t>HTTP isteklerini (GET, POST, PUT, DELETE gibi) karşılar ve bu istekleri ilgili iş mantığına veya servis metoduna yönlendirir. Kontrolörler bu işlemleri yönetir ve her bir isteği uygun iş mantığı metoduna yönlendirir.</w:t>
      </w:r>
      <w:r>
        <w:t xml:space="preserve"> Servislerdeki ve Data Access katmanındaki sınıflarda bulunan</w:t>
      </w:r>
      <w:r w:rsidR="000E160F">
        <w:t xml:space="preserve"> Kullanıcı</w:t>
      </w:r>
      <w:r>
        <w:t xml:space="preserve">, Not vb. nesneler için </w:t>
      </w:r>
      <w:r w:rsidR="000E160F">
        <w:t>K</w:t>
      </w:r>
      <w:r>
        <w:t xml:space="preserve">ontrolörler oluşturulmuştur. Aşağıda görseli mevcuttur: </w:t>
      </w:r>
    </w:p>
    <w:p w14:paraId="6E340835" w14:textId="77777777" w:rsidR="006E7F2C" w:rsidRDefault="006E7F2C" w:rsidP="00274540"/>
    <w:p w14:paraId="7DD4516B" w14:textId="77777777" w:rsidR="00274540" w:rsidRDefault="00274540" w:rsidP="00274540"/>
    <w:p w14:paraId="0209530D" w14:textId="77777777" w:rsidR="00274540" w:rsidRDefault="00274540" w:rsidP="00274540"/>
    <w:p w14:paraId="0D604A35" w14:textId="77777777" w:rsidR="00BD79F1" w:rsidRDefault="00BD79F1" w:rsidP="00274540"/>
    <w:p w14:paraId="64B7753E" w14:textId="4D1F7F5E" w:rsidR="00274540" w:rsidRDefault="006E7F2C" w:rsidP="006E7F2C">
      <w:pPr>
        <w:jc w:val="left"/>
      </w:pPr>
      <w:r>
        <w:rPr>
          <w:noProof/>
        </w:rPr>
        <w:lastRenderedPageBreak/>
        <w:drawing>
          <wp:inline distT="0" distB="0" distL="0" distR="0" wp14:anchorId="2CB9356F" wp14:editId="566776DC">
            <wp:extent cx="5686425" cy="4114382"/>
            <wp:effectExtent l="0" t="0" r="0" b="635"/>
            <wp:docPr id="36631606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6070" cy="4121360"/>
                    </a:xfrm>
                    <a:prstGeom prst="rect">
                      <a:avLst/>
                    </a:prstGeom>
                    <a:noFill/>
                    <a:ln>
                      <a:noFill/>
                    </a:ln>
                  </pic:spPr>
                </pic:pic>
              </a:graphicData>
            </a:graphic>
          </wp:inline>
        </w:drawing>
      </w:r>
    </w:p>
    <w:p w14:paraId="0F226FFE" w14:textId="149154CA" w:rsidR="006E7F2C" w:rsidRDefault="006E7F2C" w:rsidP="006E7F2C">
      <w:pPr>
        <w:jc w:val="center"/>
      </w:pPr>
      <w:r>
        <w:t>Şekil 3.</w:t>
      </w:r>
      <w:r w:rsidR="00AC7F71">
        <w:t>8</w:t>
      </w:r>
      <w:r w:rsidR="00BA5C62">
        <w:t xml:space="preserve"> </w:t>
      </w:r>
      <w:r>
        <w:t>Not</w:t>
      </w:r>
      <w:r w:rsidR="003454EB">
        <w:t xml:space="preserve"> kontrolör</w:t>
      </w:r>
      <w:r>
        <w:t xml:space="preserve"> sınıfı</w:t>
      </w:r>
    </w:p>
    <w:p w14:paraId="7E577717" w14:textId="523AD11B" w:rsidR="006E7F2C" w:rsidRDefault="00000DAC" w:rsidP="006E7F2C">
      <w:r>
        <w:t xml:space="preserve">Yukarıda veri tabanında not oluşturan </w:t>
      </w:r>
      <w:r w:rsidR="00E63BB5">
        <w:t>Oluştur (create)</w:t>
      </w:r>
      <w:r>
        <w:t xml:space="preserve"> fonksiyonu verilmiştir. Bu fonksiyon direk çağırıldığında direk veri tabanında bir not nesnesi oluşturur ve artık bir notumuz olmuş olur. </w:t>
      </w:r>
      <w:r w:rsidR="006E7F2C">
        <w:t xml:space="preserve">Ayrıca bu katmanda bazı </w:t>
      </w:r>
      <w:r w:rsidR="00E63BB5">
        <w:t>V</w:t>
      </w:r>
      <w:r w:rsidR="00E42126">
        <w:t>TO</w:t>
      </w:r>
      <w:r w:rsidR="00E63BB5">
        <w:t xml:space="preserve"> </w:t>
      </w:r>
      <w:r w:rsidR="006E7F2C">
        <w:t>(</w:t>
      </w:r>
      <w:r w:rsidR="00E63BB5">
        <w:t>veri</w:t>
      </w:r>
      <w:r w:rsidR="00E42126">
        <w:t xml:space="preserve"> transfer objesi</w:t>
      </w:r>
      <w:r w:rsidR="006E7F2C">
        <w:t xml:space="preserve">) modelleri yazılmıştır. Bu model sınıfların yazılma sebebi modülerliği ve veri güvenliğini korumaktır. Örneğin bir </w:t>
      </w:r>
      <w:r w:rsidR="000216C9">
        <w:t>‘</w:t>
      </w:r>
      <w:r w:rsidR="006E7F2C">
        <w:t>UserRegisterModel</w:t>
      </w:r>
      <w:r w:rsidR="000216C9">
        <w:t>’</w:t>
      </w:r>
      <w:r w:rsidR="006E7F2C">
        <w:t xml:space="preserve"> sınıfı yazılmıştır çünkü kullanıcı kay</w:t>
      </w:r>
      <w:r w:rsidR="00E63BB5">
        <w:t>dolur</w:t>
      </w:r>
      <w:r w:rsidR="006E7F2C">
        <w:t>ken sadece belirli bilgiler istenmektedir. Buna uygun modeli yazmak veri kaybını engellemek için daha uygundur. Aşağıda görseli mevcuttur:</w:t>
      </w:r>
    </w:p>
    <w:p w14:paraId="6C2944E1" w14:textId="3F410140" w:rsidR="00000DAC" w:rsidRDefault="00000DAC" w:rsidP="006E7F2C">
      <w:r>
        <w:rPr>
          <w:noProof/>
        </w:rPr>
        <w:lastRenderedPageBreak/>
        <w:drawing>
          <wp:inline distT="0" distB="0" distL="0" distR="0" wp14:anchorId="0F384D6E" wp14:editId="5E8F6C77">
            <wp:extent cx="5762625" cy="3829050"/>
            <wp:effectExtent l="0" t="0" r="9525" b="0"/>
            <wp:docPr id="3581166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829050"/>
                    </a:xfrm>
                    <a:prstGeom prst="rect">
                      <a:avLst/>
                    </a:prstGeom>
                    <a:noFill/>
                    <a:ln>
                      <a:noFill/>
                    </a:ln>
                  </pic:spPr>
                </pic:pic>
              </a:graphicData>
            </a:graphic>
          </wp:inline>
        </w:drawing>
      </w:r>
    </w:p>
    <w:p w14:paraId="7B15BFEB" w14:textId="21A6CB1C" w:rsidR="00624709" w:rsidRDefault="00000DAC" w:rsidP="00815A65">
      <w:pPr>
        <w:jc w:val="center"/>
      </w:pPr>
      <w:r>
        <w:t>Şekil 3.</w:t>
      </w:r>
      <w:r w:rsidR="00AC7F71">
        <w:t>9</w:t>
      </w:r>
      <w:r w:rsidR="00BA5C62">
        <w:t xml:space="preserve"> </w:t>
      </w:r>
      <w:r w:rsidR="009B7556">
        <w:t>Veri Transferi Nesnesi</w:t>
      </w:r>
      <w:r>
        <w:t xml:space="preserve"> sınıfı</w:t>
      </w:r>
    </w:p>
    <w:p w14:paraId="01152DA1" w14:textId="77777777" w:rsidR="00953120" w:rsidRDefault="00953120" w:rsidP="00815A65">
      <w:pPr>
        <w:jc w:val="center"/>
      </w:pPr>
    </w:p>
    <w:p w14:paraId="68B6BFE3" w14:textId="59A070D7" w:rsidR="0001584D" w:rsidRPr="00D2373F" w:rsidRDefault="00D2373F" w:rsidP="0001584D">
      <w:pPr>
        <w:rPr>
          <w:b/>
          <w:bCs/>
        </w:rPr>
      </w:pPr>
      <w:r w:rsidRPr="00D2373F">
        <w:rPr>
          <w:b/>
          <w:bCs/>
        </w:rPr>
        <w:t>3.</w:t>
      </w:r>
      <w:r w:rsidR="004B502B">
        <w:rPr>
          <w:b/>
          <w:bCs/>
        </w:rPr>
        <w:t>4</w:t>
      </w:r>
      <w:r w:rsidRPr="00D2373F">
        <w:rPr>
          <w:b/>
          <w:bCs/>
        </w:rPr>
        <w:t xml:space="preserve"> Veri Tabanı Oluşturma ve Düzenleme</w:t>
      </w:r>
    </w:p>
    <w:p w14:paraId="6FF971F7" w14:textId="661B0CEC" w:rsidR="00844606" w:rsidRDefault="00844606" w:rsidP="00844606">
      <w:r w:rsidRPr="00005331">
        <w:t>Migration</w:t>
      </w:r>
      <w:r w:rsidR="00DA6121">
        <w:t xml:space="preserve"> </w:t>
      </w:r>
      <w:r>
        <w:t xml:space="preserve">işlemleri arka uç programlama için özellikle </w:t>
      </w:r>
      <w:r w:rsidR="00274540">
        <w:t>NTP(nesne tabanlı programlama)</w:t>
      </w:r>
      <w:r>
        <w:t xml:space="preserve">) tabanlı işlemler ve uygulamalar yaparken günümüzde olmazsa olmaz bir işlemdir denebilir. </w:t>
      </w:r>
      <w:r w:rsidRPr="0064019D">
        <w:t>Migration işlemi, veri</w:t>
      </w:r>
      <w:r>
        <w:t xml:space="preserve"> </w:t>
      </w:r>
      <w:r w:rsidRPr="0064019D">
        <w:t>tabanı şemasının yönetilmesi ve vers</w:t>
      </w:r>
      <w:r w:rsidR="00E42126">
        <w:t>i</w:t>
      </w:r>
      <w:r w:rsidRPr="0064019D">
        <w:t xml:space="preserve">yonlanması sürecidir. </w:t>
      </w:r>
      <w:r w:rsidR="004675B0">
        <w:t>Birkaç satır komut yazarak projedeki modellere göre veri tabanı nesnelerinizi ve di</w:t>
      </w:r>
      <w:r w:rsidR="00E42126">
        <w:t>y</w:t>
      </w:r>
      <w:r w:rsidR="004675B0">
        <w:t xml:space="preserve">agramınızı oluşturur. </w:t>
      </w:r>
      <w:r w:rsidRPr="0064019D">
        <w:t>Yazılım geliştirme sürecinde, veri</w:t>
      </w:r>
      <w:r>
        <w:t xml:space="preserve"> </w:t>
      </w:r>
      <w:r w:rsidRPr="0064019D">
        <w:t>tabanı şemasında yapılan değişikliklerin (örneğin, yeni tablolar eklemek, mevcut tabloları değiştirmek, kolon eklemek veya silmek gibi) tutarlı ve takip edilebilir bir şekilde uygulanmasını sağlar</w:t>
      </w:r>
      <w:r>
        <w:t>. Aşağıda nasıl Migration yapılacağı ile görsel mevcuttur. Komut satırı için NuGet paket yönetici konsolu kullanılmaktadır.</w:t>
      </w:r>
    </w:p>
    <w:p w14:paraId="4F9601DF" w14:textId="77777777" w:rsidR="00844606" w:rsidRDefault="00844606" w:rsidP="00844606">
      <w:r>
        <w:rPr>
          <w:noProof/>
        </w:rPr>
        <w:lastRenderedPageBreak/>
        <w:drawing>
          <wp:inline distT="0" distB="0" distL="0" distR="0" wp14:anchorId="5535E73E" wp14:editId="0FF5234C">
            <wp:extent cx="5934075" cy="3952875"/>
            <wp:effectExtent l="0" t="0" r="0" b="9525"/>
            <wp:docPr id="9084900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487" cy="3953816"/>
                    </a:xfrm>
                    <a:prstGeom prst="rect">
                      <a:avLst/>
                    </a:prstGeom>
                    <a:noFill/>
                    <a:ln>
                      <a:noFill/>
                    </a:ln>
                  </pic:spPr>
                </pic:pic>
              </a:graphicData>
            </a:graphic>
          </wp:inline>
        </w:drawing>
      </w:r>
    </w:p>
    <w:p w14:paraId="48D2ACA4" w14:textId="667C525B" w:rsidR="00844606" w:rsidRDefault="00844606" w:rsidP="00844606">
      <w:pPr>
        <w:jc w:val="center"/>
      </w:pPr>
      <w:r>
        <w:t>Şekil 3.</w:t>
      </w:r>
      <w:r w:rsidR="00AC7F71">
        <w:t>10</w:t>
      </w:r>
      <w:r w:rsidR="00BA5C62">
        <w:t xml:space="preserve"> </w:t>
      </w:r>
      <w:r>
        <w:t>Migration işlemi komutu</w:t>
      </w:r>
    </w:p>
    <w:p w14:paraId="5ACCA930" w14:textId="6E2A7384" w:rsidR="004675B0" w:rsidRDefault="001F6991" w:rsidP="004675B0">
      <w:pPr>
        <w:jc w:val="left"/>
      </w:pPr>
      <w:r>
        <w:t>İşlem bize hem zamandan hem maaliyetten çok fazla fayda sağlamaktadır.</w:t>
      </w:r>
      <w:r w:rsidR="008C1857">
        <w:t xml:space="preserve"> </w:t>
      </w:r>
      <w:r w:rsidR="004675B0">
        <w:t>Bu işlemden sonra veri tabanı aşağıda gösterildiği gibi oluşmuştur</w:t>
      </w:r>
      <w:r w:rsidR="00BD79F1">
        <w:t>:</w:t>
      </w:r>
    </w:p>
    <w:p w14:paraId="774F023E" w14:textId="09063E13" w:rsidR="008C1857" w:rsidRDefault="001F6991" w:rsidP="00274540">
      <w:pPr>
        <w:jc w:val="center"/>
      </w:pPr>
      <w:r>
        <w:rPr>
          <w:noProof/>
        </w:rPr>
        <w:lastRenderedPageBreak/>
        <w:drawing>
          <wp:inline distT="0" distB="0" distL="0" distR="0" wp14:anchorId="1A04DBF9" wp14:editId="5C42173D">
            <wp:extent cx="4014358" cy="4873925"/>
            <wp:effectExtent l="0" t="0" r="5715" b="3175"/>
            <wp:docPr id="202946788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1314" cy="4882370"/>
                    </a:xfrm>
                    <a:prstGeom prst="rect">
                      <a:avLst/>
                    </a:prstGeom>
                    <a:noFill/>
                    <a:ln>
                      <a:noFill/>
                    </a:ln>
                  </pic:spPr>
                </pic:pic>
              </a:graphicData>
            </a:graphic>
          </wp:inline>
        </w:drawing>
      </w:r>
    </w:p>
    <w:p w14:paraId="35B5E20A" w14:textId="16CAAD6B" w:rsidR="00F53447" w:rsidRDefault="009A051E" w:rsidP="00815A65">
      <w:pPr>
        <w:jc w:val="center"/>
      </w:pPr>
      <w:r>
        <w:t>Şekil 3.</w:t>
      </w:r>
      <w:r w:rsidR="00AC7F71">
        <w:t>11</w:t>
      </w:r>
      <w:r w:rsidR="00BA5C62">
        <w:t xml:space="preserve"> </w:t>
      </w:r>
      <w:r>
        <w:t>MSSQL veri tabanı tabloları</w:t>
      </w:r>
    </w:p>
    <w:p w14:paraId="265DEFFC" w14:textId="77777777" w:rsidR="00953120" w:rsidRDefault="00953120" w:rsidP="00815A65">
      <w:pPr>
        <w:jc w:val="center"/>
      </w:pPr>
    </w:p>
    <w:p w14:paraId="70AD8642" w14:textId="0751B4C1" w:rsidR="006E7F2C" w:rsidRDefault="006E7F2C" w:rsidP="006E7F2C">
      <w:pPr>
        <w:jc w:val="left"/>
        <w:rPr>
          <w:b/>
          <w:bCs/>
        </w:rPr>
      </w:pPr>
      <w:r w:rsidRPr="006E7F2C">
        <w:rPr>
          <w:b/>
          <w:bCs/>
        </w:rPr>
        <w:t xml:space="preserve">3.5 API </w:t>
      </w:r>
      <w:r>
        <w:rPr>
          <w:b/>
          <w:bCs/>
        </w:rPr>
        <w:t>Serv</w:t>
      </w:r>
      <w:r w:rsidR="00F02AE0">
        <w:rPr>
          <w:b/>
          <w:bCs/>
        </w:rPr>
        <w:t>i</w:t>
      </w:r>
      <w:r>
        <w:rPr>
          <w:b/>
          <w:bCs/>
        </w:rPr>
        <w:t>sinin Swagger ile Test Edilmesi</w:t>
      </w:r>
    </w:p>
    <w:p w14:paraId="33ED7184" w14:textId="2BBBF06D" w:rsidR="00134AC1" w:rsidRDefault="00134AC1" w:rsidP="00113BE6">
      <w:r>
        <w:t>Bu bölümde web sitesinin</w:t>
      </w:r>
      <w:r w:rsidR="00EA1925">
        <w:t xml:space="preserve"> UPA’sından</w:t>
      </w:r>
      <w:r>
        <w:t xml:space="preserve"> birkaç örnek işlev test edilmiştir ve bunların görseli aşağıya konulmuştur</w:t>
      </w:r>
      <w:r w:rsidR="00BD79F1">
        <w:t>.</w:t>
      </w:r>
    </w:p>
    <w:p w14:paraId="56711332" w14:textId="77777777" w:rsidR="00005331" w:rsidRDefault="00005331" w:rsidP="006E7F2C">
      <w:pPr>
        <w:jc w:val="left"/>
      </w:pPr>
    </w:p>
    <w:p w14:paraId="17B6634B" w14:textId="77777777" w:rsidR="00005331" w:rsidRDefault="00005331" w:rsidP="006E7F2C">
      <w:pPr>
        <w:jc w:val="left"/>
      </w:pPr>
    </w:p>
    <w:p w14:paraId="7C6A12E4" w14:textId="77777777" w:rsidR="00005331" w:rsidRDefault="00005331" w:rsidP="006E7F2C">
      <w:pPr>
        <w:jc w:val="left"/>
      </w:pPr>
    </w:p>
    <w:p w14:paraId="685E4310" w14:textId="77777777" w:rsidR="00005331" w:rsidRDefault="00005331" w:rsidP="006E7F2C">
      <w:pPr>
        <w:jc w:val="left"/>
      </w:pPr>
    </w:p>
    <w:p w14:paraId="3F62B2B4" w14:textId="77777777" w:rsidR="00005331" w:rsidRDefault="00005331" w:rsidP="006E7F2C">
      <w:pPr>
        <w:jc w:val="left"/>
      </w:pPr>
    </w:p>
    <w:p w14:paraId="7957FE05" w14:textId="11A7786A" w:rsidR="00134AC1" w:rsidRDefault="00134AC1" w:rsidP="00134AC1">
      <w:pPr>
        <w:jc w:val="center"/>
      </w:pPr>
      <w:r>
        <w:rPr>
          <w:noProof/>
        </w:rPr>
        <w:lastRenderedPageBreak/>
        <w:drawing>
          <wp:inline distT="0" distB="0" distL="0" distR="0" wp14:anchorId="1E34574A" wp14:editId="35296F81">
            <wp:extent cx="3217545" cy="1612900"/>
            <wp:effectExtent l="0" t="0" r="1905" b="6350"/>
            <wp:docPr id="18659455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7545" cy="1612900"/>
                    </a:xfrm>
                    <a:prstGeom prst="rect">
                      <a:avLst/>
                    </a:prstGeom>
                    <a:noFill/>
                    <a:ln>
                      <a:noFill/>
                    </a:ln>
                  </pic:spPr>
                </pic:pic>
              </a:graphicData>
            </a:graphic>
          </wp:inline>
        </w:drawing>
      </w:r>
    </w:p>
    <w:p w14:paraId="47844615" w14:textId="5928F959" w:rsidR="00134AC1" w:rsidRDefault="00134AC1" w:rsidP="00134AC1">
      <w:pPr>
        <w:jc w:val="center"/>
      </w:pPr>
      <w:r>
        <w:t>Şekil 3.</w:t>
      </w:r>
      <w:r w:rsidR="00AC7F71">
        <w:t>12</w:t>
      </w:r>
      <w:r w:rsidR="00BA5C62">
        <w:t xml:space="preserve"> </w:t>
      </w:r>
      <w:r w:rsidR="006A4900">
        <w:t>Kullanıcı</w:t>
      </w:r>
      <w:r>
        <w:t xml:space="preserve"> </w:t>
      </w:r>
      <w:r w:rsidR="00BA5C62">
        <w:t>oluşturma</w:t>
      </w:r>
      <w:r>
        <w:t xml:space="preserve"> fonksiyonu test</w:t>
      </w:r>
    </w:p>
    <w:p w14:paraId="10E75F2C" w14:textId="67432A25" w:rsidR="00134AC1" w:rsidRDefault="00134AC1" w:rsidP="00134AC1">
      <w:pPr>
        <w:jc w:val="center"/>
      </w:pPr>
      <w:r>
        <w:rPr>
          <w:noProof/>
        </w:rPr>
        <w:drawing>
          <wp:inline distT="0" distB="0" distL="0" distR="0" wp14:anchorId="3EE757C6" wp14:editId="35D5D46D">
            <wp:extent cx="2708910" cy="1043940"/>
            <wp:effectExtent l="0" t="0" r="0" b="3810"/>
            <wp:docPr id="18764199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8910" cy="1043940"/>
                    </a:xfrm>
                    <a:prstGeom prst="rect">
                      <a:avLst/>
                    </a:prstGeom>
                    <a:noFill/>
                    <a:ln>
                      <a:noFill/>
                    </a:ln>
                  </pic:spPr>
                </pic:pic>
              </a:graphicData>
            </a:graphic>
          </wp:inline>
        </w:drawing>
      </w:r>
    </w:p>
    <w:p w14:paraId="46A68D46" w14:textId="7605F08D" w:rsidR="00134AC1" w:rsidRDefault="00134AC1" w:rsidP="00134AC1">
      <w:pPr>
        <w:jc w:val="center"/>
      </w:pPr>
      <w:r>
        <w:t>Şekil 3.</w:t>
      </w:r>
      <w:r w:rsidR="00AC7F71">
        <w:t>13</w:t>
      </w:r>
      <w:r w:rsidR="00A23FC4">
        <w:t xml:space="preserve"> </w:t>
      </w:r>
      <w:r>
        <w:t>Fonksiyon cevabı</w:t>
      </w:r>
    </w:p>
    <w:p w14:paraId="71D2D419" w14:textId="6471F91D" w:rsidR="00134AC1" w:rsidRDefault="001F39D7" w:rsidP="00134AC1">
      <w:pPr>
        <w:jc w:val="left"/>
      </w:pPr>
      <w:r>
        <w:t>Veri tabanında da gördüğümüz gibi kullanıcı başarılı bir şekilde kay</w:t>
      </w:r>
      <w:r w:rsidR="00113BE6">
        <w:t>dedi</w:t>
      </w:r>
      <w:r>
        <w:t>lmiştir. Gerekli doğrulamalar ve adımlar tek tek test edilmiştir.</w:t>
      </w:r>
    </w:p>
    <w:p w14:paraId="424ECCCD" w14:textId="430F791C" w:rsidR="00134AC1" w:rsidRDefault="00134AC1" w:rsidP="00134AC1">
      <w:pPr>
        <w:jc w:val="center"/>
      </w:pPr>
      <w:r>
        <w:rPr>
          <w:noProof/>
        </w:rPr>
        <w:drawing>
          <wp:inline distT="0" distB="0" distL="0" distR="0" wp14:anchorId="57FA7805" wp14:editId="6C93DAB8">
            <wp:extent cx="4641012" cy="3587668"/>
            <wp:effectExtent l="0" t="0" r="7620" b="0"/>
            <wp:docPr id="119758305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5914" cy="3591458"/>
                    </a:xfrm>
                    <a:prstGeom prst="rect">
                      <a:avLst/>
                    </a:prstGeom>
                    <a:noFill/>
                    <a:ln>
                      <a:noFill/>
                    </a:ln>
                  </pic:spPr>
                </pic:pic>
              </a:graphicData>
            </a:graphic>
          </wp:inline>
        </w:drawing>
      </w:r>
    </w:p>
    <w:p w14:paraId="054B5A4B" w14:textId="44A7D201" w:rsidR="001F39D7" w:rsidRDefault="001F39D7" w:rsidP="00134AC1">
      <w:pPr>
        <w:jc w:val="center"/>
      </w:pPr>
      <w:r>
        <w:t>Şekil 3.</w:t>
      </w:r>
      <w:r w:rsidR="00AC7F71">
        <w:t>14</w:t>
      </w:r>
      <w:r w:rsidR="00A23FC4">
        <w:t xml:space="preserve"> </w:t>
      </w:r>
      <w:r>
        <w:t>Veri tabanı kontrolü</w:t>
      </w:r>
    </w:p>
    <w:p w14:paraId="0003D843" w14:textId="50BDB446" w:rsidR="00134AC1" w:rsidRDefault="001F39D7" w:rsidP="001F39D7">
      <w:r>
        <w:lastRenderedPageBreak/>
        <w:t>Kullanıcı girişi işlemi ‘isActive’</w:t>
      </w:r>
      <w:r w:rsidR="00CA4375">
        <w:t>(aktif mi)</w:t>
      </w:r>
      <w:r>
        <w:t xml:space="preserve"> özelliği üzerinden yapılmaktadır. Özellik </w:t>
      </w:r>
      <w:r w:rsidR="008E5DAC">
        <w:t>başlangıç halinde</w:t>
      </w:r>
      <w:r>
        <w:t xml:space="preserve"> 0’dır. Kullanıcı giriş bilgilerini doğru girdiği takdirde bilgileri güncellenir ve ‘isActive’</w:t>
      </w:r>
      <w:r w:rsidR="00CA4375">
        <w:t>(aktif mi)</w:t>
      </w:r>
      <w:r>
        <w:t xml:space="preserve"> özelliği 1 olur. Aşağıda testi mevcuttur</w:t>
      </w:r>
      <w:r w:rsidR="00BD79F1">
        <w:t>.</w:t>
      </w:r>
    </w:p>
    <w:p w14:paraId="4B991E2E" w14:textId="40FB92E7" w:rsidR="001F39D7" w:rsidRDefault="001F39D7" w:rsidP="001F39D7">
      <w:pPr>
        <w:jc w:val="center"/>
      </w:pPr>
      <w:r>
        <w:rPr>
          <w:noProof/>
        </w:rPr>
        <w:drawing>
          <wp:inline distT="0" distB="0" distL="0" distR="0" wp14:anchorId="2D42F361" wp14:editId="2CBB27CC">
            <wp:extent cx="3778369" cy="2134517"/>
            <wp:effectExtent l="0" t="0" r="0" b="0"/>
            <wp:docPr id="118012218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6688" cy="2139217"/>
                    </a:xfrm>
                    <a:prstGeom prst="rect">
                      <a:avLst/>
                    </a:prstGeom>
                    <a:noFill/>
                    <a:ln>
                      <a:noFill/>
                    </a:ln>
                  </pic:spPr>
                </pic:pic>
              </a:graphicData>
            </a:graphic>
          </wp:inline>
        </w:drawing>
      </w:r>
    </w:p>
    <w:p w14:paraId="4B8808A3" w14:textId="2A006123" w:rsidR="001F39D7" w:rsidRDefault="001F39D7" w:rsidP="001F39D7">
      <w:pPr>
        <w:jc w:val="center"/>
      </w:pPr>
      <w:r>
        <w:t>Şekil 3.</w:t>
      </w:r>
      <w:r w:rsidR="00AC7F71">
        <w:t>15</w:t>
      </w:r>
      <w:r w:rsidR="00A23FC4">
        <w:t xml:space="preserve"> </w:t>
      </w:r>
      <w:r w:rsidR="006A4900">
        <w:t>Giriş</w:t>
      </w:r>
      <w:r>
        <w:t xml:space="preserve"> işlemi Swagger</w:t>
      </w:r>
    </w:p>
    <w:p w14:paraId="18E09ED8" w14:textId="11BB11BC" w:rsidR="001F39D7" w:rsidRDefault="001F39D7" w:rsidP="001F39D7">
      <w:pPr>
        <w:jc w:val="center"/>
      </w:pPr>
      <w:r>
        <w:rPr>
          <w:noProof/>
        </w:rPr>
        <w:drawing>
          <wp:inline distT="0" distB="0" distL="0" distR="0" wp14:anchorId="42F400ED" wp14:editId="77426DAC">
            <wp:extent cx="4994910" cy="1095375"/>
            <wp:effectExtent l="0" t="0" r="0" b="9525"/>
            <wp:docPr id="76444376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910" cy="1095375"/>
                    </a:xfrm>
                    <a:prstGeom prst="rect">
                      <a:avLst/>
                    </a:prstGeom>
                    <a:noFill/>
                    <a:ln>
                      <a:noFill/>
                    </a:ln>
                  </pic:spPr>
                </pic:pic>
              </a:graphicData>
            </a:graphic>
          </wp:inline>
        </w:drawing>
      </w:r>
      <w:r>
        <w:br/>
        <w:t>Şekil</w:t>
      </w:r>
      <w:r w:rsidR="00274862">
        <w:t xml:space="preserve"> 3.</w:t>
      </w:r>
      <w:r w:rsidR="00AC7F71">
        <w:t xml:space="preserve">16 </w:t>
      </w:r>
      <w:r w:rsidR="00274862">
        <w:t>Veri tabanı kontrol</w:t>
      </w:r>
    </w:p>
    <w:p w14:paraId="07B3F0AF" w14:textId="7B28FC70" w:rsidR="005C319F" w:rsidRDefault="005C319F" w:rsidP="00A82FF5">
      <w:pPr>
        <w:jc w:val="left"/>
      </w:pPr>
      <w:r>
        <w:t>Kullanıcı güncelleme işlemi:</w:t>
      </w:r>
    </w:p>
    <w:p w14:paraId="384AAAA0" w14:textId="23808867" w:rsidR="005C319F" w:rsidRDefault="005C319F" w:rsidP="00A82FF5">
      <w:pPr>
        <w:jc w:val="center"/>
      </w:pPr>
      <w:r>
        <w:rPr>
          <w:noProof/>
        </w:rPr>
        <w:drawing>
          <wp:inline distT="0" distB="0" distL="0" distR="0" wp14:anchorId="6676867B" wp14:editId="38A4B1BE">
            <wp:extent cx="2225615" cy="2613552"/>
            <wp:effectExtent l="0" t="0" r="3810" b="0"/>
            <wp:docPr id="25162959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772" cy="2617259"/>
                    </a:xfrm>
                    <a:prstGeom prst="rect">
                      <a:avLst/>
                    </a:prstGeom>
                    <a:noFill/>
                    <a:ln>
                      <a:noFill/>
                    </a:ln>
                  </pic:spPr>
                </pic:pic>
              </a:graphicData>
            </a:graphic>
          </wp:inline>
        </w:drawing>
      </w:r>
    </w:p>
    <w:p w14:paraId="6301C898" w14:textId="47158F96" w:rsidR="005C319F" w:rsidRDefault="005C319F" w:rsidP="005C319F">
      <w:pPr>
        <w:jc w:val="center"/>
      </w:pPr>
      <w:r>
        <w:t>Şekil 3.</w:t>
      </w:r>
      <w:r w:rsidR="00AC7F71">
        <w:t xml:space="preserve">17 </w:t>
      </w:r>
      <w:r>
        <w:t>Kullanıcı bilgi güncelleme</w:t>
      </w:r>
    </w:p>
    <w:p w14:paraId="48B948D6" w14:textId="072C117D" w:rsidR="005C319F" w:rsidRDefault="005C319F" w:rsidP="005C319F">
      <w:pPr>
        <w:jc w:val="center"/>
      </w:pPr>
      <w:r>
        <w:rPr>
          <w:noProof/>
        </w:rPr>
        <w:lastRenderedPageBreak/>
        <w:drawing>
          <wp:inline distT="0" distB="0" distL="0" distR="0" wp14:anchorId="475D7229" wp14:editId="722F259C">
            <wp:extent cx="4908550" cy="1043940"/>
            <wp:effectExtent l="0" t="0" r="6350" b="3810"/>
            <wp:docPr id="107216677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550" cy="1043940"/>
                    </a:xfrm>
                    <a:prstGeom prst="rect">
                      <a:avLst/>
                    </a:prstGeom>
                    <a:noFill/>
                    <a:ln>
                      <a:noFill/>
                    </a:ln>
                  </pic:spPr>
                </pic:pic>
              </a:graphicData>
            </a:graphic>
          </wp:inline>
        </w:drawing>
      </w:r>
    </w:p>
    <w:p w14:paraId="775C58EC" w14:textId="4D2D0324" w:rsidR="005C319F" w:rsidRDefault="005C319F" w:rsidP="005C319F">
      <w:pPr>
        <w:jc w:val="center"/>
      </w:pPr>
      <w:r>
        <w:t>Şekil 3.</w:t>
      </w:r>
      <w:r w:rsidR="00AC7F71">
        <w:t>18</w:t>
      </w:r>
      <w:r w:rsidR="00A23FC4">
        <w:t xml:space="preserve"> </w:t>
      </w:r>
      <w:r>
        <w:t>Veri tabanı kontrol</w:t>
      </w:r>
    </w:p>
    <w:p w14:paraId="28A9CE18" w14:textId="3EDD128D" w:rsidR="009032B3" w:rsidRDefault="009032B3" w:rsidP="00AD15F2">
      <w:pPr>
        <w:jc w:val="left"/>
      </w:pPr>
      <w:r>
        <w:t>Kullanıcı hesabına girdikten sonra yapılacaklar listesine not ekleyebilmektedir</w:t>
      </w:r>
      <w:r w:rsidR="00DA6121">
        <w:t>.</w:t>
      </w:r>
    </w:p>
    <w:p w14:paraId="051D5056" w14:textId="37C3C3F1" w:rsidR="009032B3" w:rsidRDefault="00C167D0" w:rsidP="00C167D0">
      <w:pPr>
        <w:jc w:val="center"/>
      </w:pPr>
      <w:r>
        <w:rPr>
          <w:noProof/>
        </w:rPr>
        <w:drawing>
          <wp:inline distT="0" distB="0" distL="0" distR="0" wp14:anchorId="679F10DC" wp14:editId="449F8BD2">
            <wp:extent cx="2863850" cy="2950210"/>
            <wp:effectExtent l="0" t="0" r="0" b="2540"/>
            <wp:docPr id="213225571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3850" cy="2950210"/>
                    </a:xfrm>
                    <a:prstGeom prst="rect">
                      <a:avLst/>
                    </a:prstGeom>
                    <a:noFill/>
                    <a:ln>
                      <a:noFill/>
                    </a:ln>
                  </pic:spPr>
                </pic:pic>
              </a:graphicData>
            </a:graphic>
          </wp:inline>
        </w:drawing>
      </w:r>
    </w:p>
    <w:p w14:paraId="0C2F5008" w14:textId="232F14BF" w:rsidR="00C167D0" w:rsidRDefault="00C167D0" w:rsidP="00C167D0">
      <w:pPr>
        <w:jc w:val="center"/>
      </w:pPr>
      <w:r>
        <w:t>Şekil 3.</w:t>
      </w:r>
      <w:r w:rsidR="00AC7F71">
        <w:t>19</w:t>
      </w:r>
      <w:r w:rsidR="00A23FC4">
        <w:t xml:space="preserve"> </w:t>
      </w:r>
      <w:r>
        <w:t>Swagger not ekleme</w:t>
      </w:r>
    </w:p>
    <w:p w14:paraId="0D484DA6" w14:textId="4E2B49E9" w:rsidR="00C167D0" w:rsidRDefault="00C167D0" w:rsidP="00C167D0">
      <w:pPr>
        <w:jc w:val="center"/>
      </w:pPr>
      <w:r>
        <w:rPr>
          <w:noProof/>
        </w:rPr>
        <w:drawing>
          <wp:inline distT="0" distB="0" distL="0" distR="0" wp14:anchorId="4202B9F8" wp14:editId="4D36E63B">
            <wp:extent cx="5753735" cy="948690"/>
            <wp:effectExtent l="0" t="0" r="0" b="3810"/>
            <wp:docPr id="27315824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948690"/>
                    </a:xfrm>
                    <a:prstGeom prst="rect">
                      <a:avLst/>
                    </a:prstGeom>
                    <a:noFill/>
                    <a:ln>
                      <a:noFill/>
                    </a:ln>
                  </pic:spPr>
                </pic:pic>
              </a:graphicData>
            </a:graphic>
          </wp:inline>
        </w:drawing>
      </w:r>
    </w:p>
    <w:p w14:paraId="61C8A54F" w14:textId="20914149" w:rsidR="00C167D0" w:rsidRDefault="00C167D0" w:rsidP="00C167D0">
      <w:pPr>
        <w:jc w:val="center"/>
      </w:pPr>
      <w:r>
        <w:t>Şekil 3.</w:t>
      </w:r>
      <w:r w:rsidR="00AC7F71">
        <w:t>20</w:t>
      </w:r>
      <w:r w:rsidR="00A23FC4">
        <w:t xml:space="preserve"> </w:t>
      </w:r>
      <w:r>
        <w:t>Veri tabanı kontrol</w:t>
      </w:r>
    </w:p>
    <w:p w14:paraId="54E94014" w14:textId="5866F51B" w:rsidR="00C167D0" w:rsidRDefault="00C167D0" w:rsidP="00C167D0">
      <w:pPr>
        <w:jc w:val="left"/>
      </w:pPr>
      <w:r>
        <w:t>Görüldüğü üzere not başarıyla eklenmiştir.</w:t>
      </w:r>
    </w:p>
    <w:p w14:paraId="28AAEF31" w14:textId="047FE5A4" w:rsidR="00C167D0" w:rsidRDefault="00C167D0" w:rsidP="00C167D0">
      <w:pPr>
        <w:jc w:val="left"/>
      </w:pPr>
      <w:r>
        <w:t xml:space="preserve">Aynı şekilde not silme, id özelliği ile not döndürme, notun önceliğini artırma, not bilgilerini güncelleme ve notları listeleme gibi işlemler de </w:t>
      </w:r>
      <w:r w:rsidR="00EA1925">
        <w:t>UPA’da</w:t>
      </w:r>
      <w:r>
        <w:t xml:space="preserve"> yapılabilmektedir.</w:t>
      </w:r>
    </w:p>
    <w:p w14:paraId="2FAC6B2A" w14:textId="77777777" w:rsidR="00C167D0" w:rsidRDefault="00C167D0" w:rsidP="00AD15F2">
      <w:pPr>
        <w:jc w:val="left"/>
      </w:pPr>
    </w:p>
    <w:p w14:paraId="02893CD9" w14:textId="77777777" w:rsidR="00DA6121" w:rsidRDefault="00DA6121" w:rsidP="00AD15F2">
      <w:pPr>
        <w:jc w:val="left"/>
      </w:pPr>
    </w:p>
    <w:p w14:paraId="6B19B4A8" w14:textId="45B9872A" w:rsidR="00AD15F2" w:rsidRDefault="00AD15F2" w:rsidP="00AD15F2">
      <w:pPr>
        <w:jc w:val="left"/>
      </w:pPr>
      <w:r>
        <w:lastRenderedPageBreak/>
        <w:t>Profil kısmından kullanıcı notlarına ulaşılabilmektedir</w:t>
      </w:r>
      <w:r w:rsidR="00DA6121">
        <w:t>.</w:t>
      </w:r>
    </w:p>
    <w:p w14:paraId="1BCDAD75" w14:textId="5E61499B" w:rsidR="00AD15F2" w:rsidRDefault="00AD15F2" w:rsidP="00AD15F2">
      <w:pPr>
        <w:jc w:val="center"/>
      </w:pPr>
      <w:r>
        <w:rPr>
          <w:noProof/>
        </w:rPr>
        <w:drawing>
          <wp:inline distT="0" distB="0" distL="0" distR="0" wp14:anchorId="634CEEBB" wp14:editId="4F2BCCEC">
            <wp:extent cx="5762625" cy="1095375"/>
            <wp:effectExtent l="0" t="0" r="9525" b="9525"/>
            <wp:docPr id="177340095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1095375"/>
                    </a:xfrm>
                    <a:prstGeom prst="rect">
                      <a:avLst/>
                    </a:prstGeom>
                    <a:noFill/>
                    <a:ln>
                      <a:noFill/>
                    </a:ln>
                  </pic:spPr>
                </pic:pic>
              </a:graphicData>
            </a:graphic>
          </wp:inline>
        </w:drawing>
      </w:r>
    </w:p>
    <w:p w14:paraId="3A0AAED6" w14:textId="0D0E92F0" w:rsidR="00AD15F2" w:rsidRDefault="00AD15F2" w:rsidP="00AD15F2">
      <w:pPr>
        <w:jc w:val="center"/>
      </w:pPr>
      <w:r>
        <w:t>Şekil 3.</w:t>
      </w:r>
      <w:r w:rsidR="00713093">
        <w:t>21</w:t>
      </w:r>
      <w:r w:rsidR="00A23FC4">
        <w:t xml:space="preserve"> </w:t>
      </w:r>
      <w:r>
        <w:t>Veri tabanı</w:t>
      </w:r>
    </w:p>
    <w:p w14:paraId="058A4BF6" w14:textId="00BA7B09" w:rsidR="00AD15F2" w:rsidRDefault="00AD15F2" w:rsidP="00AD15F2">
      <w:pPr>
        <w:jc w:val="center"/>
      </w:pPr>
      <w:r>
        <w:rPr>
          <w:noProof/>
        </w:rPr>
        <w:drawing>
          <wp:inline distT="0" distB="0" distL="0" distR="0" wp14:anchorId="0489914A" wp14:editId="0909C277">
            <wp:extent cx="3972445" cy="2889849"/>
            <wp:effectExtent l="0" t="0" r="0" b="6350"/>
            <wp:docPr id="25575293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5880" cy="2892348"/>
                    </a:xfrm>
                    <a:prstGeom prst="rect">
                      <a:avLst/>
                    </a:prstGeom>
                    <a:noFill/>
                    <a:ln>
                      <a:noFill/>
                    </a:ln>
                  </pic:spPr>
                </pic:pic>
              </a:graphicData>
            </a:graphic>
          </wp:inline>
        </w:drawing>
      </w:r>
    </w:p>
    <w:p w14:paraId="0B076C43" w14:textId="6D726B24" w:rsidR="00AD15F2" w:rsidRDefault="00AD15F2" w:rsidP="00AD15F2">
      <w:pPr>
        <w:jc w:val="center"/>
      </w:pPr>
      <w:r>
        <w:t>Şekil 3.</w:t>
      </w:r>
      <w:r w:rsidR="00713093">
        <w:t>22</w:t>
      </w:r>
      <w:r w:rsidR="00A23FC4">
        <w:t xml:space="preserve"> </w:t>
      </w:r>
      <w:r>
        <w:t>Swagger cevabı</w:t>
      </w:r>
    </w:p>
    <w:p w14:paraId="0CD09C32" w14:textId="66755FB9" w:rsidR="009032B3" w:rsidRDefault="00AD15F2" w:rsidP="00AD15F2">
      <w:pPr>
        <w:jc w:val="left"/>
      </w:pPr>
      <w:r>
        <w:t>Görüldüğü gibi veri tabanında kayıtlı notlar kullanıcı tarafından görüntülenebilmektedir</w:t>
      </w:r>
      <w:r w:rsidR="00C167D0">
        <w:t>.</w:t>
      </w:r>
    </w:p>
    <w:p w14:paraId="7AC006D2" w14:textId="77777777" w:rsidR="00C167D0" w:rsidRDefault="00C167D0" w:rsidP="00AD15F2">
      <w:pPr>
        <w:jc w:val="left"/>
      </w:pPr>
    </w:p>
    <w:p w14:paraId="29FD58FD" w14:textId="77777777" w:rsidR="009032B3" w:rsidRDefault="009032B3" w:rsidP="00AD15F2">
      <w:pPr>
        <w:jc w:val="left"/>
      </w:pPr>
    </w:p>
    <w:p w14:paraId="2D3B1FC5" w14:textId="77777777" w:rsidR="009032B3" w:rsidRDefault="009032B3" w:rsidP="00AD15F2">
      <w:pPr>
        <w:jc w:val="left"/>
      </w:pPr>
    </w:p>
    <w:p w14:paraId="39CC997A" w14:textId="77777777" w:rsidR="00AD15F2" w:rsidRDefault="00AD15F2" w:rsidP="00AD15F2">
      <w:pPr>
        <w:jc w:val="left"/>
      </w:pPr>
    </w:p>
    <w:p w14:paraId="6389C67F" w14:textId="1A908427" w:rsidR="00274862" w:rsidRDefault="00274862" w:rsidP="00274862">
      <w:pPr>
        <w:jc w:val="left"/>
      </w:pPr>
    </w:p>
    <w:p w14:paraId="6A5694CF" w14:textId="77777777" w:rsidR="001F39D7" w:rsidRPr="00134AC1" w:rsidRDefault="001F39D7" w:rsidP="001F39D7"/>
    <w:p w14:paraId="7B4B94D1" w14:textId="77777777" w:rsidR="00B82853" w:rsidRDefault="00B82853" w:rsidP="006E7F2C">
      <w:pPr>
        <w:jc w:val="left"/>
        <w:rPr>
          <w:b/>
          <w:bCs/>
        </w:rPr>
      </w:pPr>
    </w:p>
    <w:p w14:paraId="38ADE2B2" w14:textId="77777777" w:rsidR="00DA6121" w:rsidRDefault="00DA6121" w:rsidP="00CF56A2">
      <w:pPr>
        <w:rPr>
          <w:b/>
          <w:bCs/>
        </w:rPr>
      </w:pPr>
    </w:p>
    <w:p w14:paraId="763ACA89" w14:textId="79832EF8" w:rsidR="00884CCC" w:rsidRPr="00D2373F" w:rsidRDefault="00884CCC" w:rsidP="00CF56A2">
      <w:pPr>
        <w:rPr>
          <w:b/>
          <w:bCs/>
        </w:rPr>
      </w:pPr>
      <w:r w:rsidRPr="00D2373F">
        <w:rPr>
          <w:b/>
          <w:bCs/>
        </w:rPr>
        <w:lastRenderedPageBreak/>
        <w:t>4</w:t>
      </w:r>
      <w:r w:rsidR="004511C0">
        <w:rPr>
          <w:b/>
          <w:bCs/>
        </w:rPr>
        <w:t>.</w:t>
      </w:r>
      <w:r w:rsidRPr="00D2373F">
        <w:rPr>
          <w:b/>
          <w:bCs/>
        </w:rPr>
        <w:t xml:space="preserve"> FRONTEND OLUŞTURULMASI VE DÜZENLENMESİ</w:t>
      </w:r>
    </w:p>
    <w:p w14:paraId="06A3D47E" w14:textId="38B77D98" w:rsidR="00CF2047" w:rsidRPr="00247D5C" w:rsidRDefault="00CF2047" w:rsidP="00BC4692">
      <w:pPr>
        <w:jc w:val="left"/>
        <w:rPr>
          <w:b/>
          <w:bCs/>
        </w:rPr>
      </w:pPr>
      <w:r w:rsidRPr="00CF2047">
        <w:rPr>
          <w:b/>
          <w:bCs/>
        </w:rPr>
        <w:t xml:space="preserve">4.1 </w:t>
      </w:r>
      <w:r w:rsidR="00683175">
        <w:rPr>
          <w:b/>
          <w:bCs/>
        </w:rPr>
        <w:t>Ana Sayfa</w:t>
      </w:r>
      <w:r w:rsidR="00C06A90">
        <w:rPr>
          <w:b/>
          <w:bCs/>
        </w:rPr>
        <w:t>ların</w:t>
      </w:r>
      <w:r w:rsidRPr="00CF2047">
        <w:rPr>
          <w:b/>
          <w:bCs/>
        </w:rPr>
        <w:t xml:space="preserve"> </w:t>
      </w:r>
      <w:r w:rsidR="00C06A90">
        <w:rPr>
          <w:b/>
          <w:bCs/>
        </w:rPr>
        <w:t>Oluşturulmas</w:t>
      </w:r>
      <w:r w:rsidR="00D65294">
        <w:rPr>
          <w:b/>
          <w:bCs/>
        </w:rPr>
        <w:t>ı</w:t>
      </w:r>
    </w:p>
    <w:p w14:paraId="55CB4DD8" w14:textId="7DE69B8C" w:rsidR="003C742E" w:rsidRPr="00582224" w:rsidRDefault="00582224" w:rsidP="00582224">
      <w:pPr>
        <w:rPr>
          <w:b/>
          <w:bCs/>
        </w:rPr>
      </w:pPr>
      <w:r>
        <w:t>A</w:t>
      </w:r>
      <w:r w:rsidR="00CF2047" w:rsidRPr="00582224">
        <w:t>nasayfa.html</w:t>
      </w:r>
      <w:r w:rsidRPr="00582224">
        <w:t>:</w:t>
      </w:r>
      <w:r>
        <w:rPr>
          <w:b/>
          <w:bCs/>
        </w:rPr>
        <w:t xml:space="preserve"> </w:t>
      </w:r>
      <w:r w:rsidR="003C742E">
        <w:t xml:space="preserve">Bu sayfa, kullanıcıya site hakkında ilk izlenimi verir ve genel site navigasyonunu sağlar. </w:t>
      </w:r>
    </w:p>
    <w:p w14:paraId="5DA7E2D0" w14:textId="2EF99EC1" w:rsidR="00CF2D8D" w:rsidRDefault="003C742E" w:rsidP="00582224">
      <w:r>
        <w:t xml:space="preserve">Sayfanın en üst kısmında </w:t>
      </w:r>
      <w:r w:rsidR="000056FC">
        <w:t>başlık</w:t>
      </w:r>
      <w:r>
        <w:t xml:space="preserve"> bulunur. </w:t>
      </w:r>
      <w:r w:rsidR="000056FC">
        <w:t>Başlık</w:t>
      </w:r>
      <w:r>
        <w:t xml:space="preserve"> içerisinde site logosu, başlık ve ana navigasyon menüsü bulunur. Kullanıcıların siteyi gezinmelerini sağlar.</w:t>
      </w:r>
    </w:p>
    <w:p w14:paraId="5258A6EE" w14:textId="505315A5" w:rsidR="005B0948" w:rsidRDefault="005B0948" w:rsidP="00D44A6A">
      <w:pPr>
        <w:jc w:val="center"/>
      </w:pPr>
      <w:r w:rsidRPr="005B0948">
        <w:rPr>
          <w:noProof/>
        </w:rPr>
        <w:drawing>
          <wp:inline distT="0" distB="0" distL="0" distR="0" wp14:anchorId="1E723947" wp14:editId="0BC1608D">
            <wp:extent cx="5760085" cy="1799590"/>
            <wp:effectExtent l="0" t="0" r="0" b="0"/>
            <wp:docPr id="28930301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03013" name="Resim 1" descr="metin, ekran görüntüsü, yazı tipi içeren bir resim&#10;&#10;Açıklama otomatik olarak oluşturuldu"/>
                    <pic:cNvPicPr/>
                  </pic:nvPicPr>
                  <pic:blipFill>
                    <a:blip r:embed="rId38"/>
                    <a:stretch>
                      <a:fillRect/>
                    </a:stretch>
                  </pic:blipFill>
                  <pic:spPr>
                    <a:xfrm>
                      <a:off x="0" y="0"/>
                      <a:ext cx="5760085" cy="1799590"/>
                    </a:xfrm>
                    <a:prstGeom prst="rect">
                      <a:avLst/>
                    </a:prstGeom>
                  </pic:spPr>
                </pic:pic>
              </a:graphicData>
            </a:graphic>
          </wp:inline>
        </w:drawing>
      </w:r>
    </w:p>
    <w:p w14:paraId="40CA63EB" w14:textId="61EB3A31" w:rsidR="003C742E" w:rsidRDefault="00636BFA" w:rsidP="00636BFA">
      <w:pPr>
        <w:jc w:val="center"/>
      </w:pPr>
      <w:r>
        <w:t>Şekil 4.1</w:t>
      </w:r>
      <w:r w:rsidR="00A23FC4">
        <w:t xml:space="preserve"> </w:t>
      </w:r>
      <w:r w:rsidR="000368E7">
        <w:t>Header kodu</w:t>
      </w:r>
    </w:p>
    <w:p w14:paraId="1B44C133" w14:textId="3E63B0CF" w:rsidR="005B0948" w:rsidRDefault="003C742E" w:rsidP="00BC4692">
      <w:pPr>
        <w:jc w:val="left"/>
      </w:pPr>
      <w:r>
        <w:t>Sayfanın merkezinde main bulunur. Burada hoş geldiniz mesajı, site hakkında genel bilgiler ve motivasyon bö</w:t>
      </w:r>
      <w:r w:rsidR="000056FC">
        <w:t>l</w:t>
      </w:r>
      <w:r>
        <w:t xml:space="preserve">ümü yer alır. </w:t>
      </w:r>
    </w:p>
    <w:p w14:paraId="4E8E4E49" w14:textId="43217680" w:rsidR="003C742E" w:rsidRDefault="005B0948" w:rsidP="00636BFA">
      <w:pPr>
        <w:jc w:val="center"/>
      </w:pPr>
      <w:r w:rsidRPr="005B0948">
        <w:rPr>
          <w:noProof/>
        </w:rPr>
        <w:drawing>
          <wp:inline distT="0" distB="0" distL="0" distR="0" wp14:anchorId="41DE5BC7" wp14:editId="6DAC7641">
            <wp:extent cx="5760085" cy="2429510"/>
            <wp:effectExtent l="0" t="0" r="0" b="8890"/>
            <wp:docPr id="1180596831"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96831" name="Resim 1" descr="metin, ekran görüntüsü, yazılım içeren bir resim&#10;&#10;Açıklama otomatik olarak oluşturuldu"/>
                    <pic:cNvPicPr/>
                  </pic:nvPicPr>
                  <pic:blipFill>
                    <a:blip r:embed="rId39"/>
                    <a:stretch>
                      <a:fillRect/>
                    </a:stretch>
                  </pic:blipFill>
                  <pic:spPr>
                    <a:xfrm>
                      <a:off x="0" y="0"/>
                      <a:ext cx="5760085" cy="2429510"/>
                    </a:xfrm>
                    <a:prstGeom prst="rect">
                      <a:avLst/>
                    </a:prstGeom>
                  </pic:spPr>
                </pic:pic>
              </a:graphicData>
            </a:graphic>
          </wp:inline>
        </w:drawing>
      </w:r>
      <w:r w:rsidR="00636BFA">
        <w:t>Şekil 4</w:t>
      </w:r>
      <w:r w:rsidR="00713093">
        <w:t>.2</w:t>
      </w:r>
      <w:r w:rsidR="00A23FC4">
        <w:t xml:space="preserve"> </w:t>
      </w:r>
      <w:r w:rsidR="000A59D2">
        <w:t>‘Main’</w:t>
      </w:r>
    </w:p>
    <w:p w14:paraId="5F22E8C6" w14:textId="77777777" w:rsidR="00AA5E4F" w:rsidRDefault="00AA5E4F" w:rsidP="00BC4692">
      <w:pPr>
        <w:jc w:val="left"/>
      </w:pPr>
    </w:p>
    <w:p w14:paraId="5AA8BD9D" w14:textId="77777777" w:rsidR="00AA5E4F" w:rsidRDefault="00AA5E4F" w:rsidP="00BC4692">
      <w:pPr>
        <w:jc w:val="left"/>
      </w:pPr>
    </w:p>
    <w:p w14:paraId="158268C1" w14:textId="167F1DCF" w:rsidR="003C742E" w:rsidRDefault="003C742E" w:rsidP="00AA5E4F">
      <w:pPr>
        <w:jc w:val="left"/>
      </w:pPr>
      <w:r>
        <w:lastRenderedPageBreak/>
        <w:t xml:space="preserve">Sayfanın en altında ise </w:t>
      </w:r>
      <w:r w:rsidR="000056FC">
        <w:t>alt bilgi</w:t>
      </w:r>
      <w:r>
        <w:t xml:space="preserve"> bölümü içerisinde telif hakkı bilgisi bulunur.</w:t>
      </w:r>
    </w:p>
    <w:p w14:paraId="381185B3" w14:textId="63D8F6D6" w:rsidR="00F87D9B" w:rsidRDefault="003C742E" w:rsidP="003C742E">
      <w:pPr>
        <w:widowControl/>
        <w:tabs>
          <w:tab w:val="clear" w:pos="9072"/>
        </w:tabs>
        <w:spacing w:before="0" w:after="0" w:line="240" w:lineRule="auto"/>
        <w:jc w:val="left"/>
      </w:pPr>
      <w:r>
        <w:t xml:space="preserve"> </w:t>
      </w:r>
    </w:p>
    <w:p w14:paraId="75534D75" w14:textId="46D21831" w:rsidR="005B0948" w:rsidRPr="003C742E" w:rsidRDefault="005B0948" w:rsidP="00D44A6A">
      <w:pPr>
        <w:widowControl/>
        <w:tabs>
          <w:tab w:val="clear" w:pos="9072"/>
        </w:tabs>
        <w:spacing w:before="0" w:after="0" w:line="240" w:lineRule="auto"/>
        <w:jc w:val="center"/>
        <w:rPr>
          <w:szCs w:val="24"/>
        </w:rPr>
      </w:pPr>
      <w:r w:rsidRPr="005B0948">
        <w:rPr>
          <w:noProof/>
          <w:szCs w:val="24"/>
        </w:rPr>
        <w:drawing>
          <wp:inline distT="0" distB="0" distL="0" distR="0" wp14:anchorId="04F6E05A" wp14:editId="281C5E92">
            <wp:extent cx="5760085" cy="1207770"/>
            <wp:effectExtent l="0" t="0" r="0" b="0"/>
            <wp:docPr id="51147512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5127" name="Resim 1" descr="metin, ekran görüntüsü, yazı tipi içeren bir resim&#10;&#10;Açıklama otomatik olarak oluşturuldu"/>
                    <pic:cNvPicPr/>
                  </pic:nvPicPr>
                  <pic:blipFill>
                    <a:blip r:embed="rId40"/>
                    <a:stretch>
                      <a:fillRect/>
                    </a:stretch>
                  </pic:blipFill>
                  <pic:spPr>
                    <a:xfrm>
                      <a:off x="0" y="0"/>
                      <a:ext cx="5760085" cy="1207770"/>
                    </a:xfrm>
                    <a:prstGeom prst="rect">
                      <a:avLst/>
                    </a:prstGeom>
                  </pic:spPr>
                </pic:pic>
              </a:graphicData>
            </a:graphic>
          </wp:inline>
        </w:drawing>
      </w:r>
    </w:p>
    <w:p w14:paraId="0B92281C" w14:textId="090E1C9D" w:rsidR="003C742E" w:rsidRDefault="00636BFA" w:rsidP="00636BFA">
      <w:pPr>
        <w:jc w:val="center"/>
      </w:pPr>
      <w:r>
        <w:t>Şekil 4.</w:t>
      </w:r>
      <w:r w:rsidR="00713093">
        <w:t>3</w:t>
      </w:r>
      <w:r w:rsidR="00A23FC4">
        <w:t xml:space="preserve"> </w:t>
      </w:r>
      <w:r w:rsidR="000056FC">
        <w:t>Alt bilgi</w:t>
      </w:r>
    </w:p>
    <w:p w14:paraId="372F6B2D" w14:textId="46A8F5A7" w:rsidR="00683175" w:rsidRPr="00A158EF" w:rsidRDefault="00A158EF" w:rsidP="00A158EF">
      <w:pPr>
        <w:jc w:val="left"/>
      </w:pPr>
      <w:r>
        <w:t>S</w:t>
      </w:r>
      <w:r w:rsidR="00683175" w:rsidRPr="00A158EF">
        <w:t>tyle.css</w:t>
      </w:r>
      <w:r>
        <w:t xml:space="preserve">: </w:t>
      </w:r>
      <w:r w:rsidR="00683175">
        <w:t>Arka plan rengi, yazı tipi seçimi ve buton stillemeleri gibi görsel öğelerle kullanıcı deneyimini zenginleştirir. Ayrıca, mobil uyumluluk için medya sorguları ile farklı ekran boyutlarına uyum sağlar</w:t>
      </w:r>
      <w:r>
        <w:t>.</w:t>
      </w:r>
      <w:r w:rsidR="00F93F83">
        <w:br/>
      </w:r>
      <w:r w:rsidR="00F93F83">
        <w:br/>
      </w:r>
      <w:r w:rsidR="00F93F83" w:rsidRPr="00F93F83">
        <w:rPr>
          <w:b/>
          <w:bCs/>
          <w:noProof/>
        </w:rPr>
        <w:drawing>
          <wp:inline distT="0" distB="0" distL="0" distR="0" wp14:anchorId="540977B6" wp14:editId="6D9D3690">
            <wp:extent cx="5598543" cy="2514600"/>
            <wp:effectExtent l="0" t="0" r="2540" b="0"/>
            <wp:docPr id="113266161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61612" name="Resim 1" descr="metin, ekran görüntüsü, yazı tipi, sayı, numara içeren bir resim&#10;&#10;Açıklama otomatik olarak oluşturuldu"/>
                    <pic:cNvPicPr/>
                  </pic:nvPicPr>
                  <pic:blipFill>
                    <a:blip r:embed="rId41"/>
                    <a:stretch>
                      <a:fillRect/>
                    </a:stretch>
                  </pic:blipFill>
                  <pic:spPr>
                    <a:xfrm>
                      <a:off x="0" y="0"/>
                      <a:ext cx="5607181" cy="2518480"/>
                    </a:xfrm>
                    <a:prstGeom prst="rect">
                      <a:avLst/>
                    </a:prstGeom>
                  </pic:spPr>
                </pic:pic>
              </a:graphicData>
            </a:graphic>
          </wp:inline>
        </w:drawing>
      </w:r>
    </w:p>
    <w:p w14:paraId="5279F33E" w14:textId="7D3B7EFE" w:rsidR="00220DAA" w:rsidRDefault="00582224" w:rsidP="00582224">
      <w:pPr>
        <w:jc w:val="left"/>
      </w:pPr>
      <w:r>
        <w:t xml:space="preserve">Şekil 4.4 </w:t>
      </w:r>
      <w:r w:rsidR="00F93F83">
        <w:br/>
      </w:r>
      <w:r w:rsidR="00F93F83" w:rsidRPr="00F93F83">
        <w:t>Navbar içindeki öğeler ve içeriğin düzenlenmesi için Flexbox kullanılmıştır. Örneğin, .navbar içindeki öğeler justify-content: space-between ve align-items: center ile hizalanmıştır.</w:t>
      </w:r>
      <w:r w:rsidR="00F93F83">
        <w:br/>
        <w:t>Farklı ekran boyutları için medya sorguları kullanılarak (@media queries) sayfanın responsive (duyarlı) olması sağlanmıştır. Bu medya sorguları, mobil, tablet, dizüstü bilgisayar ve büyük monitör gibi farklı cihazlara uyumlu görünümler sağlar</w:t>
      </w:r>
      <w:r w:rsidR="005005C2">
        <w:t>.</w:t>
      </w:r>
    </w:p>
    <w:p w14:paraId="52657274" w14:textId="524DC2F1" w:rsidR="00F93F83" w:rsidRDefault="00F93F83" w:rsidP="00D44A6A">
      <w:pPr>
        <w:jc w:val="center"/>
      </w:pPr>
      <w:r w:rsidRPr="00F93F83">
        <w:rPr>
          <w:noProof/>
        </w:rPr>
        <w:lastRenderedPageBreak/>
        <w:drawing>
          <wp:inline distT="0" distB="0" distL="0" distR="0" wp14:anchorId="2B7DC11A" wp14:editId="162DE898">
            <wp:extent cx="2445385" cy="4472940"/>
            <wp:effectExtent l="0" t="0" r="0" b="3810"/>
            <wp:docPr id="80382073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20737" name="Resim 1" descr="metin, ekran görüntüsü, yazı tipi içeren bir resim&#10;&#10;Açıklama otomatik olarak oluşturuldu"/>
                    <pic:cNvPicPr/>
                  </pic:nvPicPr>
                  <pic:blipFill>
                    <a:blip r:embed="rId42"/>
                    <a:stretch>
                      <a:fillRect/>
                    </a:stretch>
                  </pic:blipFill>
                  <pic:spPr>
                    <a:xfrm>
                      <a:off x="0" y="0"/>
                      <a:ext cx="2453914" cy="4488541"/>
                    </a:xfrm>
                    <a:prstGeom prst="rect">
                      <a:avLst/>
                    </a:prstGeom>
                  </pic:spPr>
                </pic:pic>
              </a:graphicData>
            </a:graphic>
          </wp:inline>
        </w:drawing>
      </w:r>
      <w:r w:rsidR="00220DAA" w:rsidRPr="00220DAA">
        <w:rPr>
          <w:noProof/>
        </w:rPr>
        <w:drawing>
          <wp:inline distT="0" distB="0" distL="0" distR="0" wp14:anchorId="22DE5D51" wp14:editId="4C172F72">
            <wp:extent cx="3086100" cy="4472940"/>
            <wp:effectExtent l="0" t="0" r="0" b="3810"/>
            <wp:docPr id="19092660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6067" name=""/>
                    <pic:cNvPicPr/>
                  </pic:nvPicPr>
                  <pic:blipFill>
                    <a:blip r:embed="rId43"/>
                    <a:stretch>
                      <a:fillRect/>
                    </a:stretch>
                  </pic:blipFill>
                  <pic:spPr>
                    <a:xfrm>
                      <a:off x="0" y="0"/>
                      <a:ext cx="3086100" cy="4472940"/>
                    </a:xfrm>
                    <a:prstGeom prst="rect">
                      <a:avLst/>
                    </a:prstGeom>
                  </pic:spPr>
                </pic:pic>
              </a:graphicData>
            </a:graphic>
          </wp:inline>
        </w:drawing>
      </w:r>
    </w:p>
    <w:p w14:paraId="4AACB07C" w14:textId="44AF8E0B" w:rsidR="00247D5C" w:rsidRDefault="004E7A94" w:rsidP="00120866">
      <w:pPr>
        <w:jc w:val="center"/>
      </w:pPr>
      <w:r>
        <w:t>Şekil 4.</w:t>
      </w:r>
      <w:r w:rsidR="00713093">
        <w:t>5</w:t>
      </w:r>
      <w:r w:rsidR="00A23FC4">
        <w:t xml:space="preserve"> </w:t>
      </w:r>
      <w:r w:rsidR="00120866">
        <w:t>M</w:t>
      </w:r>
      <w:r w:rsidR="00120866" w:rsidRPr="00120866">
        <w:t>edya sorguları</w:t>
      </w:r>
    </w:p>
    <w:p w14:paraId="2961BB5D" w14:textId="5AE4D5F7" w:rsidR="00BE4118" w:rsidRPr="00A158EF" w:rsidRDefault="00A158EF" w:rsidP="00582224">
      <w:r>
        <w:t>S</w:t>
      </w:r>
      <w:r w:rsidR="00683175" w:rsidRPr="00A158EF">
        <w:t>cript.js</w:t>
      </w:r>
      <w:r>
        <w:t xml:space="preserve">: </w:t>
      </w:r>
      <w:r w:rsidR="00220DAA">
        <w:t>Bu dosya, kullanıcı etkileşimlerini yönetir, sayfa animasyonlarını kontrol eder ve motivasyon alıntılarını dinamik olarak değiştirir.</w:t>
      </w:r>
    </w:p>
    <w:p w14:paraId="5D7210BE" w14:textId="4A7EFB07" w:rsidR="00F93F83" w:rsidRDefault="00BE4118" w:rsidP="00AB778D">
      <w:r>
        <w:t xml:space="preserve">Bu bölümde sayfa yüklendiğinde </w:t>
      </w:r>
      <w:r w:rsidRPr="00BE4118">
        <w:t xml:space="preserve">DOMContentLoaded </w:t>
      </w:r>
      <w:r>
        <w:t>eventi</w:t>
      </w:r>
      <w:r w:rsidRPr="00BE4118">
        <w:t xml:space="preserve"> çalışmaya başlar. startButton adlı buton seçilir ve </w:t>
      </w:r>
      <w:r w:rsidR="00C423F3">
        <w:t>tıkla</w:t>
      </w:r>
      <w:r w:rsidRPr="00BE4118">
        <w:t xml:space="preserve"> olay dinleyicisi eklenir. Kullanıcı butona tıkladığında, kullanıcı login sayfasına yönlendirilir ve SweetAlert2 kütüphanesi kullanılarak bilgilendirici bir mesaj gösterilir.</w:t>
      </w:r>
    </w:p>
    <w:p w14:paraId="1FD122B7" w14:textId="625CA457" w:rsidR="00BE4118" w:rsidRDefault="00A6661E" w:rsidP="00D44A6A">
      <w:pPr>
        <w:jc w:val="center"/>
      </w:pPr>
      <w:r w:rsidRPr="00A6661E">
        <w:rPr>
          <w:noProof/>
        </w:rPr>
        <w:lastRenderedPageBreak/>
        <w:drawing>
          <wp:inline distT="0" distB="0" distL="0" distR="0" wp14:anchorId="17199A97" wp14:editId="5A2ACC0E">
            <wp:extent cx="5318760" cy="2402725"/>
            <wp:effectExtent l="0" t="0" r="0" b="0"/>
            <wp:docPr id="1451516145"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16145" name="Resim 1" descr="metin, ekran görüntüsü, ekran, görüntüleme, yazılım içeren bir resim&#10;&#10;Açıklama otomatik olarak oluşturuldu"/>
                    <pic:cNvPicPr/>
                  </pic:nvPicPr>
                  <pic:blipFill>
                    <a:blip r:embed="rId44"/>
                    <a:stretch>
                      <a:fillRect/>
                    </a:stretch>
                  </pic:blipFill>
                  <pic:spPr>
                    <a:xfrm>
                      <a:off x="0" y="0"/>
                      <a:ext cx="5327366" cy="2406613"/>
                    </a:xfrm>
                    <a:prstGeom prst="rect">
                      <a:avLst/>
                    </a:prstGeom>
                  </pic:spPr>
                </pic:pic>
              </a:graphicData>
            </a:graphic>
          </wp:inline>
        </w:drawing>
      </w:r>
    </w:p>
    <w:p w14:paraId="2B8998B4" w14:textId="520EA4F2" w:rsidR="00CF56A2" w:rsidRDefault="00AB778D" w:rsidP="00120866">
      <w:pPr>
        <w:jc w:val="center"/>
      </w:pPr>
      <w:r>
        <w:t>Şekil 4.</w:t>
      </w:r>
      <w:r w:rsidR="00713093">
        <w:t>6</w:t>
      </w:r>
      <w:r w:rsidR="00A23FC4">
        <w:t xml:space="preserve"> </w:t>
      </w:r>
      <w:r w:rsidR="00120866">
        <w:t>O</w:t>
      </w:r>
      <w:r w:rsidR="00120866" w:rsidRPr="00120866">
        <w:t>lay dinleyicisi</w:t>
      </w:r>
    </w:p>
    <w:p w14:paraId="536818FE" w14:textId="17F15DD1" w:rsidR="00BE4118" w:rsidRDefault="00BE4118" w:rsidP="00A158EF">
      <w:r>
        <w:t>Bu kod bloğu, sayfa yüklendiğinde giriş yap ve kayıt ol butonlarına tıklama olay dinleyicileri ekler. Giriş yap butonuna tıklanıldığında kullanıcı login sayfasına, kayıt</w:t>
      </w:r>
      <w:r w:rsidR="00120866">
        <w:t xml:space="preserve"> o</w:t>
      </w:r>
      <w:r>
        <w:t>l butonuna tıklanıldığında ise kayıt sayfasına yönlendirilir. Bu işlemler sırasında kullanıcıya bilgilendirici mesajlar gösterilir.</w:t>
      </w:r>
    </w:p>
    <w:p w14:paraId="065F507A" w14:textId="4763711B" w:rsidR="00A6661E" w:rsidRDefault="00A6661E" w:rsidP="00D44A6A">
      <w:pPr>
        <w:jc w:val="center"/>
      </w:pPr>
      <w:r w:rsidRPr="00A6661E">
        <w:rPr>
          <w:noProof/>
        </w:rPr>
        <w:drawing>
          <wp:inline distT="0" distB="0" distL="0" distR="0" wp14:anchorId="4CF6FE30" wp14:editId="3313525F">
            <wp:extent cx="4648849" cy="3791479"/>
            <wp:effectExtent l="0" t="0" r="0" b="0"/>
            <wp:docPr id="1176826237"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6237" name="Resim 1" descr="metin, ekran görüntüsü, ekran, görüntüleme, yazılım içeren bir resim&#10;&#10;Açıklama otomatik olarak oluşturuldu"/>
                    <pic:cNvPicPr/>
                  </pic:nvPicPr>
                  <pic:blipFill>
                    <a:blip r:embed="rId45"/>
                    <a:stretch>
                      <a:fillRect/>
                    </a:stretch>
                  </pic:blipFill>
                  <pic:spPr>
                    <a:xfrm>
                      <a:off x="0" y="0"/>
                      <a:ext cx="4648849" cy="3791479"/>
                    </a:xfrm>
                    <a:prstGeom prst="rect">
                      <a:avLst/>
                    </a:prstGeom>
                  </pic:spPr>
                </pic:pic>
              </a:graphicData>
            </a:graphic>
          </wp:inline>
        </w:drawing>
      </w:r>
    </w:p>
    <w:p w14:paraId="306B2320" w14:textId="0478895A" w:rsidR="00BE4118" w:rsidRDefault="00AB778D" w:rsidP="00D15EDE">
      <w:pPr>
        <w:jc w:val="center"/>
      </w:pPr>
      <w:r>
        <w:t>Şekil 4.</w:t>
      </w:r>
      <w:r w:rsidR="00713093">
        <w:t>7</w:t>
      </w:r>
      <w:r w:rsidR="00A23FC4">
        <w:t xml:space="preserve"> </w:t>
      </w:r>
      <w:r w:rsidR="00D15EDE">
        <w:t>O</w:t>
      </w:r>
      <w:r w:rsidR="00D15EDE" w:rsidRPr="00D15EDE">
        <w:t>lay dinleyicisi</w:t>
      </w:r>
    </w:p>
    <w:p w14:paraId="30877104" w14:textId="7FDC8824" w:rsidR="00BE4118" w:rsidRDefault="00BE4118" w:rsidP="00471ECA">
      <w:r>
        <w:lastRenderedPageBreak/>
        <w:t xml:space="preserve">Bu bölümde, sayfa yüklendiğinde GSAP (GreenSock Animation Platform) kullanılarak çeşitli animasyonlar uygulanır. Navigasyon çubuğu yukarıdan aşağıya doğru </w:t>
      </w:r>
      <w:r w:rsidR="00AB778D">
        <w:t>“</w:t>
      </w:r>
      <w:r>
        <w:t>bounce</w:t>
      </w:r>
      <w:r w:rsidR="00AB778D">
        <w:t>”</w:t>
      </w:r>
      <w:r>
        <w:t xml:space="preserve"> efekti ile gelir, hoş geldiniz bölümü, hakkında bölümü ve motivasyon bölümü sırasıyla opaklığı artarak görünür hale gelir.</w:t>
      </w:r>
    </w:p>
    <w:p w14:paraId="47190747" w14:textId="6D546977" w:rsidR="00BE4118" w:rsidRDefault="00BE4118" w:rsidP="00D44A6A">
      <w:pPr>
        <w:jc w:val="center"/>
      </w:pPr>
      <w:r w:rsidRPr="00BE4118">
        <w:rPr>
          <w:noProof/>
        </w:rPr>
        <w:drawing>
          <wp:inline distT="0" distB="0" distL="0" distR="0" wp14:anchorId="5A5EEA2C" wp14:editId="5C3B29C0">
            <wp:extent cx="5760085" cy="1078230"/>
            <wp:effectExtent l="0" t="0" r="0" b="7620"/>
            <wp:docPr id="174974911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49117" name="Resim 1" descr="metin, ekran görüntüsü, yazı tipi, çizgi içeren bir resim&#10;&#10;Açıklama otomatik olarak oluşturuldu"/>
                    <pic:cNvPicPr/>
                  </pic:nvPicPr>
                  <pic:blipFill>
                    <a:blip r:embed="rId46"/>
                    <a:stretch>
                      <a:fillRect/>
                    </a:stretch>
                  </pic:blipFill>
                  <pic:spPr>
                    <a:xfrm>
                      <a:off x="0" y="0"/>
                      <a:ext cx="5760085" cy="1078230"/>
                    </a:xfrm>
                    <a:prstGeom prst="rect">
                      <a:avLst/>
                    </a:prstGeom>
                  </pic:spPr>
                </pic:pic>
              </a:graphicData>
            </a:graphic>
          </wp:inline>
        </w:drawing>
      </w:r>
    </w:p>
    <w:p w14:paraId="550E17B6" w14:textId="44268C51" w:rsidR="00BE4118" w:rsidRDefault="00AB778D" w:rsidP="00AB778D">
      <w:pPr>
        <w:jc w:val="center"/>
      </w:pPr>
      <w:r>
        <w:t>Şekil 4.</w:t>
      </w:r>
      <w:r w:rsidR="00713093">
        <w:t>8</w:t>
      </w:r>
    </w:p>
    <w:p w14:paraId="0E93A13F" w14:textId="1F1F7438" w:rsidR="000F459F" w:rsidRDefault="000F459F" w:rsidP="00AB778D">
      <w:r>
        <w:t xml:space="preserve">Bu bölümde, bir dizi motivasyon alıntısı ve yazarları tanımlanır. </w:t>
      </w:r>
      <w:r>
        <w:rPr>
          <w:rStyle w:val="HTMLKodu"/>
        </w:rPr>
        <w:t>updateQuote</w:t>
      </w:r>
      <w:r>
        <w:t xml:space="preserve"> fonksiyonu, belirli aralıklarla (3 saniyede bir) alıntıları günceller. GSAP kullanılarak alıntı metni ve yazarının opaklığı sıfıra düşürülüp yeni alıntı ve yazar bilgisi ile değiştirilir ve tekrar opaklığı artırılarak görünür hale getirilir. Bu süreç, alıntıların dinamik ve görsel olarak çekici bir şekilde değişmesini sağlar.</w:t>
      </w:r>
    </w:p>
    <w:p w14:paraId="4BC2106A" w14:textId="3E818C8B" w:rsidR="005A434B" w:rsidRDefault="000F459F" w:rsidP="00636BFA">
      <w:pPr>
        <w:jc w:val="center"/>
      </w:pPr>
      <w:r w:rsidRPr="000F459F">
        <w:rPr>
          <w:noProof/>
        </w:rPr>
        <w:drawing>
          <wp:inline distT="0" distB="0" distL="0" distR="0" wp14:anchorId="6FEB84BA" wp14:editId="44D1C50E">
            <wp:extent cx="5219700" cy="3016389"/>
            <wp:effectExtent l="0" t="0" r="0" b="0"/>
            <wp:docPr id="101188867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8675" name="Resim 1" descr="metin, ekran görüntüsü, yazılım, multimedya yazılımı içeren bir resim&#10;&#10;Açıklama otomatik olarak oluşturuldu"/>
                    <pic:cNvPicPr/>
                  </pic:nvPicPr>
                  <pic:blipFill>
                    <a:blip r:embed="rId47"/>
                    <a:stretch>
                      <a:fillRect/>
                    </a:stretch>
                  </pic:blipFill>
                  <pic:spPr>
                    <a:xfrm>
                      <a:off x="0" y="0"/>
                      <a:ext cx="5222787" cy="3018173"/>
                    </a:xfrm>
                    <a:prstGeom prst="rect">
                      <a:avLst/>
                    </a:prstGeom>
                  </pic:spPr>
                </pic:pic>
              </a:graphicData>
            </a:graphic>
          </wp:inline>
        </w:drawing>
      </w:r>
    </w:p>
    <w:p w14:paraId="3E2C1965" w14:textId="0B04BD67" w:rsidR="00AB778D" w:rsidRPr="00636BFA" w:rsidRDefault="00AB778D" w:rsidP="00AB778D">
      <w:pPr>
        <w:jc w:val="center"/>
      </w:pPr>
      <w:r>
        <w:t>Şekil 4.</w:t>
      </w:r>
      <w:r w:rsidR="00713093">
        <w:t>9</w:t>
      </w:r>
      <w:r w:rsidR="00A23FC4">
        <w:t xml:space="preserve"> </w:t>
      </w:r>
      <w:r>
        <w:t>Motivasyon</w:t>
      </w:r>
      <w:r w:rsidR="00D15EDE">
        <w:t xml:space="preserve"> JavaScript kodu</w:t>
      </w:r>
    </w:p>
    <w:p w14:paraId="5A0FF371" w14:textId="13EA8B57" w:rsidR="005A434B" w:rsidRDefault="005A434B" w:rsidP="00D44A6A">
      <w:pPr>
        <w:jc w:val="center"/>
        <w:rPr>
          <w:b/>
          <w:bCs/>
        </w:rPr>
      </w:pPr>
      <w:r w:rsidRPr="005A434B">
        <w:rPr>
          <w:b/>
          <w:bCs/>
          <w:noProof/>
        </w:rPr>
        <w:lastRenderedPageBreak/>
        <w:drawing>
          <wp:inline distT="0" distB="0" distL="0" distR="0" wp14:anchorId="27F03C9C" wp14:editId="68F4D4CA">
            <wp:extent cx="5760085" cy="2792730"/>
            <wp:effectExtent l="0" t="0" r="0" b="7620"/>
            <wp:docPr id="173254748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47487" name="Resim 1" descr="metin, ekran görüntüsü, yazı tipi, sayı, numara içeren bir resim&#10;&#10;Açıklama otomatik olarak oluşturuldu"/>
                    <pic:cNvPicPr/>
                  </pic:nvPicPr>
                  <pic:blipFill>
                    <a:blip r:embed="rId48"/>
                    <a:stretch>
                      <a:fillRect/>
                    </a:stretch>
                  </pic:blipFill>
                  <pic:spPr>
                    <a:xfrm>
                      <a:off x="0" y="0"/>
                      <a:ext cx="5760085" cy="2792730"/>
                    </a:xfrm>
                    <a:prstGeom prst="rect">
                      <a:avLst/>
                    </a:prstGeom>
                  </pic:spPr>
                </pic:pic>
              </a:graphicData>
            </a:graphic>
          </wp:inline>
        </w:drawing>
      </w:r>
    </w:p>
    <w:p w14:paraId="6C69E3EE" w14:textId="6780574E" w:rsidR="005A434B" w:rsidRDefault="00AB778D" w:rsidP="00AB778D">
      <w:pPr>
        <w:jc w:val="center"/>
      </w:pPr>
      <w:r>
        <w:rPr>
          <w:b/>
          <w:bCs/>
        </w:rPr>
        <w:t xml:space="preserve"> </w:t>
      </w:r>
      <w:r w:rsidRPr="00AB778D">
        <w:t>Şekil 4.</w:t>
      </w:r>
      <w:r w:rsidR="00713093">
        <w:t>10</w:t>
      </w:r>
      <w:r w:rsidR="00A23FC4">
        <w:t xml:space="preserve"> </w:t>
      </w:r>
      <w:r>
        <w:t>Anasayfa</w:t>
      </w:r>
    </w:p>
    <w:p w14:paraId="6710F3E9" w14:textId="77777777" w:rsidR="00A158EF" w:rsidRPr="00AB778D" w:rsidRDefault="00A158EF" w:rsidP="00AB778D">
      <w:pPr>
        <w:jc w:val="center"/>
      </w:pPr>
    </w:p>
    <w:p w14:paraId="3A4B5BEB" w14:textId="205FAC62" w:rsidR="00CF56A2" w:rsidRPr="00F3042D" w:rsidRDefault="00F3042D" w:rsidP="00BC4692">
      <w:pPr>
        <w:jc w:val="left"/>
        <w:rPr>
          <w:b/>
          <w:bCs/>
        </w:rPr>
      </w:pPr>
      <w:r w:rsidRPr="00F3042D">
        <w:rPr>
          <w:b/>
          <w:bCs/>
        </w:rPr>
        <w:t xml:space="preserve">4.2 </w:t>
      </w:r>
      <w:r w:rsidR="00C06A90">
        <w:rPr>
          <w:b/>
          <w:bCs/>
        </w:rPr>
        <w:t>Giriş</w:t>
      </w:r>
      <w:r w:rsidRPr="00F3042D">
        <w:rPr>
          <w:b/>
          <w:bCs/>
        </w:rPr>
        <w:t xml:space="preserve"> Sayfa</w:t>
      </w:r>
      <w:r w:rsidR="00C06A90">
        <w:rPr>
          <w:b/>
          <w:bCs/>
        </w:rPr>
        <w:t>ları</w:t>
      </w:r>
      <w:r w:rsidRPr="00F3042D">
        <w:rPr>
          <w:b/>
          <w:bCs/>
        </w:rPr>
        <w:t xml:space="preserve">nın </w:t>
      </w:r>
      <w:r w:rsidR="00C06A90">
        <w:rPr>
          <w:b/>
          <w:bCs/>
        </w:rPr>
        <w:t>Oluşturulması</w:t>
      </w:r>
    </w:p>
    <w:p w14:paraId="0DDFBD29" w14:textId="4954CEA8" w:rsidR="00F3042D" w:rsidRPr="00451507" w:rsidRDefault="00451507" w:rsidP="00094E96">
      <w:pPr>
        <w:rPr>
          <w:b/>
          <w:bCs/>
        </w:rPr>
      </w:pPr>
      <w:r>
        <w:t>L</w:t>
      </w:r>
      <w:r w:rsidR="00F3042D" w:rsidRPr="00451507">
        <w:t>oginpage.html</w:t>
      </w:r>
      <w:r>
        <w:t>: B</w:t>
      </w:r>
      <w:r w:rsidR="00287E54">
        <w:t>u sayfa kullanıcıların e-posta adresleri ve şifreleri ile giriş yapmalarını sağlamak amacıyla tasarlanmıştır. Ayrıca, kayıt olmak isteyen kullanıcılar için bir yönlendirme bağlantısı içerir.</w:t>
      </w:r>
      <w:r w:rsidR="00F3042D">
        <w:t xml:space="preserve"> Sayfa, modern web teknolojileri kullanılarak oluşturulmuş olup, kullanıcı deneyimini artırmak için çeşitli kütüphaneler ve doğrulama mekanizmaları içermektedir.</w:t>
      </w:r>
    </w:p>
    <w:p w14:paraId="313F703C" w14:textId="77777777" w:rsidR="00F3042D" w:rsidRDefault="00F3042D" w:rsidP="00094E96">
      <w:r>
        <w:t>Tailwind CSS ve AOS kütüphaneleri stil dosyası olarak dahil edilmiştir. Genel stil ayarları da style etiketi içerisinde tanımlanmıştır.</w:t>
      </w:r>
    </w:p>
    <w:p w14:paraId="7558C1F9" w14:textId="77777777" w:rsidR="00287E54" w:rsidRDefault="00287E54" w:rsidP="00BC4692">
      <w:pPr>
        <w:jc w:val="left"/>
      </w:pPr>
    </w:p>
    <w:p w14:paraId="1D70F306" w14:textId="69AAACEB" w:rsidR="00287E54" w:rsidRDefault="00287E54" w:rsidP="00D44A6A">
      <w:pPr>
        <w:jc w:val="center"/>
      </w:pPr>
      <w:r w:rsidRPr="00287E54">
        <w:rPr>
          <w:noProof/>
        </w:rPr>
        <w:lastRenderedPageBreak/>
        <w:drawing>
          <wp:inline distT="0" distB="0" distL="0" distR="0" wp14:anchorId="53B8A327" wp14:editId="52B50954">
            <wp:extent cx="5080959" cy="2866197"/>
            <wp:effectExtent l="0" t="0" r="5715" b="0"/>
            <wp:docPr id="128355616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56163" name="Resim 1" descr="metin, ekran görüntüsü, yazılım, multimedya yazılımı içeren bir resim&#10;&#10;Açıklama otomatik olarak oluşturuldu"/>
                    <pic:cNvPicPr/>
                  </pic:nvPicPr>
                  <pic:blipFill>
                    <a:blip r:embed="rId49"/>
                    <a:stretch>
                      <a:fillRect/>
                    </a:stretch>
                  </pic:blipFill>
                  <pic:spPr>
                    <a:xfrm>
                      <a:off x="0" y="0"/>
                      <a:ext cx="5092086" cy="2872474"/>
                    </a:xfrm>
                    <a:prstGeom prst="rect">
                      <a:avLst/>
                    </a:prstGeom>
                  </pic:spPr>
                </pic:pic>
              </a:graphicData>
            </a:graphic>
          </wp:inline>
        </w:drawing>
      </w:r>
    </w:p>
    <w:p w14:paraId="3CC2F4D3" w14:textId="19C07A67" w:rsidR="00F3042D" w:rsidRDefault="005A67D5" w:rsidP="005A67D5">
      <w:pPr>
        <w:jc w:val="center"/>
      </w:pPr>
      <w:r>
        <w:t>Şekil 4.</w:t>
      </w:r>
      <w:r w:rsidR="00713093">
        <w:t>11</w:t>
      </w:r>
      <w:r w:rsidR="00A23FC4">
        <w:t xml:space="preserve"> </w:t>
      </w:r>
      <w:r w:rsidR="00D15EDE">
        <w:t xml:space="preserve">Giriş sayfası </w:t>
      </w:r>
      <w:r>
        <w:t>CSS</w:t>
      </w:r>
      <w:r w:rsidR="00D15EDE">
        <w:t xml:space="preserve"> kodu</w:t>
      </w:r>
    </w:p>
    <w:p w14:paraId="7B50485E" w14:textId="5505D4DA" w:rsidR="00287E54" w:rsidRDefault="00F3042D" w:rsidP="00171CAD">
      <w:r>
        <w:t xml:space="preserve">AOS ve GSAP kütüphaneleri için </w:t>
      </w:r>
      <w:r w:rsidR="00C423F3">
        <w:t xml:space="preserve">senaryo </w:t>
      </w:r>
      <w:r>
        <w:t xml:space="preserve">dosyaları eklenmiştir. Ayrıca login.js dosyası dahil edilmiştir. </w:t>
      </w:r>
    </w:p>
    <w:p w14:paraId="29C42200" w14:textId="51C24424" w:rsidR="00287E54" w:rsidRDefault="00287E54" w:rsidP="005D4B45">
      <w:r>
        <w:t>Body’de kullanıcıya hitap eden başlık ve alt başlıklar, giriş formu ve kayıt ol butonu tanımlanmıştır.</w:t>
      </w:r>
      <w:r>
        <w:tab/>
      </w:r>
    </w:p>
    <w:p w14:paraId="185C9E5E" w14:textId="357553D6" w:rsidR="00287E54" w:rsidRDefault="00287E54" w:rsidP="00D44A6A">
      <w:pPr>
        <w:jc w:val="center"/>
      </w:pPr>
      <w:r w:rsidRPr="00287E54">
        <w:rPr>
          <w:noProof/>
        </w:rPr>
        <w:drawing>
          <wp:inline distT="0" distB="0" distL="0" distR="0" wp14:anchorId="141E29CF" wp14:editId="50816FA9">
            <wp:extent cx="5760085" cy="3340735"/>
            <wp:effectExtent l="0" t="0" r="0" b="0"/>
            <wp:docPr id="399542791"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2791" name="Resim 1" descr="metin, ekran görüntüsü içeren bir resim&#10;&#10;Açıklama otomatik olarak oluşturuldu"/>
                    <pic:cNvPicPr/>
                  </pic:nvPicPr>
                  <pic:blipFill>
                    <a:blip r:embed="rId50"/>
                    <a:stretch>
                      <a:fillRect/>
                    </a:stretch>
                  </pic:blipFill>
                  <pic:spPr>
                    <a:xfrm>
                      <a:off x="0" y="0"/>
                      <a:ext cx="5760085" cy="3340735"/>
                    </a:xfrm>
                    <a:prstGeom prst="rect">
                      <a:avLst/>
                    </a:prstGeom>
                  </pic:spPr>
                </pic:pic>
              </a:graphicData>
            </a:graphic>
          </wp:inline>
        </w:drawing>
      </w:r>
    </w:p>
    <w:p w14:paraId="7DB1EC2E" w14:textId="77777777" w:rsidR="00451507" w:rsidRDefault="00171CAD" w:rsidP="00451507">
      <w:pPr>
        <w:jc w:val="center"/>
      </w:pPr>
      <w:r w:rsidRPr="00171CAD">
        <w:t>Şekil 4.</w:t>
      </w:r>
      <w:r w:rsidR="00713093">
        <w:t>12</w:t>
      </w:r>
      <w:r w:rsidR="00A23FC4">
        <w:t xml:space="preserve"> </w:t>
      </w:r>
      <w:r w:rsidRPr="00171CAD">
        <w:t>HTML</w:t>
      </w:r>
      <w:r w:rsidR="00D15EDE">
        <w:t xml:space="preserve"> kodu</w:t>
      </w:r>
    </w:p>
    <w:p w14:paraId="3AC35E57" w14:textId="1F1B584F" w:rsidR="00F3042D" w:rsidRDefault="00451507" w:rsidP="00023ECE">
      <w:r>
        <w:lastRenderedPageBreak/>
        <w:t>L</w:t>
      </w:r>
      <w:r w:rsidR="00F3042D" w:rsidRPr="00451507">
        <w:t>ogin.js</w:t>
      </w:r>
      <w:r w:rsidRPr="00451507">
        <w:t>:</w:t>
      </w:r>
      <w:r>
        <w:t xml:space="preserve"> </w:t>
      </w:r>
      <w:r w:rsidR="00287E54" w:rsidRPr="00287E54">
        <w:t>loginpage.html dosyasıyla entegre çalışarak kullanıcı tarafından girilen e-posta ve şifrenin doğrulanması, sunucuya gönderilmesi ve yanıtın işlenmesi gibi işlemleri gerçekleştirir.</w:t>
      </w:r>
    </w:p>
    <w:p w14:paraId="68D13F45" w14:textId="42EC155F" w:rsidR="00287E54" w:rsidRDefault="00287E54" w:rsidP="00171CAD">
      <w:r>
        <w:t xml:space="preserve">Öncelikle sayfa yüklendiğinde AOS animasyonlarının başlatılmasını sağlayan AOS.init() komutu içerir. </w:t>
      </w:r>
    </w:p>
    <w:p w14:paraId="2CBDF1EA" w14:textId="62C647A4" w:rsidR="001F377D" w:rsidRDefault="00287E54" w:rsidP="00171CAD">
      <w:r>
        <w:t xml:space="preserve">E-posta doğrulama fonksiyonu </w:t>
      </w:r>
      <w:r w:rsidR="001F377D" w:rsidRPr="001F377D">
        <w:t>kullanıcının girdiği e-posta adresinin belirli bir formata uygun olup olmadığını kontrol eder. Sadece gmail.com, hotmail.com ve outlook.com alan adlarını kabul eder.</w:t>
      </w:r>
    </w:p>
    <w:p w14:paraId="4038ECD9" w14:textId="48A7394B" w:rsidR="001F377D" w:rsidRDefault="001F377D" w:rsidP="00D44A6A">
      <w:pPr>
        <w:jc w:val="center"/>
      </w:pPr>
      <w:r w:rsidRPr="001F377D">
        <w:rPr>
          <w:noProof/>
        </w:rPr>
        <w:drawing>
          <wp:inline distT="0" distB="0" distL="0" distR="0" wp14:anchorId="34095557" wp14:editId="72245F6C">
            <wp:extent cx="4896533" cy="809738"/>
            <wp:effectExtent l="0" t="0" r="0" b="9525"/>
            <wp:docPr id="145176447"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6447" name="Resim 1" descr="metin, yazı tipi, ekran görüntüsü, çizgi içeren bir resim&#10;&#10;Açıklama otomatik olarak oluşturuldu"/>
                    <pic:cNvPicPr/>
                  </pic:nvPicPr>
                  <pic:blipFill>
                    <a:blip r:embed="rId51"/>
                    <a:stretch>
                      <a:fillRect/>
                    </a:stretch>
                  </pic:blipFill>
                  <pic:spPr>
                    <a:xfrm>
                      <a:off x="0" y="0"/>
                      <a:ext cx="4896533" cy="809738"/>
                    </a:xfrm>
                    <a:prstGeom prst="rect">
                      <a:avLst/>
                    </a:prstGeom>
                  </pic:spPr>
                </pic:pic>
              </a:graphicData>
            </a:graphic>
          </wp:inline>
        </w:drawing>
      </w:r>
    </w:p>
    <w:p w14:paraId="2EC58338" w14:textId="70ACF7FB" w:rsidR="00287E54" w:rsidRDefault="00171CAD" w:rsidP="00171CAD">
      <w:pPr>
        <w:jc w:val="center"/>
      </w:pPr>
      <w:r>
        <w:t>Şekil 4.</w:t>
      </w:r>
      <w:r w:rsidR="00713093">
        <w:t>13</w:t>
      </w:r>
      <w:r w:rsidR="00A23FC4">
        <w:t xml:space="preserve"> </w:t>
      </w:r>
      <w:r>
        <w:t>isValidEmail fonksiyonu</w:t>
      </w:r>
    </w:p>
    <w:p w14:paraId="25A2C078" w14:textId="12EA5381" w:rsidR="001F377D" w:rsidRDefault="001F377D" w:rsidP="00582224">
      <w:r>
        <w:t>Şifre doğrulama fonksiyonu, kullanıcının girdiği şifrenin en az 8 karakter uzunluğunda olmasını ve bir büyük harf, bir küçük harf ve bir sayı içermesini sağlar.</w:t>
      </w:r>
    </w:p>
    <w:p w14:paraId="7A781786" w14:textId="337F0AD1" w:rsidR="001F377D" w:rsidRDefault="001F377D" w:rsidP="00D44A6A">
      <w:pPr>
        <w:jc w:val="center"/>
      </w:pPr>
      <w:r w:rsidRPr="001F377D">
        <w:rPr>
          <w:noProof/>
        </w:rPr>
        <w:drawing>
          <wp:inline distT="0" distB="0" distL="0" distR="0" wp14:anchorId="2BCEC0CE" wp14:editId="3CC440AE">
            <wp:extent cx="4782217" cy="790685"/>
            <wp:effectExtent l="0" t="0" r="0" b="9525"/>
            <wp:docPr id="1455082649"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82649" name="Resim 1" descr="metin, yazı tipi, ekran görüntüsü içeren bir resim&#10;&#10;Açıklama otomatik olarak oluşturuldu"/>
                    <pic:cNvPicPr/>
                  </pic:nvPicPr>
                  <pic:blipFill>
                    <a:blip r:embed="rId52"/>
                    <a:stretch>
                      <a:fillRect/>
                    </a:stretch>
                  </pic:blipFill>
                  <pic:spPr>
                    <a:xfrm>
                      <a:off x="0" y="0"/>
                      <a:ext cx="4782217" cy="790685"/>
                    </a:xfrm>
                    <a:prstGeom prst="rect">
                      <a:avLst/>
                    </a:prstGeom>
                  </pic:spPr>
                </pic:pic>
              </a:graphicData>
            </a:graphic>
          </wp:inline>
        </w:drawing>
      </w:r>
    </w:p>
    <w:p w14:paraId="4B6FBE31" w14:textId="068F3BF7" w:rsidR="00F3042D" w:rsidRDefault="00171CAD" w:rsidP="00171CAD">
      <w:pPr>
        <w:jc w:val="center"/>
      </w:pPr>
      <w:r>
        <w:t>Şekil 4.</w:t>
      </w:r>
      <w:r w:rsidR="00713093">
        <w:t>14</w:t>
      </w:r>
      <w:r w:rsidR="00A23FC4">
        <w:t xml:space="preserve"> </w:t>
      </w:r>
      <w:r w:rsidR="00912D22">
        <w:t>Fonksiyon</w:t>
      </w:r>
    </w:p>
    <w:p w14:paraId="6B136634" w14:textId="63B46B7F" w:rsidR="001F377D" w:rsidRDefault="001F377D" w:rsidP="00023ECE">
      <w:r>
        <w:t xml:space="preserve">Form </w:t>
      </w:r>
      <w:r w:rsidR="00EA1925">
        <w:t>abone</w:t>
      </w:r>
      <w:r>
        <w:t xml:space="preserve"> olayı dinleyicisi, </w:t>
      </w:r>
      <w:r w:rsidRPr="001F377D">
        <w:t>form gönderildiğinde çalışır. Kullanıcının girdiği e-posta ve şifre bilgileri doğrulanır. Geçerli bilgiler,</w:t>
      </w:r>
      <w:r w:rsidR="00D15EDE">
        <w:t xml:space="preserve"> ‘fetch</w:t>
      </w:r>
      <w:r w:rsidRPr="001F377D">
        <w:t xml:space="preserve"> </w:t>
      </w:r>
      <w:r w:rsidR="00EA1925">
        <w:t>UPA</w:t>
      </w:r>
      <w:r w:rsidR="00D15EDE">
        <w:t>’</w:t>
      </w:r>
      <w:r w:rsidRPr="001F377D">
        <w:t xml:space="preserve"> kullanılarak sunucuya gönderilir ve yanıt işlenir. Giriş başarılı olduğunda kullanıcı notlar sayfasına yönlendirilir, hata durumlarında ise uygun mesajlar gösterilir.</w:t>
      </w:r>
    </w:p>
    <w:p w14:paraId="0693FC1B" w14:textId="7C06EC59" w:rsidR="001F377D" w:rsidRPr="00F3042D" w:rsidRDefault="001F377D" w:rsidP="00D44A6A">
      <w:pPr>
        <w:jc w:val="center"/>
      </w:pPr>
      <w:r w:rsidRPr="001F377D">
        <w:rPr>
          <w:noProof/>
        </w:rPr>
        <w:lastRenderedPageBreak/>
        <w:drawing>
          <wp:inline distT="0" distB="0" distL="0" distR="0" wp14:anchorId="30A604C0" wp14:editId="2D549B07">
            <wp:extent cx="6003985" cy="2673985"/>
            <wp:effectExtent l="0" t="0" r="0" b="0"/>
            <wp:docPr id="1988613020" name="Resim 1" descr="metin, ekran görüntüsü, yazılım, multimedya yazılımı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13020" name="Resim 1" descr="metin, ekran görüntüsü, yazılım, multimedya yazılımı içeren bir resim"/>
                    <pic:cNvPicPr/>
                  </pic:nvPicPr>
                  <pic:blipFill>
                    <a:blip r:embed="rId53"/>
                    <a:stretch>
                      <a:fillRect/>
                    </a:stretch>
                  </pic:blipFill>
                  <pic:spPr>
                    <a:xfrm>
                      <a:off x="0" y="0"/>
                      <a:ext cx="6113169" cy="2722612"/>
                    </a:xfrm>
                    <a:prstGeom prst="rect">
                      <a:avLst/>
                    </a:prstGeom>
                  </pic:spPr>
                </pic:pic>
              </a:graphicData>
            </a:graphic>
          </wp:inline>
        </w:drawing>
      </w:r>
    </w:p>
    <w:p w14:paraId="381D5097" w14:textId="6B867141" w:rsidR="005A434B" w:rsidRDefault="00912D22" w:rsidP="00912D22">
      <w:pPr>
        <w:jc w:val="center"/>
      </w:pPr>
      <w:r>
        <w:t>Şekil 4.</w:t>
      </w:r>
      <w:r w:rsidR="00713093">
        <w:t>15</w:t>
      </w:r>
      <w:r w:rsidR="00A23FC4">
        <w:t xml:space="preserve"> </w:t>
      </w:r>
      <w:r>
        <w:t>GetElementById</w:t>
      </w:r>
    </w:p>
    <w:p w14:paraId="6F783513" w14:textId="13943761" w:rsidR="00F3042D" w:rsidRDefault="001F377D" w:rsidP="00D44A6A">
      <w:pPr>
        <w:jc w:val="center"/>
      </w:pPr>
      <w:r w:rsidRPr="001F377D">
        <w:rPr>
          <w:noProof/>
        </w:rPr>
        <w:drawing>
          <wp:inline distT="0" distB="0" distL="0" distR="0" wp14:anchorId="754BBED0" wp14:editId="2A7FBBB4">
            <wp:extent cx="4625605" cy="4192438"/>
            <wp:effectExtent l="0" t="0" r="3810" b="0"/>
            <wp:docPr id="4144353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536" name="Resim 1" descr="metin, ekran görüntüsü, yazılım içeren bir resim&#10;&#10;Açıklama otomatik olarak oluşturuldu"/>
                    <pic:cNvPicPr/>
                  </pic:nvPicPr>
                  <pic:blipFill>
                    <a:blip r:embed="rId54"/>
                    <a:stretch>
                      <a:fillRect/>
                    </a:stretch>
                  </pic:blipFill>
                  <pic:spPr>
                    <a:xfrm>
                      <a:off x="0" y="0"/>
                      <a:ext cx="4646133" cy="4211044"/>
                    </a:xfrm>
                    <a:prstGeom prst="rect">
                      <a:avLst/>
                    </a:prstGeom>
                  </pic:spPr>
                </pic:pic>
              </a:graphicData>
            </a:graphic>
          </wp:inline>
        </w:drawing>
      </w:r>
    </w:p>
    <w:p w14:paraId="6AACA650" w14:textId="0CAA454F" w:rsidR="00CF56A2" w:rsidRDefault="00912D22" w:rsidP="00912D22">
      <w:pPr>
        <w:jc w:val="center"/>
      </w:pPr>
      <w:r>
        <w:t>Şekil 4.</w:t>
      </w:r>
      <w:r w:rsidR="00713093">
        <w:t>16</w:t>
      </w:r>
      <w:r w:rsidR="00A23FC4">
        <w:t xml:space="preserve"> </w:t>
      </w:r>
      <w:r w:rsidR="00EA1925">
        <w:t xml:space="preserve">UPA </w:t>
      </w:r>
      <w:r>
        <w:t>bağlama</w:t>
      </w:r>
    </w:p>
    <w:p w14:paraId="1EC1BA43" w14:textId="46BA4FC9" w:rsidR="005A434B" w:rsidRDefault="005A434B" w:rsidP="00D44A6A">
      <w:pPr>
        <w:jc w:val="center"/>
      </w:pPr>
      <w:r w:rsidRPr="005A434B">
        <w:rPr>
          <w:noProof/>
        </w:rPr>
        <w:lastRenderedPageBreak/>
        <w:drawing>
          <wp:inline distT="0" distB="0" distL="0" distR="0" wp14:anchorId="7493B3B9" wp14:editId="1D0D610F">
            <wp:extent cx="5760085" cy="2785110"/>
            <wp:effectExtent l="0" t="0" r="0" b="0"/>
            <wp:docPr id="1463767414" name="Resim 1"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7414" name="Resim 1" descr="metin, ekran görüntüsü, tasarım içeren bir resim&#10;&#10;Açıklama otomatik olarak oluşturuldu"/>
                    <pic:cNvPicPr/>
                  </pic:nvPicPr>
                  <pic:blipFill>
                    <a:blip r:embed="rId55"/>
                    <a:stretch>
                      <a:fillRect/>
                    </a:stretch>
                  </pic:blipFill>
                  <pic:spPr>
                    <a:xfrm>
                      <a:off x="0" y="0"/>
                      <a:ext cx="5760085" cy="2785110"/>
                    </a:xfrm>
                    <a:prstGeom prst="rect">
                      <a:avLst/>
                    </a:prstGeom>
                  </pic:spPr>
                </pic:pic>
              </a:graphicData>
            </a:graphic>
          </wp:inline>
        </w:drawing>
      </w:r>
    </w:p>
    <w:p w14:paraId="4490BA9B" w14:textId="44D4C196" w:rsidR="005A434B" w:rsidRDefault="00912D22" w:rsidP="00912D22">
      <w:pPr>
        <w:jc w:val="center"/>
      </w:pPr>
      <w:r>
        <w:t>Şekil 4.</w:t>
      </w:r>
      <w:r w:rsidR="00713093">
        <w:t>17</w:t>
      </w:r>
      <w:r w:rsidR="00A23FC4">
        <w:t xml:space="preserve"> </w:t>
      </w:r>
      <w:r>
        <w:t>Giriş ekranı</w:t>
      </w:r>
    </w:p>
    <w:p w14:paraId="5F92DFDC" w14:textId="77777777" w:rsidR="00451507" w:rsidRDefault="00451507" w:rsidP="00912D22">
      <w:pPr>
        <w:jc w:val="center"/>
      </w:pPr>
    </w:p>
    <w:p w14:paraId="38122131" w14:textId="75FCC79B" w:rsidR="00CF56A2" w:rsidRPr="005005C2" w:rsidRDefault="00C06A90" w:rsidP="00BC4692">
      <w:pPr>
        <w:jc w:val="left"/>
        <w:rPr>
          <w:b/>
          <w:bCs/>
        </w:rPr>
      </w:pPr>
      <w:r w:rsidRPr="00C06A90">
        <w:rPr>
          <w:b/>
          <w:bCs/>
        </w:rPr>
        <w:t xml:space="preserve">4.3 </w:t>
      </w:r>
      <w:r>
        <w:rPr>
          <w:b/>
          <w:bCs/>
        </w:rPr>
        <w:t>Kayıt</w:t>
      </w:r>
      <w:r w:rsidRPr="00C06A90">
        <w:rPr>
          <w:b/>
          <w:bCs/>
        </w:rPr>
        <w:t xml:space="preserve"> Sayfasının Oluşturulması</w:t>
      </w:r>
    </w:p>
    <w:p w14:paraId="5098A8C6" w14:textId="49BF3CD4" w:rsidR="00C06A90" w:rsidRDefault="00200F89" w:rsidP="0089475A">
      <w:r>
        <w:t>R</w:t>
      </w:r>
      <w:r w:rsidR="00C06A90" w:rsidRPr="00200F89">
        <w:t>egisterpage.html</w:t>
      </w:r>
      <w:r>
        <w:t>: K</w:t>
      </w:r>
      <w:r w:rsidR="00C06A90">
        <w:t>ullanıcıların ad, soy</w:t>
      </w:r>
      <w:r w:rsidR="00912D22">
        <w:t xml:space="preserve"> </w:t>
      </w:r>
      <w:r w:rsidR="00C06A90">
        <w:t>ad, e-posta adresi, şifre ve telefon numarası gibi bilgilerini girerek hesap oluşturmasını sağlar. Ayrıca, kullanıcı kaydının başarılı veya başarısız olması durumunda ilgili bilgilendirme mesajlarını gösterir.</w:t>
      </w:r>
    </w:p>
    <w:p w14:paraId="596D25CF" w14:textId="2B963C01" w:rsidR="00C06A90" w:rsidRDefault="00C06A90" w:rsidP="00BA7974">
      <w:r w:rsidRPr="00C06A90">
        <w:t>Bu bölüm, gerekli stil ve kütüphanelerin sayfaya dahil edilmesini sağlar. Tailwind CSS kütüphanesi dahil edilmiştir. Ayrıca, sayfanın arka plan rengi, buton renkleri ve genel düzeni için özel stil kuralları tanımlanmıştır. Sayfa yüklendiğinde gösterilen bir yükleme animasyonu (loading-spinner) ve kullanıcı formunun başlangıçta gizli olması için stil kuralları da eklenmiştir.</w:t>
      </w:r>
    </w:p>
    <w:p w14:paraId="61CAEC0F" w14:textId="5BA7E91F" w:rsidR="0039594B" w:rsidRDefault="0039594B" w:rsidP="00D44A6A">
      <w:pPr>
        <w:jc w:val="center"/>
      </w:pPr>
      <w:r w:rsidRPr="0039594B">
        <w:rPr>
          <w:noProof/>
        </w:rPr>
        <w:lastRenderedPageBreak/>
        <w:drawing>
          <wp:inline distT="0" distB="0" distL="0" distR="0" wp14:anchorId="53A72932" wp14:editId="19131404">
            <wp:extent cx="4290060" cy="4243545"/>
            <wp:effectExtent l="0" t="0" r="0" b="5080"/>
            <wp:docPr id="11621650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65076" name=""/>
                    <pic:cNvPicPr/>
                  </pic:nvPicPr>
                  <pic:blipFill>
                    <a:blip r:embed="rId56"/>
                    <a:stretch>
                      <a:fillRect/>
                    </a:stretch>
                  </pic:blipFill>
                  <pic:spPr>
                    <a:xfrm>
                      <a:off x="0" y="0"/>
                      <a:ext cx="4323921" cy="4277039"/>
                    </a:xfrm>
                    <a:prstGeom prst="rect">
                      <a:avLst/>
                    </a:prstGeom>
                  </pic:spPr>
                </pic:pic>
              </a:graphicData>
            </a:graphic>
          </wp:inline>
        </w:drawing>
      </w:r>
    </w:p>
    <w:p w14:paraId="74FBC20B" w14:textId="14AB5698" w:rsidR="00CF56A2" w:rsidRDefault="00BA7974" w:rsidP="00BA7974">
      <w:pPr>
        <w:jc w:val="center"/>
      </w:pPr>
      <w:r>
        <w:t>Şekil 4.</w:t>
      </w:r>
      <w:r w:rsidR="00713093">
        <w:t>18</w:t>
      </w:r>
      <w:r w:rsidR="00A23FC4">
        <w:t xml:space="preserve"> </w:t>
      </w:r>
      <w:r w:rsidR="00D15EDE">
        <w:t xml:space="preserve">Kayıt ekranı </w:t>
      </w:r>
      <w:r>
        <w:t>CSS</w:t>
      </w:r>
      <w:r w:rsidR="00D15EDE">
        <w:t xml:space="preserve"> kodu</w:t>
      </w:r>
    </w:p>
    <w:p w14:paraId="1694E34B" w14:textId="744464B0" w:rsidR="0039594B" w:rsidRPr="00EC721B" w:rsidRDefault="0039594B" w:rsidP="009B0D8F">
      <w:r>
        <w:t>Kullanıcıya hitap eden başlık ve form alanl</w:t>
      </w:r>
      <w:r w:rsidR="000610B5">
        <w:t>arı</w:t>
      </w:r>
      <w:r>
        <w:t>(ad, soy</w:t>
      </w:r>
      <w:r w:rsidR="000610B5">
        <w:t xml:space="preserve"> </w:t>
      </w:r>
      <w:r>
        <w:t>ad, e-posta, şifre, telefon numarası) body alanında tanımlanmıştır.</w:t>
      </w:r>
    </w:p>
    <w:p w14:paraId="675389EE" w14:textId="364B0E02" w:rsidR="0039594B" w:rsidRDefault="0039594B" w:rsidP="009B0D8F">
      <w:r w:rsidRPr="0039594B">
        <w:rPr>
          <w:szCs w:val="24"/>
        </w:rPr>
        <w:t>Kullanıcı formu gönderdiğinde, e-posta, şifre ve telefon numarası doğrulama işlemleri yapılır. Geçerli bilgiler sunucuya gönderilir ve yanıt işlenir. Kayıt başarılı olduğunda kullanıcı giriş sayfasına yönlendirilir, hata durumlarında ise uygun mesajlar gösterilir.</w:t>
      </w:r>
    </w:p>
    <w:p w14:paraId="05731A2B" w14:textId="62A404E0" w:rsidR="0039594B" w:rsidRDefault="0039594B" w:rsidP="00D44A6A">
      <w:pPr>
        <w:jc w:val="center"/>
      </w:pPr>
      <w:r w:rsidRPr="0039594B">
        <w:rPr>
          <w:noProof/>
        </w:rPr>
        <w:lastRenderedPageBreak/>
        <w:drawing>
          <wp:inline distT="0" distB="0" distL="0" distR="0" wp14:anchorId="495BF578" wp14:editId="1423A241">
            <wp:extent cx="3976777" cy="3449577"/>
            <wp:effectExtent l="0" t="0" r="5080" b="0"/>
            <wp:docPr id="1856604288"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4288" name="Resim 1" descr="metin, ekran görüntüsü, yazılım içeren bir resim&#10;&#10;Açıklama otomatik olarak oluşturuldu"/>
                    <pic:cNvPicPr/>
                  </pic:nvPicPr>
                  <pic:blipFill>
                    <a:blip r:embed="rId57"/>
                    <a:stretch>
                      <a:fillRect/>
                    </a:stretch>
                  </pic:blipFill>
                  <pic:spPr>
                    <a:xfrm>
                      <a:off x="0" y="0"/>
                      <a:ext cx="4189786" cy="3634347"/>
                    </a:xfrm>
                    <a:prstGeom prst="rect">
                      <a:avLst/>
                    </a:prstGeom>
                  </pic:spPr>
                </pic:pic>
              </a:graphicData>
            </a:graphic>
          </wp:inline>
        </w:drawing>
      </w:r>
    </w:p>
    <w:p w14:paraId="376B4B1B" w14:textId="573EEA9E" w:rsidR="00590F1F" w:rsidRDefault="00590F1F" w:rsidP="008C6562">
      <w:pPr>
        <w:jc w:val="center"/>
      </w:pPr>
      <w:r>
        <w:t>Şekil 4.</w:t>
      </w:r>
      <w:r w:rsidR="00713093">
        <w:t>19</w:t>
      </w:r>
      <w:r w:rsidR="00A23FC4">
        <w:t xml:space="preserve"> </w:t>
      </w:r>
      <w:r w:rsidR="008C6562">
        <w:t>Ol</w:t>
      </w:r>
      <w:r w:rsidR="008C6562" w:rsidRPr="008C6562">
        <w:t>ay dinleyicisi</w:t>
      </w:r>
    </w:p>
    <w:p w14:paraId="64E0C127" w14:textId="1907186D" w:rsidR="0039594B" w:rsidRDefault="0039594B" w:rsidP="00D44A6A">
      <w:pPr>
        <w:jc w:val="center"/>
      </w:pPr>
      <w:r w:rsidRPr="0039594B">
        <w:rPr>
          <w:noProof/>
        </w:rPr>
        <w:drawing>
          <wp:inline distT="0" distB="0" distL="0" distR="0" wp14:anchorId="4040D5E7" wp14:editId="4B41236D">
            <wp:extent cx="4166559" cy="3974584"/>
            <wp:effectExtent l="0" t="0" r="5715" b="6985"/>
            <wp:docPr id="867881165"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1165" name="Resim 1" descr="metin, ekran görüntüsü, yazılım içeren bir resim&#10;&#10;Açıklama otomatik olarak oluşturuldu"/>
                    <pic:cNvPicPr/>
                  </pic:nvPicPr>
                  <pic:blipFill>
                    <a:blip r:embed="rId58"/>
                    <a:stretch>
                      <a:fillRect/>
                    </a:stretch>
                  </pic:blipFill>
                  <pic:spPr>
                    <a:xfrm>
                      <a:off x="0" y="0"/>
                      <a:ext cx="4202733" cy="4009091"/>
                    </a:xfrm>
                    <a:prstGeom prst="rect">
                      <a:avLst/>
                    </a:prstGeom>
                  </pic:spPr>
                </pic:pic>
              </a:graphicData>
            </a:graphic>
          </wp:inline>
        </w:drawing>
      </w:r>
    </w:p>
    <w:p w14:paraId="37EA5A49" w14:textId="79929FC1" w:rsidR="005A434B" w:rsidRPr="002255D6" w:rsidRDefault="002255D6" w:rsidP="002255D6">
      <w:pPr>
        <w:jc w:val="center"/>
      </w:pPr>
      <w:r w:rsidRPr="002255D6">
        <w:t>Şekil 4.</w:t>
      </w:r>
      <w:r w:rsidR="00713093">
        <w:t>20</w:t>
      </w:r>
      <w:r w:rsidR="00A23FC4">
        <w:t xml:space="preserve"> </w:t>
      </w:r>
      <w:r w:rsidR="00EA1925">
        <w:t>UPA</w:t>
      </w:r>
      <w:r>
        <w:t xml:space="preserve"> istek atma</w:t>
      </w:r>
    </w:p>
    <w:p w14:paraId="758AA4EF" w14:textId="6E44DDEA" w:rsidR="005A434B" w:rsidRDefault="005A434B" w:rsidP="00D44A6A">
      <w:pPr>
        <w:jc w:val="center"/>
        <w:rPr>
          <w:b/>
          <w:bCs/>
        </w:rPr>
      </w:pPr>
      <w:r w:rsidRPr="005A434B">
        <w:rPr>
          <w:b/>
          <w:bCs/>
          <w:noProof/>
        </w:rPr>
        <w:lastRenderedPageBreak/>
        <w:drawing>
          <wp:inline distT="0" distB="0" distL="0" distR="0" wp14:anchorId="6302424E" wp14:editId="100FC1D8">
            <wp:extent cx="5760085" cy="2782570"/>
            <wp:effectExtent l="0" t="0" r="0" b="0"/>
            <wp:docPr id="1519886402" name="Resim 1" descr="ekran görüntüsü, metin, çizg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86402" name="Resim 1" descr="ekran görüntüsü, metin, çizgi, tasarım içeren bir resim&#10;&#10;Açıklama otomatik olarak oluşturuldu"/>
                    <pic:cNvPicPr/>
                  </pic:nvPicPr>
                  <pic:blipFill>
                    <a:blip r:embed="rId59"/>
                    <a:stretch>
                      <a:fillRect/>
                    </a:stretch>
                  </pic:blipFill>
                  <pic:spPr>
                    <a:xfrm>
                      <a:off x="0" y="0"/>
                      <a:ext cx="5760085" cy="2782570"/>
                    </a:xfrm>
                    <a:prstGeom prst="rect">
                      <a:avLst/>
                    </a:prstGeom>
                  </pic:spPr>
                </pic:pic>
              </a:graphicData>
            </a:graphic>
          </wp:inline>
        </w:drawing>
      </w:r>
    </w:p>
    <w:p w14:paraId="0BEE69F1" w14:textId="5F22E91A" w:rsidR="005A434B" w:rsidRDefault="002255D6" w:rsidP="002255D6">
      <w:pPr>
        <w:jc w:val="center"/>
      </w:pPr>
      <w:r>
        <w:t>Şekil 4.</w:t>
      </w:r>
      <w:r w:rsidR="00713093">
        <w:t>21</w:t>
      </w:r>
      <w:r w:rsidR="00A23FC4">
        <w:t xml:space="preserve"> </w:t>
      </w:r>
      <w:r>
        <w:t>Kayıt ekranı</w:t>
      </w:r>
    </w:p>
    <w:p w14:paraId="115FE2E0" w14:textId="77777777" w:rsidR="00471ECA" w:rsidRPr="002255D6" w:rsidRDefault="00471ECA" w:rsidP="002255D6">
      <w:pPr>
        <w:jc w:val="center"/>
      </w:pPr>
    </w:p>
    <w:p w14:paraId="0A90AC62" w14:textId="5ADE19C0" w:rsidR="005005C2" w:rsidRDefault="00A6661E" w:rsidP="001B34D2">
      <w:pPr>
        <w:rPr>
          <w:b/>
          <w:bCs/>
        </w:rPr>
      </w:pPr>
      <w:r w:rsidRPr="00C06A90">
        <w:rPr>
          <w:b/>
          <w:bCs/>
        </w:rPr>
        <w:t>4.</w:t>
      </w:r>
      <w:r>
        <w:rPr>
          <w:b/>
          <w:bCs/>
        </w:rPr>
        <w:t>4</w:t>
      </w:r>
      <w:r w:rsidRPr="00C06A90">
        <w:rPr>
          <w:b/>
          <w:bCs/>
        </w:rPr>
        <w:t xml:space="preserve"> </w:t>
      </w:r>
      <w:r>
        <w:rPr>
          <w:b/>
          <w:bCs/>
        </w:rPr>
        <w:t>Profil</w:t>
      </w:r>
      <w:r w:rsidRPr="00C06A90">
        <w:rPr>
          <w:b/>
          <w:bCs/>
        </w:rPr>
        <w:t xml:space="preserve"> Sayfa</w:t>
      </w:r>
      <w:r w:rsidR="005A434B">
        <w:rPr>
          <w:b/>
          <w:bCs/>
        </w:rPr>
        <w:t>lar</w:t>
      </w:r>
      <w:r w:rsidR="00A1048A">
        <w:rPr>
          <w:b/>
          <w:bCs/>
        </w:rPr>
        <w:t>ı</w:t>
      </w:r>
      <w:r w:rsidRPr="00C06A90">
        <w:rPr>
          <w:b/>
          <w:bCs/>
        </w:rPr>
        <w:t>nın Oluşturulması</w:t>
      </w:r>
    </w:p>
    <w:p w14:paraId="71B882A6" w14:textId="27656FC7" w:rsidR="0039594B" w:rsidRPr="005005C2" w:rsidRDefault="007A1617" w:rsidP="001B34D2">
      <w:pPr>
        <w:rPr>
          <w:b/>
          <w:bCs/>
        </w:rPr>
      </w:pPr>
      <w:r>
        <w:t>P</w:t>
      </w:r>
      <w:r w:rsidR="00A6661E" w:rsidRPr="007A1617">
        <w:t>rofile.html</w:t>
      </w:r>
      <w:r w:rsidRPr="007A1617">
        <w:t>:</w:t>
      </w:r>
      <w:r>
        <w:rPr>
          <w:b/>
          <w:bCs/>
        </w:rPr>
        <w:t xml:space="preserve"> </w:t>
      </w:r>
      <w:r w:rsidR="000C5400" w:rsidRPr="000C5400">
        <w:t>Bu bölüm, gerekli stil ve kütüphanelerin sayfaya dahil edilmesini sağlar. Tailwind CSS kütüphanesi dahil edilmiştir. Ayrıca, sayfanın arka plan rengi ve genel düzeni için özel stil kuralları tanımlanmıştır.</w:t>
      </w:r>
    </w:p>
    <w:p w14:paraId="199E96F8" w14:textId="3D31CB5A" w:rsidR="000C5400" w:rsidRDefault="000C5400" w:rsidP="00D44A6A">
      <w:pPr>
        <w:jc w:val="center"/>
      </w:pPr>
      <w:r w:rsidRPr="000C5400">
        <w:rPr>
          <w:noProof/>
        </w:rPr>
        <w:drawing>
          <wp:inline distT="0" distB="0" distL="0" distR="0" wp14:anchorId="38DF9B96" wp14:editId="1C59059B">
            <wp:extent cx="5594968" cy="2018582"/>
            <wp:effectExtent l="0" t="0" r="6350" b="1270"/>
            <wp:docPr id="754080081"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80081" name="Resim 1" descr="metin, ekran görüntüsü, ekran, görüntüleme, yazılım içeren bir resim&#10;&#10;Açıklama otomatik olarak oluşturuldu"/>
                    <pic:cNvPicPr/>
                  </pic:nvPicPr>
                  <pic:blipFill>
                    <a:blip r:embed="rId60"/>
                    <a:stretch>
                      <a:fillRect/>
                    </a:stretch>
                  </pic:blipFill>
                  <pic:spPr>
                    <a:xfrm>
                      <a:off x="0" y="0"/>
                      <a:ext cx="5627611" cy="2030359"/>
                    </a:xfrm>
                    <a:prstGeom prst="rect">
                      <a:avLst/>
                    </a:prstGeom>
                  </pic:spPr>
                </pic:pic>
              </a:graphicData>
            </a:graphic>
          </wp:inline>
        </w:drawing>
      </w:r>
      <w:r>
        <w:br/>
      </w:r>
      <w:r w:rsidR="00915B18">
        <w:t>Şekil 4.</w:t>
      </w:r>
      <w:r w:rsidR="00713093">
        <w:t>22</w:t>
      </w:r>
      <w:r w:rsidR="00A23FC4">
        <w:t xml:space="preserve"> </w:t>
      </w:r>
      <w:r w:rsidR="00915B18">
        <w:t>Tailwind import</w:t>
      </w:r>
      <w:r w:rsidR="008C6562">
        <w:t xml:space="preserve"> kodu</w:t>
      </w:r>
    </w:p>
    <w:p w14:paraId="4252833D" w14:textId="75DF9100" w:rsidR="000C5400" w:rsidRDefault="000C5400" w:rsidP="007A1617">
      <w:pPr>
        <w:jc w:val="left"/>
      </w:pPr>
      <w:r>
        <w:t>Kullanıcıya hitap eden başlık ve form alanları body kısmında tanımlanmıştır. Ayrıca profile.js dosyası sayfaya dahil edilmiştir.</w:t>
      </w:r>
      <w:r>
        <w:br/>
      </w:r>
      <w:r w:rsidRPr="000C5400">
        <w:rPr>
          <w:noProof/>
        </w:rPr>
        <w:lastRenderedPageBreak/>
        <w:drawing>
          <wp:inline distT="0" distB="0" distL="0" distR="0" wp14:anchorId="46B8C2B5" wp14:editId="3DBBE680">
            <wp:extent cx="5641077" cy="4175185"/>
            <wp:effectExtent l="0" t="0" r="0" b="0"/>
            <wp:docPr id="1186411057"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1057" name="Resim 1" descr="metin, ekran görüntüsü, yazılım içeren bir resim&#10;&#10;Açıklama otomatik olarak oluşturuldu"/>
                    <pic:cNvPicPr/>
                  </pic:nvPicPr>
                  <pic:blipFill>
                    <a:blip r:embed="rId61"/>
                    <a:stretch>
                      <a:fillRect/>
                    </a:stretch>
                  </pic:blipFill>
                  <pic:spPr>
                    <a:xfrm>
                      <a:off x="0" y="0"/>
                      <a:ext cx="5714862" cy="4229796"/>
                    </a:xfrm>
                    <a:prstGeom prst="rect">
                      <a:avLst/>
                    </a:prstGeom>
                  </pic:spPr>
                </pic:pic>
              </a:graphicData>
            </a:graphic>
          </wp:inline>
        </w:drawing>
      </w:r>
    </w:p>
    <w:p w14:paraId="18776BF1" w14:textId="3FF9D169" w:rsidR="00CB1A12" w:rsidRDefault="00CB1A12" w:rsidP="00CB1A12">
      <w:pPr>
        <w:jc w:val="center"/>
      </w:pPr>
      <w:r>
        <w:t>Şekil 4.</w:t>
      </w:r>
      <w:r w:rsidR="00713093">
        <w:t>23</w:t>
      </w:r>
      <w:r w:rsidR="00A23FC4">
        <w:t xml:space="preserve"> </w:t>
      </w:r>
      <w:r>
        <w:t>Profil güncelleme sayfası kodu</w:t>
      </w:r>
    </w:p>
    <w:p w14:paraId="79151C1B" w14:textId="47E5175C" w:rsidR="000C5400" w:rsidRDefault="007A1617" w:rsidP="007458F2">
      <w:r>
        <w:t>P</w:t>
      </w:r>
      <w:r w:rsidR="000C5400" w:rsidRPr="007A1617">
        <w:t>rofile.js</w:t>
      </w:r>
      <w:r w:rsidRPr="007A1617">
        <w:t>:</w:t>
      </w:r>
      <w:r>
        <w:t xml:space="preserve"> </w:t>
      </w:r>
      <w:r w:rsidR="000C5400" w:rsidRPr="000C5400">
        <w:t>profile.html dosyasıyla entegre çalışarak kullanıcı profil bilgilerini günceller. Bu dosya, kullanıcı tarafından girilen bilgilerin doğrulanması, sunucuya gönderilmesi ve yanıtın işlenmesi gibi işlemleri gerçekleştirir.</w:t>
      </w:r>
    </w:p>
    <w:p w14:paraId="14F90BA2" w14:textId="224764F9" w:rsidR="00FA2BCB" w:rsidRDefault="00FA2BCB" w:rsidP="007458F2">
      <w:r>
        <w:t>Bu satır, sayfanın tamamı yüklendiğinde çalışacak olan kodları içerir. Bu olay dinleyicisi, sayfa yükleme işlemi tamamlandığında belirtilen işlevi yürütür.</w:t>
      </w:r>
    </w:p>
    <w:p w14:paraId="2AB7EFC6" w14:textId="417A73C8" w:rsidR="000C5400" w:rsidRDefault="00FA2BCB" w:rsidP="00D44A6A">
      <w:pPr>
        <w:jc w:val="center"/>
      </w:pPr>
      <w:r w:rsidRPr="00FA2BCB">
        <w:rPr>
          <w:noProof/>
        </w:rPr>
        <w:drawing>
          <wp:inline distT="0" distB="0" distL="0" distR="0" wp14:anchorId="6C6D06D1" wp14:editId="153C32ED">
            <wp:extent cx="4534533" cy="219106"/>
            <wp:effectExtent l="0" t="0" r="0" b="9525"/>
            <wp:docPr id="7759889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88952" name="Resim 1"/>
                    <pic:cNvPicPr/>
                  </pic:nvPicPr>
                  <pic:blipFill>
                    <a:blip r:embed="rId62"/>
                    <a:stretch>
                      <a:fillRect/>
                    </a:stretch>
                  </pic:blipFill>
                  <pic:spPr>
                    <a:xfrm>
                      <a:off x="0" y="0"/>
                      <a:ext cx="4534533" cy="219106"/>
                    </a:xfrm>
                    <a:prstGeom prst="rect">
                      <a:avLst/>
                    </a:prstGeom>
                  </pic:spPr>
                </pic:pic>
              </a:graphicData>
            </a:graphic>
          </wp:inline>
        </w:drawing>
      </w:r>
    </w:p>
    <w:p w14:paraId="6517BCB2" w14:textId="335819B3" w:rsidR="00A1048A" w:rsidRDefault="00CB1A12" w:rsidP="00D44A6A">
      <w:pPr>
        <w:jc w:val="center"/>
      </w:pPr>
      <w:r>
        <w:t>Şekil 4.</w:t>
      </w:r>
      <w:r w:rsidR="00713093">
        <w:t>24</w:t>
      </w:r>
    </w:p>
    <w:p w14:paraId="5754094D" w14:textId="5AAEF4F8" w:rsidR="00A1048A" w:rsidRDefault="00FA2BCB" w:rsidP="007458F2">
      <w:r>
        <w:t>isValidEmail(email), e-posta adresinin gmail.com, outlook.com veya hotmail.com alan adlarına sahip olup olmadığını kontrol eder. isValidPassword(password), şifrenin en az 8 karakter uzunluğunda olup olmadığını ve büyük harf, küçük harf ve rakam içerip içermediğini kontrol eder. isValidPhoneNumber(phoneNumber), telefon numarasının 10 haneli olup olmadığını kontrol eder.</w:t>
      </w:r>
    </w:p>
    <w:p w14:paraId="5486ADE1" w14:textId="42889E51" w:rsidR="00FA2BCB" w:rsidRDefault="00FA2BCB" w:rsidP="00D44A6A">
      <w:pPr>
        <w:jc w:val="center"/>
      </w:pPr>
      <w:r w:rsidRPr="00FA2BCB">
        <w:rPr>
          <w:noProof/>
        </w:rPr>
        <w:lastRenderedPageBreak/>
        <w:drawing>
          <wp:inline distT="0" distB="0" distL="0" distR="0" wp14:anchorId="0E2E5CE6" wp14:editId="1B640A00">
            <wp:extent cx="5417370" cy="3105509"/>
            <wp:effectExtent l="0" t="0" r="0" b="0"/>
            <wp:docPr id="857847753"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47753" name="Resim 1" descr="metin, ekran görüntüsü, yazı tipi, yazılım içeren bir resim&#10;&#10;Açıklama otomatik olarak oluşturuldu"/>
                    <pic:cNvPicPr/>
                  </pic:nvPicPr>
                  <pic:blipFill>
                    <a:blip r:embed="rId63"/>
                    <a:stretch>
                      <a:fillRect/>
                    </a:stretch>
                  </pic:blipFill>
                  <pic:spPr>
                    <a:xfrm>
                      <a:off x="0" y="0"/>
                      <a:ext cx="5431252" cy="3113467"/>
                    </a:xfrm>
                    <a:prstGeom prst="rect">
                      <a:avLst/>
                    </a:prstGeom>
                  </pic:spPr>
                </pic:pic>
              </a:graphicData>
            </a:graphic>
          </wp:inline>
        </w:drawing>
      </w:r>
    </w:p>
    <w:p w14:paraId="5EA0AAF6" w14:textId="35162A71" w:rsidR="00FA2BCB" w:rsidRDefault="00CB1A12" w:rsidP="00CB1A12">
      <w:pPr>
        <w:jc w:val="center"/>
      </w:pPr>
      <w:r>
        <w:t>Şekil 4.</w:t>
      </w:r>
      <w:r w:rsidR="00713093">
        <w:t>25</w:t>
      </w:r>
      <w:r w:rsidR="00A23FC4">
        <w:t xml:space="preserve"> </w:t>
      </w:r>
      <w:r>
        <w:t>Fonksiyonlar</w:t>
      </w:r>
    </w:p>
    <w:p w14:paraId="21FDC872" w14:textId="2A20C3D8" w:rsidR="00FA2BCB" w:rsidRDefault="00FA2BCB" w:rsidP="00C438E7">
      <w:r>
        <w:t xml:space="preserve">Form </w:t>
      </w:r>
      <w:r w:rsidR="00EA1925">
        <w:t xml:space="preserve">sunma </w:t>
      </w:r>
      <w:r>
        <w:t xml:space="preserve">olayıyla profileForm formunun </w:t>
      </w:r>
      <w:r w:rsidR="00EA1925">
        <w:t>sunma</w:t>
      </w:r>
      <w:r>
        <w:t xml:space="preserve"> olayını dinler. Form gönderildiğinde, varsayılan form gönderme işlemini durdurur (event.preventDefault()). Form alanlarından girilen bilgiler alınır (ad, soy</w:t>
      </w:r>
      <w:r w:rsidR="00EA1925">
        <w:t xml:space="preserve"> </w:t>
      </w:r>
      <w:r>
        <w:t xml:space="preserve">ad, e-posta adresi, şifre, telefon numarası). Girilen bilgilerin geçerli olup olmadığını kontrol edilir. Geçersiz bilgiler varsa kullanıcıya bir uyarı mesajı gösterir ve işlemi durdurur. Geçerli bilgiler bir </w:t>
      </w:r>
      <w:r w:rsidR="00EA1925">
        <w:t>kullanıcı</w:t>
      </w:r>
      <w:r>
        <w:t xml:space="preserve"> nesnesine dönüştürülür. fetch API kullanılarak bu bilgiler sunucuya gönderilir. PUT yöntemi kullanılarak güncelleme işlemi gerçekleştirilir. Sunucudan gelen yanıt işlenir. Yanıt başarılıysa (response.ok), başarı mesajı gösterilir. Hata durumunda uygun hata mesajları gösterilir.</w:t>
      </w:r>
    </w:p>
    <w:p w14:paraId="1CD00F15" w14:textId="20070E5F" w:rsidR="00FA2BCB" w:rsidRDefault="00FA2BCB" w:rsidP="00D44A6A">
      <w:pPr>
        <w:jc w:val="center"/>
      </w:pPr>
      <w:r w:rsidRPr="00FA2BCB">
        <w:rPr>
          <w:noProof/>
        </w:rPr>
        <w:lastRenderedPageBreak/>
        <w:drawing>
          <wp:inline distT="0" distB="0" distL="0" distR="0" wp14:anchorId="49BF11D3" wp14:editId="30A17803">
            <wp:extent cx="5760085" cy="3510280"/>
            <wp:effectExtent l="0" t="0" r="0" b="0"/>
            <wp:docPr id="55115838"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5838" name="Resim 1" descr="metin, ekran görüntüsü, yazılım içeren bir resim&#10;&#10;Açıklama otomatik olarak oluşturuldu"/>
                    <pic:cNvPicPr/>
                  </pic:nvPicPr>
                  <pic:blipFill>
                    <a:blip r:embed="rId64"/>
                    <a:stretch>
                      <a:fillRect/>
                    </a:stretch>
                  </pic:blipFill>
                  <pic:spPr>
                    <a:xfrm>
                      <a:off x="0" y="0"/>
                      <a:ext cx="5760085" cy="3510280"/>
                    </a:xfrm>
                    <a:prstGeom prst="rect">
                      <a:avLst/>
                    </a:prstGeom>
                  </pic:spPr>
                </pic:pic>
              </a:graphicData>
            </a:graphic>
          </wp:inline>
        </w:drawing>
      </w:r>
    </w:p>
    <w:p w14:paraId="544656DD" w14:textId="7F63FF60" w:rsidR="00A1048A" w:rsidRDefault="00C438E7" w:rsidP="007458F2">
      <w:pPr>
        <w:jc w:val="center"/>
      </w:pPr>
      <w:r>
        <w:t>Şekil 4.</w:t>
      </w:r>
      <w:r w:rsidR="00713093">
        <w:t>26</w:t>
      </w:r>
      <w:r w:rsidR="00A23FC4">
        <w:t xml:space="preserve"> </w:t>
      </w:r>
      <w:r w:rsidR="008C6562">
        <w:t xml:space="preserve">Profil </w:t>
      </w:r>
      <w:r>
        <w:t>J</w:t>
      </w:r>
      <w:r w:rsidR="00EC721B">
        <w:t>avaScript</w:t>
      </w:r>
      <w:r>
        <w:t xml:space="preserve"> sınıfı</w:t>
      </w:r>
      <w:r w:rsidR="008C6562">
        <w:t xml:space="preserve"> kodu</w:t>
      </w:r>
    </w:p>
    <w:p w14:paraId="4729D472" w14:textId="6251F495" w:rsidR="00FA2BCB" w:rsidRDefault="00FA2BCB" w:rsidP="00D44A6A">
      <w:pPr>
        <w:jc w:val="center"/>
      </w:pPr>
      <w:r w:rsidRPr="00FA2BCB">
        <w:rPr>
          <w:noProof/>
        </w:rPr>
        <w:drawing>
          <wp:inline distT="0" distB="0" distL="0" distR="0" wp14:anchorId="7D20EB4A" wp14:editId="02CB3805">
            <wp:extent cx="5760085" cy="3837940"/>
            <wp:effectExtent l="0" t="0" r="0" b="0"/>
            <wp:docPr id="482735771"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35771" name="Resim 1" descr="metin, ekran görüntüsü, yazılım, ekran, görüntüleme içeren bir resim&#10;&#10;Açıklama otomatik olarak oluşturuldu"/>
                    <pic:cNvPicPr/>
                  </pic:nvPicPr>
                  <pic:blipFill>
                    <a:blip r:embed="rId65"/>
                    <a:stretch>
                      <a:fillRect/>
                    </a:stretch>
                  </pic:blipFill>
                  <pic:spPr>
                    <a:xfrm>
                      <a:off x="0" y="0"/>
                      <a:ext cx="5760085" cy="3837940"/>
                    </a:xfrm>
                    <a:prstGeom prst="rect">
                      <a:avLst/>
                    </a:prstGeom>
                  </pic:spPr>
                </pic:pic>
              </a:graphicData>
            </a:graphic>
          </wp:inline>
        </w:drawing>
      </w:r>
    </w:p>
    <w:p w14:paraId="6D416CC2" w14:textId="54A0C909" w:rsidR="005D700F" w:rsidRDefault="00C438E7" w:rsidP="00C438E7">
      <w:pPr>
        <w:jc w:val="center"/>
      </w:pPr>
      <w:r>
        <w:t>Şekil 4.</w:t>
      </w:r>
      <w:r w:rsidR="0055122F">
        <w:t>27</w:t>
      </w:r>
      <w:r w:rsidR="00A23FC4">
        <w:t xml:space="preserve"> </w:t>
      </w:r>
      <w:r w:rsidR="00EA1925">
        <w:t xml:space="preserve">UPA </w:t>
      </w:r>
      <w:r>
        <w:t>istek atma</w:t>
      </w:r>
    </w:p>
    <w:p w14:paraId="27CE1327" w14:textId="597A9AC0" w:rsidR="00FA2BCB" w:rsidRDefault="005A434B" w:rsidP="00D44A6A">
      <w:pPr>
        <w:jc w:val="center"/>
      </w:pPr>
      <w:r w:rsidRPr="005A434B">
        <w:rPr>
          <w:noProof/>
        </w:rPr>
        <w:lastRenderedPageBreak/>
        <w:drawing>
          <wp:inline distT="0" distB="0" distL="0" distR="0" wp14:anchorId="4F8FA85E" wp14:editId="3CF65F04">
            <wp:extent cx="5760085" cy="4028536"/>
            <wp:effectExtent l="0" t="0" r="0" b="0"/>
            <wp:docPr id="165102682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26820" name="Resim 1" descr="metin, ekran görüntüsü, yazı tipi, sayı, numara içeren bir resim&#10;&#10;Açıklama otomatik olarak oluşturuldu"/>
                    <pic:cNvPicPr/>
                  </pic:nvPicPr>
                  <pic:blipFill>
                    <a:blip r:embed="rId66"/>
                    <a:stretch>
                      <a:fillRect/>
                    </a:stretch>
                  </pic:blipFill>
                  <pic:spPr>
                    <a:xfrm>
                      <a:off x="0" y="0"/>
                      <a:ext cx="5770583" cy="4035878"/>
                    </a:xfrm>
                    <a:prstGeom prst="rect">
                      <a:avLst/>
                    </a:prstGeom>
                  </pic:spPr>
                </pic:pic>
              </a:graphicData>
            </a:graphic>
          </wp:inline>
        </w:drawing>
      </w:r>
    </w:p>
    <w:p w14:paraId="74E9F3F0" w14:textId="28732FD4" w:rsidR="00C438E7" w:rsidRDefault="00C438E7" w:rsidP="00D44A6A">
      <w:pPr>
        <w:jc w:val="center"/>
      </w:pPr>
      <w:r>
        <w:t>Şekil 4.</w:t>
      </w:r>
      <w:r w:rsidR="0055122F">
        <w:t xml:space="preserve">28 </w:t>
      </w:r>
      <w:r>
        <w:t>Profil güncelleme sayfası</w:t>
      </w:r>
    </w:p>
    <w:p w14:paraId="1F2A570D" w14:textId="77777777" w:rsidR="007458F2" w:rsidRDefault="007458F2" w:rsidP="00D44A6A">
      <w:pPr>
        <w:jc w:val="center"/>
      </w:pPr>
    </w:p>
    <w:p w14:paraId="3E4A991D" w14:textId="297F3D65" w:rsidR="00636BFA" w:rsidRDefault="005A434B" w:rsidP="005A434B">
      <w:pPr>
        <w:jc w:val="left"/>
        <w:rPr>
          <w:b/>
          <w:bCs/>
        </w:rPr>
      </w:pPr>
      <w:r w:rsidRPr="00C06A90">
        <w:rPr>
          <w:b/>
          <w:bCs/>
        </w:rPr>
        <w:t>4.</w:t>
      </w:r>
      <w:r w:rsidR="00636BFA">
        <w:rPr>
          <w:b/>
          <w:bCs/>
        </w:rPr>
        <w:t>5</w:t>
      </w:r>
      <w:r w:rsidRPr="00C06A90">
        <w:rPr>
          <w:b/>
          <w:bCs/>
        </w:rPr>
        <w:t xml:space="preserve"> </w:t>
      </w:r>
      <w:r>
        <w:rPr>
          <w:b/>
          <w:bCs/>
        </w:rPr>
        <w:t>Takvim</w:t>
      </w:r>
      <w:r w:rsidRPr="00C06A90">
        <w:rPr>
          <w:b/>
          <w:bCs/>
        </w:rPr>
        <w:t xml:space="preserve"> Sayfa</w:t>
      </w:r>
      <w:r>
        <w:rPr>
          <w:b/>
          <w:bCs/>
        </w:rPr>
        <w:t>ları</w:t>
      </w:r>
      <w:r w:rsidRPr="00C06A90">
        <w:rPr>
          <w:b/>
          <w:bCs/>
        </w:rPr>
        <w:t>nın Oluşturulması</w:t>
      </w:r>
    </w:p>
    <w:p w14:paraId="72C13B9E" w14:textId="570B950E" w:rsidR="0064095F" w:rsidRDefault="00795EFD" w:rsidP="00143D58">
      <w:r>
        <w:t>I</w:t>
      </w:r>
      <w:r w:rsidR="005A434B" w:rsidRPr="00795EFD">
        <w:t>ndex.html</w:t>
      </w:r>
      <w:r>
        <w:t>: I</w:t>
      </w:r>
      <w:r w:rsidR="007F3761" w:rsidRPr="007F3761">
        <w:t>ndex.html dosyası, kullanıcıların tarihleri görüntüleyip not ekleyebileceği bir takvim uygulamasının ana sayfasını içerir. Başlık ve stil bilgileriyle donatılmış bu sayfa, kullanıcı dostu bir arayüz sunar. Takvimde aylar ve yıllar arasında geçiş yapılabilir, belirli tarihlere not eklenebilir ve not ekleme kutusu kullanılarak başlık, açıklama ve öncelik girilebilir. Kullanıcılar bu sayfa üzerinden etkinliklerini ve notlarını kolayca yönetebilir.</w:t>
      </w:r>
    </w:p>
    <w:p w14:paraId="7310977C" w14:textId="0BB6E6A1" w:rsidR="0064095F" w:rsidRDefault="0064095F" w:rsidP="00143D58">
      <w:r>
        <w:t>Aynı zamanda script.js de sayfaya dahil edilmiştir.</w:t>
      </w:r>
    </w:p>
    <w:p w14:paraId="4C3DB6EC" w14:textId="30640FC2" w:rsidR="007F3761" w:rsidRDefault="007F3761" w:rsidP="00D44A6A">
      <w:pPr>
        <w:jc w:val="center"/>
      </w:pPr>
      <w:r w:rsidRPr="007F3761">
        <w:rPr>
          <w:noProof/>
        </w:rPr>
        <w:lastRenderedPageBreak/>
        <w:drawing>
          <wp:inline distT="0" distB="0" distL="0" distR="0" wp14:anchorId="09BD45B2" wp14:editId="1FD795B3">
            <wp:extent cx="5114925" cy="5598543"/>
            <wp:effectExtent l="0" t="0" r="0" b="2540"/>
            <wp:docPr id="297002752"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2752" name="Resim 1" descr="metin, ekran görüntüsü, ekran, görüntüleme, yazılım içeren bir resim&#10;&#10;Açıklama otomatik olarak oluşturuldu"/>
                    <pic:cNvPicPr/>
                  </pic:nvPicPr>
                  <pic:blipFill>
                    <a:blip r:embed="rId67"/>
                    <a:stretch>
                      <a:fillRect/>
                    </a:stretch>
                  </pic:blipFill>
                  <pic:spPr>
                    <a:xfrm>
                      <a:off x="0" y="0"/>
                      <a:ext cx="5171913" cy="5660919"/>
                    </a:xfrm>
                    <a:prstGeom prst="rect">
                      <a:avLst/>
                    </a:prstGeom>
                  </pic:spPr>
                </pic:pic>
              </a:graphicData>
            </a:graphic>
          </wp:inline>
        </w:drawing>
      </w:r>
    </w:p>
    <w:p w14:paraId="12D92471" w14:textId="1C15974C" w:rsidR="00C438E7" w:rsidRDefault="00C438E7" w:rsidP="00D44A6A">
      <w:pPr>
        <w:jc w:val="center"/>
      </w:pPr>
      <w:r>
        <w:t>Şekil 4.</w:t>
      </w:r>
      <w:r w:rsidR="0055122F">
        <w:t>29</w:t>
      </w:r>
      <w:r w:rsidR="00A23FC4">
        <w:t xml:space="preserve"> </w:t>
      </w:r>
      <w:r w:rsidR="009463C9">
        <w:t>Konteynır HTML kodu</w:t>
      </w:r>
    </w:p>
    <w:p w14:paraId="6F951D72" w14:textId="46DE31A3" w:rsidR="0064095F" w:rsidRPr="00111D7F" w:rsidRDefault="00111D7F" w:rsidP="00111D7F">
      <w:pPr>
        <w:jc w:val="left"/>
        <w:rPr>
          <w:b/>
          <w:bCs/>
        </w:rPr>
      </w:pPr>
      <w:r>
        <w:t>S</w:t>
      </w:r>
      <w:r w:rsidR="005A434B" w:rsidRPr="00111D7F">
        <w:t>tyle.css</w:t>
      </w:r>
      <w:r w:rsidRPr="00111D7F">
        <w:t>:</w:t>
      </w:r>
      <w:r>
        <w:rPr>
          <w:b/>
          <w:bCs/>
        </w:rPr>
        <w:t xml:space="preserve"> </w:t>
      </w:r>
      <w:r w:rsidR="0064095F" w:rsidRPr="0064095F">
        <w:t xml:space="preserve">Takvim ve tarih/saat bileşenlerinin çeşitli animasyonları örneğin; to-top, to-left, to-right, showtime ve </w:t>
      </w:r>
      <w:r w:rsidR="00C438E7">
        <w:pgNum/>
      </w:r>
      <w:r w:rsidR="00C438E7">
        <w:t>iddetime</w:t>
      </w:r>
      <w:r w:rsidR="0064095F" w:rsidRPr="0064095F">
        <w:t xml:space="preserve"> animasyonları farklı hareket efektleri sağlar.</w:t>
      </w:r>
    </w:p>
    <w:p w14:paraId="0AD112C5" w14:textId="77777777" w:rsidR="0064095F" w:rsidRDefault="0064095F" w:rsidP="005A434B">
      <w:pPr>
        <w:jc w:val="left"/>
        <w:rPr>
          <w:b/>
          <w:bCs/>
        </w:rPr>
      </w:pPr>
    </w:p>
    <w:p w14:paraId="03385B16" w14:textId="7DCD50F1" w:rsidR="0064095F" w:rsidRPr="0064095F" w:rsidRDefault="0064095F" w:rsidP="00D44A6A">
      <w:pPr>
        <w:jc w:val="center"/>
      </w:pPr>
      <w:r w:rsidRPr="0064095F">
        <w:rPr>
          <w:noProof/>
        </w:rPr>
        <w:lastRenderedPageBreak/>
        <w:drawing>
          <wp:inline distT="0" distB="0" distL="0" distR="0" wp14:anchorId="265FA7B0" wp14:editId="17D1EE20">
            <wp:extent cx="2369820" cy="4441825"/>
            <wp:effectExtent l="0" t="0" r="0" b="0"/>
            <wp:docPr id="79223329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3296" name="Resim 1" descr="metin, ekran görüntüsü, yazılım içeren bir resim&#10;&#10;Açıklama otomatik olarak oluşturuldu"/>
                    <pic:cNvPicPr/>
                  </pic:nvPicPr>
                  <pic:blipFill>
                    <a:blip r:embed="rId68"/>
                    <a:stretch>
                      <a:fillRect/>
                    </a:stretch>
                  </pic:blipFill>
                  <pic:spPr>
                    <a:xfrm>
                      <a:off x="0" y="0"/>
                      <a:ext cx="2377042" cy="4455362"/>
                    </a:xfrm>
                    <a:prstGeom prst="rect">
                      <a:avLst/>
                    </a:prstGeom>
                  </pic:spPr>
                </pic:pic>
              </a:graphicData>
            </a:graphic>
          </wp:inline>
        </w:drawing>
      </w:r>
      <w:r w:rsidRPr="0064095F">
        <w:rPr>
          <w:noProof/>
        </w:rPr>
        <w:drawing>
          <wp:inline distT="0" distB="0" distL="0" distR="0" wp14:anchorId="32B74ACF" wp14:editId="48237CA3">
            <wp:extent cx="2385060" cy="4448175"/>
            <wp:effectExtent l="0" t="0" r="0" b="9525"/>
            <wp:docPr id="119433843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38430" name="Resim 1" descr="metin, ekran görüntüsü, yazı tipi içeren bir resim&#10;&#10;Açıklama otomatik olarak oluşturuldu"/>
                    <pic:cNvPicPr/>
                  </pic:nvPicPr>
                  <pic:blipFill>
                    <a:blip r:embed="rId69"/>
                    <a:stretch>
                      <a:fillRect/>
                    </a:stretch>
                  </pic:blipFill>
                  <pic:spPr>
                    <a:xfrm>
                      <a:off x="0" y="0"/>
                      <a:ext cx="2385396" cy="4448802"/>
                    </a:xfrm>
                    <a:prstGeom prst="rect">
                      <a:avLst/>
                    </a:prstGeom>
                  </pic:spPr>
                </pic:pic>
              </a:graphicData>
            </a:graphic>
          </wp:inline>
        </w:drawing>
      </w:r>
    </w:p>
    <w:p w14:paraId="39D54371" w14:textId="7276A9D7" w:rsidR="005A434B" w:rsidRPr="00C438E7" w:rsidRDefault="00C438E7" w:rsidP="00C438E7">
      <w:pPr>
        <w:jc w:val="center"/>
      </w:pPr>
      <w:r w:rsidRPr="00C438E7">
        <w:t>Şekil 4</w:t>
      </w:r>
      <w:r w:rsidR="0055122F">
        <w:t>.30</w:t>
      </w:r>
      <w:r w:rsidR="00A23FC4">
        <w:t xml:space="preserve"> </w:t>
      </w:r>
      <w:r w:rsidR="00F00EAA">
        <w:t>‘</w:t>
      </w:r>
      <w:r w:rsidRPr="00C438E7">
        <w:t>keyframes</w:t>
      </w:r>
      <w:r w:rsidR="00F00EAA">
        <w:t>’ CSS kodu</w:t>
      </w:r>
    </w:p>
    <w:p w14:paraId="0DC4764B" w14:textId="24918528" w:rsidR="002908FE" w:rsidRPr="00111D7F" w:rsidRDefault="00111D7F" w:rsidP="00A42E79">
      <w:pPr>
        <w:rPr>
          <w:b/>
          <w:bCs/>
        </w:rPr>
      </w:pPr>
      <w:r>
        <w:t>S</w:t>
      </w:r>
      <w:r w:rsidR="005A434B" w:rsidRPr="00111D7F">
        <w:t>cript.js</w:t>
      </w:r>
      <w:r w:rsidRPr="00111D7F">
        <w:t>:</w:t>
      </w:r>
      <w:r>
        <w:rPr>
          <w:b/>
          <w:bCs/>
        </w:rPr>
        <w:t xml:space="preserve"> </w:t>
      </w:r>
      <w:r>
        <w:t>S</w:t>
      </w:r>
      <w:r w:rsidR="002908FE" w:rsidRPr="002908FE">
        <w:t>cript.js dosyası, takvim uygulamasının işlevselliğini sağlar. Artık yıl kontrolü, takvim oluşturma, tarih ve zaman gösterimi, not ekleme ve not kutusunu gösterme/gizleme gibi işlevleri içerir. Bu dosya, kullanıcıların tarihler arasında gezinebilmesini ve not ekleyebilmesini sağlar.</w:t>
      </w:r>
    </w:p>
    <w:p w14:paraId="571262A3" w14:textId="7A999BD3" w:rsidR="00F96C7F" w:rsidRDefault="00F96C7F" w:rsidP="00D44A6A">
      <w:pPr>
        <w:jc w:val="center"/>
        <w:rPr>
          <w:b/>
          <w:bCs/>
        </w:rPr>
      </w:pPr>
      <w:r w:rsidRPr="00F96C7F">
        <w:rPr>
          <w:b/>
          <w:bCs/>
          <w:noProof/>
        </w:rPr>
        <w:drawing>
          <wp:inline distT="0" distB="0" distL="0" distR="0" wp14:anchorId="71FBE71C" wp14:editId="4BE3A29C">
            <wp:extent cx="5344271" cy="1686160"/>
            <wp:effectExtent l="0" t="0" r="8890" b="9525"/>
            <wp:docPr id="1201888596"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88596" name="Resim 1" descr="metin, ekran görüntüsü, yazı tipi, yazılım içeren bir resim&#10;&#10;Açıklama otomatik olarak oluşturuldu"/>
                    <pic:cNvPicPr/>
                  </pic:nvPicPr>
                  <pic:blipFill>
                    <a:blip r:embed="rId70"/>
                    <a:stretch>
                      <a:fillRect/>
                    </a:stretch>
                  </pic:blipFill>
                  <pic:spPr>
                    <a:xfrm>
                      <a:off x="0" y="0"/>
                      <a:ext cx="5344271" cy="1686160"/>
                    </a:xfrm>
                    <a:prstGeom prst="rect">
                      <a:avLst/>
                    </a:prstGeom>
                  </pic:spPr>
                </pic:pic>
              </a:graphicData>
            </a:graphic>
          </wp:inline>
        </w:drawing>
      </w:r>
    </w:p>
    <w:p w14:paraId="1468070D" w14:textId="37F8BBAA" w:rsidR="005A434B" w:rsidRPr="00C438E7" w:rsidRDefault="00C438E7" w:rsidP="00C438E7">
      <w:pPr>
        <w:jc w:val="center"/>
      </w:pPr>
      <w:r w:rsidRPr="00C438E7">
        <w:t>Şekil</w:t>
      </w:r>
      <w:r>
        <w:t xml:space="preserve"> 4.</w:t>
      </w:r>
      <w:r w:rsidR="0055122F">
        <w:t>31</w:t>
      </w:r>
    </w:p>
    <w:p w14:paraId="3A2793F7" w14:textId="209D3E92" w:rsidR="00F96C7F" w:rsidRPr="00A1048A" w:rsidRDefault="00F96C7F" w:rsidP="00A1048A">
      <w:pPr>
        <w:widowControl/>
        <w:tabs>
          <w:tab w:val="clear" w:pos="9072"/>
        </w:tabs>
        <w:spacing w:before="100" w:beforeAutospacing="1" w:after="100" w:afterAutospacing="1" w:line="240" w:lineRule="auto"/>
        <w:jc w:val="left"/>
        <w:rPr>
          <w:szCs w:val="24"/>
        </w:rPr>
      </w:pPr>
      <w:r w:rsidRPr="00F96C7F">
        <w:rPr>
          <w:szCs w:val="24"/>
        </w:rPr>
        <w:lastRenderedPageBreak/>
        <w:t>Ay seçiciye tıklanınca ay listesini gösterir ve diğer formatları gizler.</w:t>
      </w:r>
    </w:p>
    <w:p w14:paraId="6AFA9B91" w14:textId="3DA202C1" w:rsidR="00F96C7F" w:rsidRDefault="00F96C7F" w:rsidP="00D44A6A">
      <w:pPr>
        <w:jc w:val="center"/>
        <w:rPr>
          <w:b/>
          <w:bCs/>
        </w:rPr>
      </w:pPr>
      <w:r w:rsidRPr="00F96C7F">
        <w:rPr>
          <w:b/>
          <w:bCs/>
          <w:noProof/>
        </w:rPr>
        <w:drawing>
          <wp:inline distT="0" distB="0" distL="0" distR="0" wp14:anchorId="0B507FA8" wp14:editId="05F7D5A8">
            <wp:extent cx="4556534" cy="2527540"/>
            <wp:effectExtent l="0" t="0" r="0" b="6350"/>
            <wp:docPr id="98648277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2778" name="Resim 1" descr="metin, ekran görüntüsü, yazı tipi içeren bir resim&#10;&#10;Açıklama otomatik olarak oluşturuldu"/>
                    <pic:cNvPicPr/>
                  </pic:nvPicPr>
                  <pic:blipFill>
                    <a:blip r:embed="rId71"/>
                    <a:stretch>
                      <a:fillRect/>
                    </a:stretch>
                  </pic:blipFill>
                  <pic:spPr>
                    <a:xfrm>
                      <a:off x="0" y="0"/>
                      <a:ext cx="4625984" cy="2566065"/>
                    </a:xfrm>
                    <a:prstGeom prst="rect">
                      <a:avLst/>
                    </a:prstGeom>
                  </pic:spPr>
                </pic:pic>
              </a:graphicData>
            </a:graphic>
          </wp:inline>
        </w:drawing>
      </w:r>
    </w:p>
    <w:p w14:paraId="5C7A3FDD" w14:textId="6E698923" w:rsidR="00A1048A" w:rsidRDefault="00C438E7" w:rsidP="00C76C50">
      <w:pPr>
        <w:jc w:val="center"/>
      </w:pPr>
      <w:r>
        <w:t>Şekil 4.</w:t>
      </w:r>
      <w:r w:rsidR="0055122F">
        <w:t>32</w:t>
      </w:r>
    </w:p>
    <w:p w14:paraId="211C763D" w14:textId="7A78DCF0" w:rsidR="00636BFA" w:rsidRPr="00C423F3" w:rsidRDefault="00F96C7F" w:rsidP="00C423F3">
      <w:pPr>
        <w:rPr>
          <w:b/>
          <w:bCs/>
        </w:rPr>
      </w:pPr>
      <w:r>
        <w:t>Verilen ay ve yıl için takvimi oluşturur. Günleri hesaplar ve takvim günlerine ekler. Geçerli günü vurgular ve tıklanabilir yapar.</w:t>
      </w:r>
    </w:p>
    <w:p w14:paraId="73E3C0CE" w14:textId="77777777" w:rsidR="002908FE" w:rsidRPr="002908FE" w:rsidRDefault="002908FE" w:rsidP="002908FE">
      <w:pPr>
        <w:widowControl/>
        <w:tabs>
          <w:tab w:val="clear" w:pos="9072"/>
        </w:tabs>
        <w:spacing w:before="0" w:after="0" w:line="240" w:lineRule="auto"/>
        <w:jc w:val="left"/>
        <w:rPr>
          <w:szCs w:val="24"/>
        </w:rPr>
      </w:pPr>
    </w:p>
    <w:p w14:paraId="095CBEDF" w14:textId="1D5CE89C" w:rsidR="00F96C7F" w:rsidRDefault="00F96C7F" w:rsidP="00D44A6A">
      <w:pPr>
        <w:jc w:val="center"/>
        <w:rPr>
          <w:b/>
          <w:bCs/>
        </w:rPr>
      </w:pPr>
      <w:r w:rsidRPr="00F96C7F">
        <w:rPr>
          <w:b/>
          <w:bCs/>
          <w:noProof/>
        </w:rPr>
        <w:lastRenderedPageBreak/>
        <w:drawing>
          <wp:inline distT="0" distB="0" distL="0" distR="0" wp14:anchorId="10546B96" wp14:editId="10BCD8AE">
            <wp:extent cx="4964826" cy="5512279"/>
            <wp:effectExtent l="0" t="0" r="7620" b="0"/>
            <wp:docPr id="1340157381"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57381" name="Resim 1" descr="metin, ekran görüntüsü içeren bir resim&#10;&#10;Açıklama otomatik olarak oluşturuldu"/>
                    <pic:cNvPicPr/>
                  </pic:nvPicPr>
                  <pic:blipFill>
                    <a:blip r:embed="rId72"/>
                    <a:stretch>
                      <a:fillRect/>
                    </a:stretch>
                  </pic:blipFill>
                  <pic:spPr>
                    <a:xfrm>
                      <a:off x="0" y="0"/>
                      <a:ext cx="4969766" cy="5517763"/>
                    </a:xfrm>
                    <a:prstGeom prst="rect">
                      <a:avLst/>
                    </a:prstGeom>
                  </pic:spPr>
                </pic:pic>
              </a:graphicData>
            </a:graphic>
          </wp:inline>
        </w:drawing>
      </w:r>
    </w:p>
    <w:p w14:paraId="3DEAAF13" w14:textId="180DBC04" w:rsidR="00636BFA" w:rsidRPr="00464D85" w:rsidRDefault="00464D85" w:rsidP="00464D85">
      <w:pPr>
        <w:jc w:val="center"/>
      </w:pPr>
      <w:r w:rsidRPr="00464D85">
        <w:t>Şekil 4.</w:t>
      </w:r>
      <w:r w:rsidR="0055122F">
        <w:t>33</w:t>
      </w:r>
      <w:r w:rsidR="00A23FC4">
        <w:t xml:space="preserve"> </w:t>
      </w:r>
      <w:r w:rsidR="0055122F">
        <w:t>Takvim</w:t>
      </w:r>
      <w:r w:rsidR="00BF7B67">
        <w:t xml:space="preserve"> JavaScript kodu</w:t>
      </w:r>
    </w:p>
    <w:p w14:paraId="61CE9F96" w14:textId="5F9545DE" w:rsidR="002908FE" w:rsidRPr="00A1048A" w:rsidRDefault="002908FE" w:rsidP="00335D73">
      <w:pPr>
        <w:rPr>
          <w:szCs w:val="24"/>
        </w:rPr>
      </w:pPr>
      <w:r>
        <w:t>Geçerli tarihi ve zamanı formatlar ve gösterir. Zaman her saniye güncellenir.</w:t>
      </w:r>
    </w:p>
    <w:p w14:paraId="579FA778" w14:textId="6A10C119" w:rsidR="002908FE" w:rsidRDefault="002908FE" w:rsidP="00D44A6A">
      <w:pPr>
        <w:jc w:val="center"/>
        <w:rPr>
          <w:b/>
          <w:bCs/>
        </w:rPr>
      </w:pPr>
      <w:r w:rsidRPr="002908FE">
        <w:rPr>
          <w:b/>
          <w:bCs/>
          <w:noProof/>
        </w:rPr>
        <w:drawing>
          <wp:inline distT="0" distB="0" distL="0" distR="0" wp14:anchorId="1FCCD5D8" wp14:editId="4ECD2B90">
            <wp:extent cx="2981741" cy="1381318"/>
            <wp:effectExtent l="0" t="0" r="0" b="9525"/>
            <wp:docPr id="56628164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81648" name="Resim 1" descr="metin, ekran görüntüsü, yazı tipi içeren bir resim&#10;&#10;Açıklama otomatik olarak oluşturuldu"/>
                    <pic:cNvPicPr/>
                  </pic:nvPicPr>
                  <pic:blipFill>
                    <a:blip r:embed="rId73"/>
                    <a:stretch>
                      <a:fillRect/>
                    </a:stretch>
                  </pic:blipFill>
                  <pic:spPr>
                    <a:xfrm>
                      <a:off x="0" y="0"/>
                      <a:ext cx="2981741" cy="1381318"/>
                    </a:xfrm>
                    <a:prstGeom prst="rect">
                      <a:avLst/>
                    </a:prstGeom>
                  </pic:spPr>
                </pic:pic>
              </a:graphicData>
            </a:graphic>
          </wp:inline>
        </w:drawing>
      </w:r>
    </w:p>
    <w:p w14:paraId="29C62D79" w14:textId="1D8C1BEA" w:rsidR="005A434B" w:rsidRPr="00C55A26" w:rsidRDefault="00C55A26" w:rsidP="00C55A26">
      <w:pPr>
        <w:jc w:val="center"/>
      </w:pPr>
      <w:r>
        <w:t>Şekil 4.</w:t>
      </w:r>
      <w:r w:rsidR="0055122F">
        <w:t>34</w:t>
      </w:r>
    </w:p>
    <w:p w14:paraId="407412E8" w14:textId="5DE689E9" w:rsidR="002908FE" w:rsidRDefault="002908FE" w:rsidP="005A434B">
      <w:pPr>
        <w:jc w:val="left"/>
        <w:rPr>
          <w:b/>
          <w:bCs/>
        </w:rPr>
      </w:pPr>
      <w:r>
        <w:lastRenderedPageBreak/>
        <w:t xml:space="preserve">Not ekleme formu gönderildiğinde verileri toplar, doğrular ve sunucuya gönderir. Başarılı olursa not verilerini </w:t>
      </w:r>
      <w:r w:rsidR="00335D73">
        <w:t>yedek depolamaya</w:t>
      </w:r>
      <w:r>
        <w:t xml:space="preserve"> kaydeder ve not sayfasına yönlendirir.</w:t>
      </w:r>
    </w:p>
    <w:p w14:paraId="2DF31D96" w14:textId="37839622" w:rsidR="005D700F" w:rsidRDefault="002908FE" w:rsidP="00D44A6A">
      <w:pPr>
        <w:jc w:val="center"/>
      </w:pPr>
      <w:r w:rsidRPr="005A434B">
        <w:rPr>
          <w:b/>
          <w:bCs/>
          <w:noProof/>
        </w:rPr>
        <w:drawing>
          <wp:inline distT="0" distB="0" distL="0" distR="0" wp14:anchorId="3779765B" wp14:editId="51AC1A09">
            <wp:extent cx="5639539" cy="3390181"/>
            <wp:effectExtent l="0" t="0" r="0" b="1270"/>
            <wp:docPr id="159909238" name="Resim 1" descr="ekran görüntüsü, metin, sayı, numara,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238" name="Resim 1" descr="ekran görüntüsü, metin, sayı, numara, tasarım içeren bir resim&#10;&#10;Açıklama otomatik olarak oluşturuldu"/>
                    <pic:cNvPicPr/>
                  </pic:nvPicPr>
                  <pic:blipFill>
                    <a:blip r:embed="rId74"/>
                    <a:stretch>
                      <a:fillRect/>
                    </a:stretch>
                  </pic:blipFill>
                  <pic:spPr>
                    <a:xfrm>
                      <a:off x="0" y="0"/>
                      <a:ext cx="5680797" cy="3414983"/>
                    </a:xfrm>
                    <a:prstGeom prst="rect">
                      <a:avLst/>
                    </a:prstGeom>
                  </pic:spPr>
                </pic:pic>
              </a:graphicData>
            </a:graphic>
          </wp:inline>
        </w:drawing>
      </w:r>
    </w:p>
    <w:p w14:paraId="54CBF5D0" w14:textId="37B69A96" w:rsidR="00C55A26" w:rsidRDefault="00C55A26" w:rsidP="00D44A6A">
      <w:pPr>
        <w:jc w:val="center"/>
      </w:pPr>
      <w:r>
        <w:t>Şekil 4.</w:t>
      </w:r>
      <w:r w:rsidR="0055122F">
        <w:t xml:space="preserve">35 </w:t>
      </w:r>
      <w:r w:rsidR="00733475">
        <w:t>Not ekleme sayfası</w:t>
      </w:r>
    </w:p>
    <w:p w14:paraId="11499D28" w14:textId="77777777" w:rsidR="00A00944" w:rsidRDefault="00A00944" w:rsidP="00D44A6A">
      <w:pPr>
        <w:jc w:val="center"/>
      </w:pPr>
    </w:p>
    <w:p w14:paraId="303806F1" w14:textId="2B1BCBE9" w:rsidR="00322EDB" w:rsidRDefault="004277D9" w:rsidP="004277D9">
      <w:pPr>
        <w:jc w:val="left"/>
        <w:rPr>
          <w:b/>
          <w:bCs/>
        </w:rPr>
      </w:pPr>
      <w:r w:rsidRPr="00C06A90">
        <w:rPr>
          <w:b/>
          <w:bCs/>
        </w:rPr>
        <w:t>4.</w:t>
      </w:r>
      <w:r w:rsidR="00636BFA">
        <w:rPr>
          <w:b/>
          <w:bCs/>
        </w:rPr>
        <w:t>6</w:t>
      </w:r>
      <w:r w:rsidRPr="00C06A90">
        <w:rPr>
          <w:b/>
          <w:bCs/>
        </w:rPr>
        <w:t xml:space="preserve"> </w:t>
      </w:r>
      <w:r>
        <w:rPr>
          <w:b/>
          <w:bCs/>
        </w:rPr>
        <w:t>Not</w:t>
      </w:r>
      <w:r w:rsidRPr="00C06A90">
        <w:rPr>
          <w:b/>
          <w:bCs/>
        </w:rPr>
        <w:t xml:space="preserve"> Sayfa</w:t>
      </w:r>
      <w:r>
        <w:rPr>
          <w:b/>
          <w:bCs/>
        </w:rPr>
        <w:t>ları</w:t>
      </w:r>
      <w:r w:rsidRPr="00C06A90">
        <w:rPr>
          <w:b/>
          <w:bCs/>
        </w:rPr>
        <w:t>nın Oluşturulması</w:t>
      </w:r>
    </w:p>
    <w:p w14:paraId="2E53A144" w14:textId="66164736" w:rsidR="004277D9" w:rsidRPr="00A00944" w:rsidRDefault="00A00944" w:rsidP="00A00944">
      <w:pPr>
        <w:rPr>
          <w:b/>
          <w:bCs/>
        </w:rPr>
      </w:pPr>
      <w:r>
        <w:t>N</w:t>
      </w:r>
      <w:r w:rsidR="00322EDB" w:rsidRPr="00A00944">
        <w:t>ote.html</w:t>
      </w:r>
      <w:r w:rsidRPr="00A00944">
        <w:t>:</w:t>
      </w:r>
      <w:r>
        <w:rPr>
          <w:b/>
          <w:bCs/>
        </w:rPr>
        <w:t xml:space="preserve"> </w:t>
      </w:r>
      <w:r w:rsidR="004277D9">
        <w:t>Kullanıcılara not ekleme, düzenleme ve silme gibi işlemleri gerçekleştirebilecekleri kullanıcı dostu bir arayüz sunar.</w:t>
      </w:r>
    </w:p>
    <w:p w14:paraId="07A5343B" w14:textId="48F71875" w:rsidR="003647CD" w:rsidRPr="00EA1925" w:rsidRDefault="000B63B5" w:rsidP="00EA1925">
      <w:r w:rsidRPr="004277D9">
        <w:rPr>
          <w:rStyle w:val="Gl"/>
          <w:b w:val="0"/>
          <w:bCs w:val="0"/>
        </w:rPr>
        <w:t>P</w:t>
      </w:r>
      <w:r w:rsidR="004277D9" w:rsidRPr="004277D9">
        <w:rPr>
          <w:rStyle w:val="Gl"/>
          <w:b w:val="0"/>
          <w:bCs w:val="0"/>
        </w:rPr>
        <w:t>opup-box ve popup</w:t>
      </w:r>
      <w:r w:rsidR="004277D9" w:rsidRPr="004277D9">
        <w:rPr>
          <w:rStyle w:val="Gl"/>
        </w:rPr>
        <w:t>,</w:t>
      </w:r>
      <w:r w:rsidR="004277D9" w:rsidRPr="004277D9">
        <w:t xml:space="preserve"> not ekleme kutusunu içerir. Kullanıcının yeni not ekleyebilmesi için bir form sağlar.</w:t>
      </w:r>
      <w:r w:rsidR="004277D9">
        <w:t xml:space="preserve"> Sınıfı wrapper olan elementin altındaki add-box, yeni not ekleme butonunu içerir. Ayrıca bu kodda çeşitli </w:t>
      </w:r>
      <w:r w:rsidR="00C423F3">
        <w:t>senaryo</w:t>
      </w:r>
      <w:r w:rsidR="004277D9">
        <w:t xml:space="preserve"> bağlantıları yapılmıştır:</w:t>
      </w:r>
    </w:p>
    <w:p w14:paraId="049893F6" w14:textId="0EF8A1C1" w:rsidR="004277D9" w:rsidRDefault="004277D9" w:rsidP="00D44A6A">
      <w:pPr>
        <w:jc w:val="center"/>
      </w:pPr>
      <w:r w:rsidRPr="004277D9">
        <w:rPr>
          <w:noProof/>
        </w:rPr>
        <w:lastRenderedPageBreak/>
        <w:drawing>
          <wp:inline distT="0" distB="0" distL="0" distR="0" wp14:anchorId="73621C49" wp14:editId="403DA50D">
            <wp:extent cx="5057287" cy="5477774"/>
            <wp:effectExtent l="0" t="0" r="0" b="8890"/>
            <wp:docPr id="1375525641"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25641" name="Resim 1" descr="metin, ekran görüntüsü içeren bir resim&#10;&#10;Açıklama otomatik olarak oluşturuldu"/>
                    <pic:cNvPicPr/>
                  </pic:nvPicPr>
                  <pic:blipFill>
                    <a:blip r:embed="rId75"/>
                    <a:stretch>
                      <a:fillRect/>
                    </a:stretch>
                  </pic:blipFill>
                  <pic:spPr>
                    <a:xfrm>
                      <a:off x="0" y="0"/>
                      <a:ext cx="5194412" cy="5626300"/>
                    </a:xfrm>
                    <a:prstGeom prst="rect">
                      <a:avLst/>
                    </a:prstGeom>
                  </pic:spPr>
                </pic:pic>
              </a:graphicData>
            </a:graphic>
          </wp:inline>
        </w:drawing>
      </w:r>
    </w:p>
    <w:p w14:paraId="70D985CD" w14:textId="07BBC778" w:rsidR="00D57CA1" w:rsidRPr="000B63B5" w:rsidRDefault="000B63B5" w:rsidP="000B63B5">
      <w:pPr>
        <w:jc w:val="center"/>
      </w:pPr>
      <w:r>
        <w:t>Şekil 4.</w:t>
      </w:r>
      <w:r w:rsidR="0055122F">
        <w:t>36</w:t>
      </w:r>
      <w:r w:rsidR="00A23FC4">
        <w:t xml:space="preserve"> </w:t>
      </w:r>
      <w:r>
        <w:t>Not sayfası</w:t>
      </w:r>
      <w:r w:rsidR="00BF7B67">
        <w:t xml:space="preserve"> HTML kodu</w:t>
      </w:r>
    </w:p>
    <w:p w14:paraId="62BC26D7" w14:textId="4F173B07" w:rsidR="003647CD" w:rsidRPr="00A00944" w:rsidRDefault="00A00944" w:rsidP="00332983">
      <w:pPr>
        <w:rPr>
          <w:b/>
          <w:bCs/>
        </w:rPr>
      </w:pPr>
      <w:r>
        <w:t>N</w:t>
      </w:r>
      <w:r w:rsidR="00322EDB" w:rsidRPr="00A00944">
        <w:t>otescript.js</w:t>
      </w:r>
      <w:r w:rsidRPr="00A00944">
        <w:t>:</w:t>
      </w:r>
      <w:r>
        <w:rPr>
          <w:b/>
          <w:bCs/>
        </w:rPr>
        <w:t xml:space="preserve"> </w:t>
      </w:r>
      <w:r w:rsidR="00322EDB">
        <w:t>Bu dosya, kullanıcıların not yönetimini kolaylaştırmak için dinamik etkileşimleri ve API işlemlerini içerir.</w:t>
      </w:r>
      <w:r w:rsidR="00D57CA1">
        <w:t xml:space="preserve"> Notların sunucuya kaydedilmesi, güncellenmesi ve silinmesi işlemlerini içerir. Ayrıca, notların </w:t>
      </w:r>
      <w:r w:rsidR="00BF7B67">
        <w:t>yerel depolamada</w:t>
      </w:r>
      <w:r w:rsidR="00D57CA1">
        <w:t xml:space="preserve"> saklanmasını ve sayfa yüklendiğinde bu notların gösterilmesini sağlar. Bu işlevsellikler, kullanıcıların notlarını kolayca yönetmelerine olanak tanır.</w:t>
      </w:r>
    </w:p>
    <w:p w14:paraId="4E992BB0" w14:textId="3420674F" w:rsidR="00322EDB" w:rsidRDefault="00322EDB" w:rsidP="00D44A6A">
      <w:pPr>
        <w:jc w:val="center"/>
      </w:pPr>
      <w:r w:rsidRPr="00322EDB">
        <w:rPr>
          <w:noProof/>
        </w:rPr>
        <w:lastRenderedPageBreak/>
        <w:drawing>
          <wp:inline distT="0" distB="0" distL="0" distR="0" wp14:anchorId="5A281671" wp14:editId="180AE545">
            <wp:extent cx="4388510" cy="3114136"/>
            <wp:effectExtent l="0" t="0" r="0" b="0"/>
            <wp:docPr id="99868374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83749" name="Resim 1" descr="metin, ekran görüntüsü, yazılım içeren bir resim&#10;&#10;Açıklama otomatik olarak oluşturuldu"/>
                    <pic:cNvPicPr/>
                  </pic:nvPicPr>
                  <pic:blipFill>
                    <a:blip r:embed="rId76"/>
                    <a:stretch>
                      <a:fillRect/>
                    </a:stretch>
                  </pic:blipFill>
                  <pic:spPr>
                    <a:xfrm>
                      <a:off x="0" y="0"/>
                      <a:ext cx="4402138" cy="3123806"/>
                    </a:xfrm>
                    <a:prstGeom prst="rect">
                      <a:avLst/>
                    </a:prstGeom>
                  </pic:spPr>
                </pic:pic>
              </a:graphicData>
            </a:graphic>
          </wp:inline>
        </w:drawing>
      </w:r>
    </w:p>
    <w:p w14:paraId="420B2A7A" w14:textId="36E87E1C" w:rsidR="00CF56A2" w:rsidRDefault="006A4DD8" w:rsidP="006A4DD8">
      <w:pPr>
        <w:jc w:val="center"/>
      </w:pPr>
      <w:r>
        <w:t>Şekil 4.</w:t>
      </w:r>
      <w:r w:rsidR="0055122F">
        <w:t>37</w:t>
      </w:r>
      <w:r w:rsidR="00A23FC4">
        <w:t xml:space="preserve"> </w:t>
      </w:r>
      <w:r w:rsidR="00615D77">
        <w:t xml:space="preserve">Not sayfası </w:t>
      </w:r>
      <w:r w:rsidR="0055122F">
        <w:t>JavaScript kodu</w:t>
      </w:r>
    </w:p>
    <w:p w14:paraId="09FC7F24" w14:textId="1BB3A2E4" w:rsidR="00322EDB" w:rsidRDefault="00322EDB" w:rsidP="00B36A4A">
      <w:r>
        <w:t>addBox butonuna tıklandığında, popup kutusu açılır ve kullanıcı yeni bir not ekleyebilir. closeIcon butonuna tıklandığında, popup kutusu kapanır ve input alanları temizlenir.</w:t>
      </w:r>
    </w:p>
    <w:p w14:paraId="2005C241" w14:textId="513A2C65" w:rsidR="00322EDB" w:rsidRDefault="00322EDB" w:rsidP="00D44A6A">
      <w:pPr>
        <w:jc w:val="center"/>
      </w:pPr>
      <w:r w:rsidRPr="00322EDB">
        <w:rPr>
          <w:noProof/>
        </w:rPr>
        <w:drawing>
          <wp:inline distT="0" distB="0" distL="0" distR="0" wp14:anchorId="3FC5FD07" wp14:editId="7EB9E917">
            <wp:extent cx="4277322" cy="2276793"/>
            <wp:effectExtent l="0" t="0" r="9525" b="9525"/>
            <wp:docPr id="99703215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32154" name="Resim 1" descr="metin, ekran görüntüsü, yazı tipi içeren bir resim&#10;&#10;Açıklama otomatik olarak oluşturuldu"/>
                    <pic:cNvPicPr/>
                  </pic:nvPicPr>
                  <pic:blipFill>
                    <a:blip r:embed="rId77"/>
                    <a:stretch>
                      <a:fillRect/>
                    </a:stretch>
                  </pic:blipFill>
                  <pic:spPr>
                    <a:xfrm>
                      <a:off x="0" y="0"/>
                      <a:ext cx="4277322" cy="2276793"/>
                    </a:xfrm>
                    <a:prstGeom prst="rect">
                      <a:avLst/>
                    </a:prstGeom>
                  </pic:spPr>
                </pic:pic>
              </a:graphicData>
            </a:graphic>
          </wp:inline>
        </w:drawing>
      </w:r>
    </w:p>
    <w:p w14:paraId="00B62748" w14:textId="4A6B0857" w:rsidR="00CF56A2" w:rsidRDefault="00615D77" w:rsidP="003C482F">
      <w:pPr>
        <w:jc w:val="center"/>
      </w:pPr>
      <w:r>
        <w:t>Şekil 4.</w:t>
      </w:r>
      <w:r w:rsidR="0055122F">
        <w:t>38</w:t>
      </w:r>
      <w:r w:rsidR="00A23FC4">
        <w:t xml:space="preserve"> </w:t>
      </w:r>
      <w:r w:rsidR="003C482F">
        <w:t>O</w:t>
      </w:r>
      <w:r w:rsidR="003C482F" w:rsidRPr="003C482F">
        <w:t>lay dinleyicisi</w:t>
      </w:r>
    </w:p>
    <w:p w14:paraId="182B28E2" w14:textId="12DAEE2B" w:rsidR="00636BFA" w:rsidRPr="00322EDB" w:rsidRDefault="003C482F" w:rsidP="003647CD">
      <w:r>
        <w:t>Yerel depolamadan</w:t>
      </w:r>
      <w:r w:rsidR="00322EDB" w:rsidRPr="00322EDB">
        <w:t xml:space="preserve"> notları alır ve sayfada gösterir. Her not için HTML oluşturur ve sayfaya ekler.</w:t>
      </w:r>
    </w:p>
    <w:p w14:paraId="7AA567DE" w14:textId="67A40EE4" w:rsidR="00322EDB" w:rsidRDefault="00322EDB" w:rsidP="00D44A6A">
      <w:pPr>
        <w:jc w:val="center"/>
      </w:pPr>
      <w:r w:rsidRPr="00322EDB">
        <w:rPr>
          <w:noProof/>
        </w:rPr>
        <w:lastRenderedPageBreak/>
        <w:drawing>
          <wp:inline distT="0" distB="0" distL="0" distR="0" wp14:anchorId="1BDC34F8" wp14:editId="24E1C95F">
            <wp:extent cx="5904517" cy="3579962"/>
            <wp:effectExtent l="0" t="0" r="1270" b="1905"/>
            <wp:docPr id="1700143865"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43865" name="Resim 1" descr="metin, ekran görüntüsü içeren bir resim&#10;&#10;Açıklama otomatik olarak oluşturuldu"/>
                    <pic:cNvPicPr/>
                  </pic:nvPicPr>
                  <pic:blipFill>
                    <a:blip r:embed="rId78"/>
                    <a:stretch>
                      <a:fillRect/>
                    </a:stretch>
                  </pic:blipFill>
                  <pic:spPr>
                    <a:xfrm>
                      <a:off x="0" y="0"/>
                      <a:ext cx="5933897" cy="3597775"/>
                    </a:xfrm>
                    <a:prstGeom prst="rect">
                      <a:avLst/>
                    </a:prstGeom>
                  </pic:spPr>
                </pic:pic>
              </a:graphicData>
            </a:graphic>
          </wp:inline>
        </w:drawing>
      </w:r>
    </w:p>
    <w:p w14:paraId="55BE4F52" w14:textId="5B3DBAAC" w:rsidR="000F459F" w:rsidRDefault="00615D77" w:rsidP="00615D77">
      <w:pPr>
        <w:jc w:val="center"/>
      </w:pPr>
      <w:r>
        <w:t>Şekil 4.</w:t>
      </w:r>
      <w:r w:rsidR="0055122F">
        <w:t>39</w:t>
      </w:r>
    </w:p>
    <w:p w14:paraId="61869C02" w14:textId="041BDFFB" w:rsidR="003647CD" w:rsidRDefault="00D57CA1" w:rsidP="003647CD">
      <w:r>
        <w:t>Menü simgesine tıklandığında menüyü gösterir ve dışına tıklandığında menüyü gizler.</w:t>
      </w:r>
    </w:p>
    <w:p w14:paraId="1BDEFF17" w14:textId="4FFB7367" w:rsidR="00D57CA1" w:rsidRDefault="00D57CA1" w:rsidP="00D44A6A">
      <w:pPr>
        <w:jc w:val="center"/>
      </w:pPr>
      <w:r w:rsidRPr="00D57CA1">
        <w:rPr>
          <w:noProof/>
        </w:rPr>
        <w:drawing>
          <wp:inline distT="0" distB="0" distL="0" distR="0" wp14:anchorId="4D86D3F0" wp14:editId="74E30C8D">
            <wp:extent cx="5264141" cy="1794294"/>
            <wp:effectExtent l="0" t="0" r="0" b="0"/>
            <wp:docPr id="101334070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0700" name="Resim 1" descr="metin, ekran görüntüsü, yazı tipi içeren bir resim&#10;&#10;Açıklama otomatik olarak oluşturuldu"/>
                    <pic:cNvPicPr/>
                  </pic:nvPicPr>
                  <pic:blipFill>
                    <a:blip r:embed="rId79"/>
                    <a:stretch>
                      <a:fillRect/>
                    </a:stretch>
                  </pic:blipFill>
                  <pic:spPr>
                    <a:xfrm>
                      <a:off x="0" y="0"/>
                      <a:ext cx="5273866" cy="1797609"/>
                    </a:xfrm>
                    <a:prstGeom prst="rect">
                      <a:avLst/>
                    </a:prstGeom>
                  </pic:spPr>
                </pic:pic>
              </a:graphicData>
            </a:graphic>
          </wp:inline>
        </w:drawing>
      </w:r>
    </w:p>
    <w:p w14:paraId="74BB9330" w14:textId="290FFA51" w:rsidR="000F459F" w:rsidRDefault="00615D77" w:rsidP="00615D77">
      <w:pPr>
        <w:jc w:val="center"/>
      </w:pPr>
      <w:r>
        <w:t>Şekil 4.</w:t>
      </w:r>
      <w:r w:rsidR="0055122F">
        <w:t>40</w:t>
      </w:r>
      <w:r w:rsidR="00A23FC4">
        <w:t xml:space="preserve"> </w:t>
      </w:r>
      <w:r>
        <w:t>ShowMenü</w:t>
      </w:r>
    </w:p>
    <w:p w14:paraId="7025F20A" w14:textId="31F82E7F" w:rsidR="00D57CA1" w:rsidRDefault="00D57CA1" w:rsidP="003647CD">
      <w:r>
        <w:t xml:space="preserve">Kullanıcı bir notu silmek istediğinde çalışır. Önce kullanıcıdan onay alır, sonra notu </w:t>
      </w:r>
      <w:r w:rsidR="003C482F">
        <w:t>yerel depolama</w:t>
      </w:r>
      <w:r>
        <w:t xml:space="preserve"> ve sunucudan siler.</w:t>
      </w:r>
    </w:p>
    <w:p w14:paraId="690EAA22" w14:textId="5E3D48FD" w:rsidR="00D57CA1" w:rsidRDefault="00D57CA1" w:rsidP="00D44A6A">
      <w:pPr>
        <w:jc w:val="center"/>
      </w:pPr>
      <w:r w:rsidRPr="00D57CA1">
        <w:rPr>
          <w:noProof/>
        </w:rPr>
        <w:lastRenderedPageBreak/>
        <w:drawing>
          <wp:inline distT="0" distB="0" distL="0" distR="0" wp14:anchorId="642E0031" wp14:editId="651A3F6A">
            <wp:extent cx="5235218" cy="2950234"/>
            <wp:effectExtent l="0" t="0" r="3810" b="2540"/>
            <wp:docPr id="1217079841"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9841" name="Resim 1" descr="metin, ekran görüntüsü, ekran, görüntüleme, yazılım içeren bir resim&#10;&#10;Açıklama otomatik olarak oluşturuldu"/>
                    <pic:cNvPicPr/>
                  </pic:nvPicPr>
                  <pic:blipFill>
                    <a:blip r:embed="rId80"/>
                    <a:stretch>
                      <a:fillRect/>
                    </a:stretch>
                  </pic:blipFill>
                  <pic:spPr>
                    <a:xfrm>
                      <a:off x="0" y="0"/>
                      <a:ext cx="5252317" cy="2959870"/>
                    </a:xfrm>
                    <a:prstGeom prst="rect">
                      <a:avLst/>
                    </a:prstGeom>
                  </pic:spPr>
                </pic:pic>
              </a:graphicData>
            </a:graphic>
          </wp:inline>
        </w:drawing>
      </w:r>
    </w:p>
    <w:p w14:paraId="5ABA6453" w14:textId="2574721E" w:rsidR="00D57CA1" w:rsidRDefault="00615D77" w:rsidP="00615D77">
      <w:pPr>
        <w:jc w:val="center"/>
      </w:pPr>
      <w:r>
        <w:t>Şekil 4.</w:t>
      </w:r>
      <w:r w:rsidR="0055122F">
        <w:t>41</w:t>
      </w:r>
      <w:r w:rsidR="00A23FC4">
        <w:t xml:space="preserve"> </w:t>
      </w:r>
      <w:r>
        <w:t>Not silme fonksiyonu</w:t>
      </w:r>
    </w:p>
    <w:p w14:paraId="2A6A53AB" w14:textId="46DFA027" w:rsidR="00D57CA1" w:rsidRDefault="00D57CA1" w:rsidP="00BC4692">
      <w:pPr>
        <w:jc w:val="left"/>
      </w:pPr>
      <w:r>
        <w:t xml:space="preserve">Bir notu güncellemek için kullanılır. Notun bilgilerini </w:t>
      </w:r>
      <w:r w:rsidR="003C482F">
        <w:t>girdi</w:t>
      </w:r>
      <w:r>
        <w:t xml:space="preserve"> alanlarına yükler ve popup kutusunu açar.</w:t>
      </w:r>
    </w:p>
    <w:p w14:paraId="596B29A1" w14:textId="29542524" w:rsidR="00D57CA1" w:rsidRDefault="00D57CA1" w:rsidP="00D44A6A">
      <w:pPr>
        <w:jc w:val="center"/>
      </w:pPr>
      <w:r w:rsidRPr="00D57CA1">
        <w:rPr>
          <w:noProof/>
        </w:rPr>
        <w:drawing>
          <wp:inline distT="0" distB="0" distL="0" distR="0" wp14:anchorId="4E4C4CE7" wp14:editId="11A9662E">
            <wp:extent cx="5742810" cy="2372264"/>
            <wp:effectExtent l="0" t="0" r="0" b="9525"/>
            <wp:docPr id="8193946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94646" name="Resim 1"/>
                    <pic:cNvPicPr/>
                  </pic:nvPicPr>
                  <pic:blipFill>
                    <a:blip r:embed="rId81"/>
                    <a:stretch>
                      <a:fillRect/>
                    </a:stretch>
                  </pic:blipFill>
                  <pic:spPr>
                    <a:xfrm>
                      <a:off x="0" y="0"/>
                      <a:ext cx="5748839" cy="2374755"/>
                    </a:xfrm>
                    <a:prstGeom prst="rect">
                      <a:avLst/>
                    </a:prstGeom>
                  </pic:spPr>
                </pic:pic>
              </a:graphicData>
            </a:graphic>
          </wp:inline>
        </w:drawing>
      </w:r>
    </w:p>
    <w:p w14:paraId="6434F713" w14:textId="1AEF6802" w:rsidR="00D57CA1" w:rsidRDefault="00615D77" w:rsidP="00615D77">
      <w:pPr>
        <w:jc w:val="center"/>
      </w:pPr>
      <w:r>
        <w:t>Şekil 4.</w:t>
      </w:r>
      <w:r w:rsidR="0055122F">
        <w:t>42</w:t>
      </w:r>
      <w:r w:rsidR="00A23FC4">
        <w:t xml:space="preserve"> </w:t>
      </w:r>
      <w:r>
        <w:t>Fonksiyon t</w:t>
      </w:r>
      <w:r w:rsidR="0055122F">
        <w:t>etikleyicisi</w:t>
      </w:r>
    </w:p>
    <w:p w14:paraId="2C7FC0BC" w14:textId="117F8599" w:rsidR="00D57CA1" w:rsidRDefault="00D57CA1" w:rsidP="003647CD">
      <w:r>
        <w:t>Kullanıcı yeni bir not eklediğinde veya var olan bir notu güncellediğinde çalışır. Notu sunucuya gönderir ve işlemin sonucuna göre kullanıcıya bildirim gösterir.</w:t>
      </w:r>
    </w:p>
    <w:p w14:paraId="65E4260F" w14:textId="7C94EB7B" w:rsidR="00D57CA1" w:rsidRDefault="00D57CA1" w:rsidP="00D44A6A">
      <w:pPr>
        <w:jc w:val="center"/>
      </w:pPr>
      <w:r w:rsidRPr="00D57CA1">
        <w:rPr>
          <w:noProof/>
        </w:rPr>
        <w:lastRenderedPageBreak/>
        <w:drawing>
          <wp:inline distT="0" distB="0" distL="0" distR="0" wp14:anchorId="39F1AD50" wp14:editId="70A18ABF">
            <wp:extent cx="5840083" cy="3536315"/>
            <wp:effectExtent l="0" t="0" r="8890" b="6985"/>
            <wp:docPr id="718439182"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9182" name="Resim 1" descr="metin, ekran görüntüsü, ekran, görüntüleme, yazılım içeren bir resim&#10;&#10;Açıklama otomatik olarak oluşturuldu"/>
                    <pic:cNvPicPr/>
                  </pic:nvPicPr>
                  <pic:blipFill>
                    <a:blip r:embed="rId82"/>
                    <a:stretch>
                      <a:fillRect/>
                    </a:stretch>
                  </pic:blipFill>
                  <pic:spPr>
                    <a:xfrm>
                      <a:off x="0" y="0"/>
                      <a:ext cx="5864192" cy="3550913"/>
                    </a:xfrm>
                    <a:prstGeom prst="rect">
                      <a:avLst/>
                    </a:prstGeom>
                  </pic:spPr>
                </pic:pic>
              </a:graphicData>
            </a:graphic>
          </wp:inline>
        </w:drawing>
      </w:r>
    </w:p>
    <w:p w14:paraId="371CF201" w14:textId="2637E7DE" w:rsidR="00D57CA1" w:rsidRDefault="00615D77" w:rsidP="003C482F">
      <w:pPr>
        <w:jc w:val="center"/>
      </w:pPr>
      <w:r>
        <w:t>Şekil 4.</w:t>
      </w:r>
      <w:r w:rsidR="0055122F">
        <w:t>43</w:t>
      </w:r>
      <w:r w:rsidR="00A23FC4">
        <w:t xml:space="preserve"> </w:t>
      </w:r>
      <w:r w:rsidR="003C482F">
        <w:t>O</w:t>
      </w:r>
      <w:r w:rsidR="003C482F" w:rsidRPr="003C482F">
        <w:t>lay dinleyicisi</w:t>
      </w:r>
    </w:p>
    <w:p w14:paraId="2B1C8C27" w14:textId="101DC8A0" w:rsidR="000F459F" w:rsidRPr="00A42E79" w:rsidRDefault="00A00944" w:rsidP="00332983">
      <w:pPr>
        <w:rPr>
          <w:b/>
          <w:bCs/>
        </w:rPr>
      </w:pPr>
      <w:r>
        <w:t>S</w:t>
      </w:r>
      <w:r w:rsidR="00D57CA1" w:rsidRPr="00A00944">
        <w:t>tyle.css</w:t>
      </w:r>
      <w:r w:rsidRPr="00A00944">
        <w:t>:</w:t>
      </w:r>
      <w:r>
        <w:rPr>
          <w:b/>
          <w:bCs/>
        </w:rPr>
        <w:t xml:space="preserve"> </w:t>
      </w:r>
      <w:r w:rsidR="00D57CA1">
        <w:t>Bu dosya, sayfanın genel düzenini, not ekleme kutusunu, pop-up kutularını ve notların detaylarını içeren stil kurallarını içerir. Ayrıca, çeşitli kullanıcı etkileşimlerine yönelik görsel geri bildirimleri de düzenler.</w:t>
      </w:r>
    </w:p>
    <w:p w14:paraId="15F02C96" w14:textId="7A28B730" w:rsidR="000F459F" w:rsidRPr="00A00944" w:rsidRDefault="00A00944" w:rsidP="00332983">
      <w:pPr>
        <w:rPr>
          <w:b/>
          <w:bCs/>
        </w:rPr>
      </w:pPr>
      <w:r>
        <w:t>G</w:t>
      </w:r>
      <w:r w:rsidR="00D57CA1" w:rsidRPr="00A00944">
        <w:t>etnote.js</w:t>
      </w:r>
      <w:r w:rsidRPr="00A00944">
        <w:t>:</w:t>
      </w:r>
      <w:r>
        <w:rPr>
          <w:b/>
          <w:bCs/>
        </w:rPr>
        <w:t xml:space="preserve"> </w:t>
      </w:r>
      <w:r w:rsidR="00D57CA1">
        <w:t>Notları sunucudan almak ve yerel depolamayı güncellemek için kullanılan fonksiyonları içerir. Bu dosya, belirli bir notu veya tüm notları sunucudan getirir, getirilen notları yerel depolamaya kaydeder ve notların görüntülenmesini sağlar. Ayrıca, hata durumlarında uygun mesajlar vererek kullanıcıya bilgi sağlar.</w:t>
      </w:r>
    </w:p>
    <w:p w14:paraId="0E26073A" w14:textId="4C20059A" w:rsidR="000F459F" w:rsidRDefault="00D57CA1" w:rsidP="00D44A6A">
      <w:pPr>
        <w:jc w:val="center"/>
      </w:pPr>
      <w:r w:rsidRPr="00D57CA1">
        <w:rPr>
          <w:noProof/>
        </w:rPr>
        <w:lastRenderedPageBreak/>
        <w:drawing>
          <wp:inline distT="0" distB="0" distL="0" distR="0" wp14:anchorId="0383CFA6" wp14:editId="0CF9CF18">
            <wp:extent cx="5725324" cy="3943900"/>
            <wp:effectExtent l="0" t="0" r="8890" b="0"/>
            <wp:docPr id="1265991247"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91247" name="Resim 1" descr="metin, ekran görüntüsü, yazılım, multimedya yazılımı içeren bir resim&#10;&#10;Açıklama otomatik olarak oluşturuldu"/>
                    <pic:cNvPicPr/>
                  </pic:nvPicPr>
                  <pic:blipFill>
                    <a:blip r:embed="rId83"/>
                    <a:stretch>
                      <a:fillRect/>
                    </a:stretch>
                  </pic:blipFill>
                  <pic:spPr>
                    <a:xfrm>
                      <a:off x="0" y="0"/>
                      <a:ext cx="5725324" cy="3943900"/>
                    </a:xfrm>
                    <a:prstGeom prst="rect">
                      <a:avLst/>
                    </a:prstGeom>
                  </pic:spPr>
                </pic:pic>
              </a:graphicData>
            </a:graphic>
          </wp:inline>
        </w:drawing>
      </w:r>
    </w:p>
    <w:p w14:paraId="07D0F382" w14:textId="2A3BD332" w:rsidR="000F459F" w:rsidRDefault="00615D77" w:rsidP="00615D77">
      <w:pPr>
        <w:jc w:val="center"/>
      </w:pPr>
      <w:r>
        <w:t>Şekil 4.</w:t>
      </w:r>
      <w:r w:rsidR="0055122F">
        <w:t>44</w:t>
      </w:r>
      <w:r w:rsidR="00A23FC4">
        <w:t xml:space="preserve"> </w:t>
      </w:r>
      <w:r w:rsidR="00EA1925">
        <w:t xml:space="preserve">UPA </w:t>
      </w:r>
      <w:r>
        <w:t>istek atma</w:t>
      </w:r>
    </w:p>
    <w:p w14:paraId="69542D23" w14:textId="5AA3A249" w:rsidR="005B604A" w:rsidRDefault="005B604A" w:rsidP="00D44A6A">
      <w:pPr>
        <w:jc w:val="center"/>
      </w:pPr>
      <w:r w:rsidRPr="005B604A">
        <w:rPr>
          <w:noProof/>
        </w:rPr>
        <w:drawing>
          <wp:inline distT="0" distB="0" distL="0" distR="0" wp14:anchorId="5295B930" wp14:editId="384F7FB0">
            <wp:extent cx="3909060" cy="2736342"/>
            <wp:effectExtent l="0" t="0" r="0" b="6985"/>
            <wp:docPr id="1079755278"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55278" name="Resim 1" descr="metin, ekran görüntüsü, yazılım, ekran, görüntüleme içeren bir resim&#10;&#10;Açıklama otomatik olarak oluşturuldu"/>
                    <pic:cNvPicPr/>
                  </pic:nvPicPr>
                  <pic:blipFill>
                    <a:blip r:embed="rId84"/>
                    <a:stretch>
                      <a:fillRect/>
                    </a:stretch>
                  </pic:blipFill>
                  <pic:spPr>
                    <a:xfrm>
                      <a:off x="0" y="0"/>
                      <a:ext cx="3927707" cy="2749395"/>
                    </a:xfrm>
                    <a:prstGeom prst="rect">
                      <a:avLst/>
                    </a:prstGeom>
                  </pic:spPr>
                </pic:pic>
              </a:graphicData>
            </a:graphic>
          </wp:inline>
        </w:drawing>
      </w:r>
    </w:p>
    <w:p w14:paraId="5E05B312" w14:textId="20D13EE0" w:rsidR="00B36A4A" w:rsidRDefault="0085381B" w:rsidP="00D44A6A">
      <w:pPr>
        <w:jc w:val="center"/>
      </w:pPr>
      <w:r>
        <w:t>Şekil 4.</w:t>
      </w:r>
      <w:r w:rsidR="0055122F">
        <w:t>45</w:t>
      </w:r>
      <w:r w:rsidR="00A23FC4">
        <w:t xml:space="preserve"> </w:t>
      </w:r>
      <w:r w:rsidR="00EA1925">
        <w:t xml:space="preserve">UPA </w:t>
      </w:r>
      <w:r>
        <w:t>istek atma</w:t>
      </w:r>
    </w:p>
    <w:p w14:paraId="1B3F5615" w14:textId="18C16E32" w:rsidR="005B604A" w:rsidRDefault="005B604A" w:rsidP="003647CD">
      <w:r>
        <w:t xml:space="preserve">Bu fonksiyon, alınan notları yerel depolamaya kaydeder ve </w:t>
      </w:r>
      <w:r w:rsidR="003C482F">
        <w:t>‘</w:t>
      </w:r>
      <w:r>
        <w:t>showNotes</w:t>
      </w:r>
      <w:r w:rsidR="003C482F">
        <w:t>’</w:t>
      </w:r>
      <w:r>
        <w:t xml:space="preserve"> fonksiyonunu çağırarak notları görüntüler. </w:t>
      </w:r>
    </w:p>
    <w:p w14:paraId="7FCF9F4B" w14:textId="3CA108CC" w:rsidR="000F459F" w:rsidRDefault="005B604A" w:rsidP="003647CD">
      <w:r w:rsidRPr="005B604A">
        <w:rPr>
          <w:szCs w:val="24"/>
        </w:rPr>
        <w:lastRenderedPageBreak/>
        <w:t>Notları yerel depolamaya JSON formatında kaydeder.</w:t>
      </w:r>
      <w:r>
        <w:t xml:space="preserve"> </w:t>
      </w:r>
      <w:r w:rsidR="001C4BB9">
        <w:t>‘</w:t>
      </w:r>
      <w:r>
        <w:t>showNotes</w:t>
      </w:r>
      <w:r w:rsidR="001C4BB9">
        <w:t>’</w:t>
      </w:r>
      <w:r>
        <w:t xml:space="preserve"> </w:t>
      </w:r>
      <w:r w:rsidRPr="005B604A">
        <w:rPr>
          <w:szCs w:val="24"/>
        </w:rPr>
        <w:t>fonksiyonunu çağırarak notların güncellenmesini ve görüntülenmesini sağlar.</w:t>
      </w:r>
    </w:p>
    <w:p w14:paraId="1FC1E4A0" w14:textId="487A3DDF" w:rsidR="005B604A" w:rsidRDefault="005B604A" w:rsidP="00D44A6A">
      <w:pPr>
        <w:jc w:val="center"/>
      </w:pPr>
      <w:r w:rsidRPr="005B604A">
        <w:rPr>
          <w:noProof/>
        </w:rPr>
        <w:drawing>
          <wp:inline distT="0" distB="0" distL="0" distR="0" wp14:anchorId="14A45DBE" wp14:editId="59B1581D">
            <wp:extent cx="4844738" cy="1949570"/>
            <wp:effectExtent l="0" t="0" r="0" b="0"/>
            <wp:docPr id="103351591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5918" name="Resim 1" descr="metin, ekran görüntüsü, yazı tipi içeren bir resim&#10;&#10;Açıklama otomatik olarak oluşturuldu"/>
                    <pic:cNvPicPr/>
                  </pic:nvPicPr>
                  <pic:blipFill>
                    <a:blip r:embed="rId85"/>
                    <a:stretch>
                      <a:fillRect/>
                    </a:stretch>
                  </pic:blipFill>
                  <pic:spPr>
                    <a:xfrm>
                      <a:off x="0" y="0"/>
                      <a:ext cx="4855556" cy="1953923"/>
                    </a:xfrm>
                    <a:prstGeom prst="rect">
                      <a:avLst/>
                    </a:prstGeom>
                  </pic:spPr>
                </pic:pic>
              </a:graphicData>
            </a:graphic>
          </wp:inline>
        </w:drawing>
      </w:r>
    </w:p>
    <w:p w14:paraId="4E7B17DF" w14:textId="73DFBB3F" w:rsidR="000F459F" w:rsidRDefault="002A6464" w:rsidP="002A6464">
      <w:pPr>
        <w:jc w:val="center"/>
      </w:pPr>
      <w:r>
        <w:t>Şekil 4.</w:t>
      </w:r>
      <w:r w:rsidR="0055122F">
        <w:t>46</w:t>
      </w:r>
    </w:p>
    <w:p w14:paraId="7F586F83" w14:textId="39138884" w:rsidR="000F459F" w:rsidRDefault="005B604A" w:rsidP="00BC4692">
      <w:pPr>
        <w:jc w:val="left"/>
      </w:pPr>
      <w:r>
        <w:t>Bu fonksiyon, notları sunucudan alır ve yerel depolamayı günceller.</w:t>
      </w:r>
    </w:p>
    <w:p w14:paraId="32BB28AC" w14:textId="7CB76F5B" w:rsidR="005B604A" w:rsidRDefault="005B604A" w:rsidP="00D44A6A">
      <w:pPr>
        <w:jc w:val="center"/>
      </w:pPr>
      <w:r w:rsidRPr="005B604A">
        <w:rPr>
          <w:noProof/>
        </w:rPr>
        <w:drawing>
          <wp:inline distT="0" distB="0" distL="0" distR="0" wp14:anchorId="2437F55D" wp14:editId="56EF7799">
            <wp:extent cx="5035068" cy="983412"/>
            <wp:effectExtent l="0" t="0" r="0" b="7620"/>
            <wp:docPr id="6691790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907" name="Resim 1" descr="metin, ekran görüntüsü, yazı tipi, çizgi içeren bir resim&#10;&#10;Açıklama otomatik olarak oluşturuldu"/>
                    <pic:cNvPicPr/>
                  </pic:nvPicPr>
                  <pic:blipFill>
                    <a:blip r:embed="rId86"/>
                    <a:stretch>
                      <a:fillRect/>
                    </a:stretch>
                  </pic:blipFill>
                  <pic:spPr>
                    <a:xfrm>
                      <a:off x="0" y="0"/>
                      <a:ext cx="5047064" cy="985755"/>
                    </a:xfrm>
                    <a:prstGeom prst="rect">
                      <a:avLst/>
                    </a:prstGeom>
                  </pic:spPr>
                </pic:pic>
              </a:graphicData>
            </a:graphic>
          </wp:inline>
        </w:drawing>
      </w:r>
    </w:p>
    <w:p w14:paraId="6539C252" w14:textId="0F3A59DD" w:rsidR="000F459F" w:rsidRDefault="002A6464" w:rsidP="002A6464">
      <w:pPr>
        <w:jc w:val="center"/>
      </w:pPr>
      <w:r>
        <w:t>Şekil 4.</w:t>
      </w:r>
      <w:r w:rsidR="0055122F">
        <w:t>47</w:t>
      </w:r>
    </w:p>
    <w:p w14:paraId="2F6DA5F0" w14:textId="7B966026" w:rsidR="005B604A" w:rsidRPr="00332983" w:rsidRDefault="00332983" w:rsidP="00332983">
      <w:pPr>
        <w:rPr>
          <w:b/>
          <w:bCs/>
        </w:rPr>
      </w:pPr>
      <w:r w:rsidRPr="00332983">
        <w:t>N</w:t>
      </w:r>
      <w:r w:rsidR="005B604A" w:rsidRPr="00332983">
        <w:t>otecreate.js</w:t>
      </w:r>
      <w:r w:rsidRPr="00332983">
        <w:t>:</w:t>
      </w:r>
      <w:r>
        <w:rPr>
          <w:b/>
          <w:bCs/>
        </w:rPr>
        <w:t xml:space="preserve"> </w:t>
      </w:r>
      <w:r w:rsidR="005B604A">
        <w:t>Yeni bir not oluşturmak için kullanılan fonksiyonları içerir. Bu dosya, kullanıcıdan alınan not verilerini sunucuya gönderir ve başarılı bir şekilde oluşturulan notu yerel depolamaya kaydeder. Ayrıca, hata durumlarında uygun mesajlar vererek kullanıcıya bilgi sağlar.</w:t>
      </w:r>
      <w:r w:rsidR="003647CD">
        <w:t xml:space="preserve"> B</w:t>
      </w:r>
      <w:r w:rsidR="005B604A">
        <w:t>u fonksiyon, sunucuya yeni bir not oluşturma isteği gönderir.</w:t>
      </w:r>
    </w:p>
    <w:p w14:paraId="54E23AB7" w14:textId="1EC771F2" w:rsidR="005B604A" w:rsidRDefault="005B604A" w:rsidP="00332983">
      <w:r>
        <w:t>Kullanıcıdan alınan not verilerini (title, description, priority) kullanarak noteData adında bir nesne oluşturur. Bu nesneye notun başlığı, içeriği, yapılma durumu (false), oluşturulma tarihi (şu anki tarih ve saat) ve öncelik derecesi eklenir. Sunucuya bir POST isteği gönderir ve not oluşturma isteğinde bulunur. İstek başarılı olursa, yanıtı JSON formatında çözümleyerek notun ID</w:t>
      </w:r>
      <w:r w:rsidR="002A6464">
        <w:t>’</w:t>
      </w:r>
      <w:r>
        <w:t xml:space="preserve">sini alır ve noteData nesnesine ekler. </w:t>
      </w:r>
      <w:r w:rsidR="002A6464">
        <w:t>N</w:t>
      </w:r>
      <w:r>
        <w:t>oteData nesnesini yerel depolamaya kaydeder (addNoteToLocal fonksiyonunu çağırarak).</w:t>
      </w:r>
    </w:p>
    <w:p w14:paraId="2FD96919" w14:textId="77777777" w:rsidR="000F459F" w:rsidRDefault="000F459F" w:rsidP="000E45BE"/>
    <w:p w14:paraId="2A36F4E9" w14:textId="26457B09" w:rsidR="005B604A" w:rsidRDefault="005B604A" w:rsidP="000E45BE">
      <w:pPr>
        <w:jc w:val="center"/>
      </w:pPr>
      <w:r w:rsidRPr="005B604A">
        <w:rPr>
          <w:noProof/>
        </w:rPr>
        <w:lastRenderedPageBreak/>
        <w:drawing>
          <wp:inline distT="0" distB="0" distL="0" distR="0" wp14:anchorId="528DC975" wp14:editId="4F071427">
            <wp:extent cx="4512522" cy="6332220"/>
            <wp:effectExtent l="0" t="0" r="2540" b="0"/>
            <wp:docPr id="251628817"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8817" name="Resim 1" descr="metin, ekran görüntüsü, yazılım içeren bir resim&#10;&#10;Açıklama otomatik olarak oluşturuldu"/>
                    <pic:cNvPicPr/>
                  </pic:nvPicPr>
                  <pic:blipFill>
                    <a:blip r:embed="rId87"/>
                    <a:stretch>
                      <a:fillRect/>
                    </a:stretch>
                  </pic:blipFill>
                  <pic:spPr>
                    <a:xfrm>
                      <a:off x="0" y="0"/>
                      <a:ext cx="4516052" cy="6337174"/>
                    </a:xfrm>
                    <a:prstGeom prst="rect">
                      <a:avLst/>
                    </a:prstGeom>
                  </pic:spPr>
                </pic:pic>
              </a:graphicData>
            </a:graphic>
          </wp:inline>
        </w:drawing>
      </w:r>
    </w:p>
    <w:p w14:paraId="4F147A08" w14:textId="3730859F" w:rsidR="000F459F" w:rsidRDefault="002A6464" w:rsidP="002A6464">
      <w:pPr>
        <w:jc w:val="center"/>
      </w:pPr>
      <w:r>
        <w:t>Şekil 4.</w:t>
      </w:r>
      <w:r w:rsidR="0055122F">
        <w:t>48</w:t>
      </w:r>
      <w:r w:rsidR="00A23FC4">
        <w:t xml:space="preserve"> </w:t>
      </w:r>
      <w:r>
        <w:t>Not oluşturma fonksiyonu</w:t>
      </w:r>
    </w:p>
    <w:p w14:paraId="597E5424" w14:textId="22AB895D" w:rsidR="005B604A" w:rsidRDefault="005B604A" w:rsidP="003647CD">
      <w:r>
        <w:t>Bu fonksiyon, yeni oluşturulan notu yerel depolamaya kaydeder ve notları görüntüler. noteData, yerel depolamaya kaydedilecek not verileridir.</w:t>
      </w:r>
    </w:p>
    <w:p w14:paraId="50633F0C" w14:textId="77777777" w:rsidR="00963634" w:rsidRDefault="005B604A" w:rsidP="003647CD">
      <w:r>
        <w:t xml:space="preserve">Yerel depolamada mevcut olan notları alır ve </w:t>
      </w:r>
      <w:r w:rsidR="001C4BB9">
        <w:t>notlar</w:t>
      </w:r>
      <w:r>
        <w:t xml:space="preserve"> dizisine ekler. Yeni notu (noteData) </w:t>
      </w:r>
      <w:r w:rsidR="001C4BB9">
        <w:t>notlar</w:t>
      </w:r>
      <w:r>
        <w:t xml:space="preserve"> dizisine ekler. Güncellenmiş </w:t>
      </w:r>
      <w:r w:rsidR="001C4BB9">
        <w:t>notlar</w:t>
      </w:r>
      <w:r>
        <w:t xml:space="preserve"> dizisini JSON formatında yerel depolamaya kaydeder. showNotes fonksiyonunu çağırarak notların güncellenmesini ve görüntülenmesini sağlar.</w:t>
      </w:r>
    </w:p>
    <w:p w14:paraId="4F1E24D0" w14:textId="001C1521" w:rsidR="000F459F" w:rsidRDefault="005B604A" w:rsidP="003647CD">
      <w:r>
        <w:lastRenderedPageBreak/>
        <w:t>Popup kutusunu kapatır ve sayfanın kaydırılabilir olmasını sağlar.</w:t>
      </w:r>
    </w:p>
    <w:p w14:paraId="0C16F454" w14:textId="37EB746D" w:rsidR="005B604A" w:rsidRDefault="005B604A" w:rsidP="000E45BE">
      <w:pPr>
        <w:jc w:val="center"/>
      </w:pPr>
      <w:r w:rsidRPr="005B604A">
        <w:rPr>
          <w:noProof/>
        </w:rPr>
        <w:drawing>
          <wp:inline distT="0" distB="0" distL="0" distR="0" wp14:anchorId="5EDE553C" wp14:editId="273B1483">
            <wp:extent cx="5784957" cy="2027207"/>
            <wp:effectExtent l="0" t="0" r="6350" b="0"/>
            <wp:docPr id="51959585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5859" name="Resim 1" descr="metin, ekran görüntüsü, yazı tipi içeren bir resim&#10;&#10;Açıklama otomatik olarak oluşturuldu"/>
                    <pic:cNvPicPr/>
                  </pic:nvPicPr>
                  <pic:blipFill>
                    <a:blip r:embed="rId88"/>
                    <a:stretch>
                      <a:fillRect/>
                    </a:stretch>
                  </pic:blipFill>
                  <pic:spPr>
                    <a:xfrm>
                      <a:off x="0" y="0"/>
                      <a:ext cx="5812570" cy="2036883"/>
                    </a:xfrm>
                    <a:prstGeom prst="rect">
                      <a:avLst/>
                    </a:prstGeom>
                  </pic:spPr>
                </pic:pic>
              </a:graphicData>
            </a:graphic>
          </wp:inline>
        </w:drawing>
      </w:r>
    </w:p>
    <w:p w14:paraId="40E4F5C2" w14:textId="0D080256" w:rsidR="000F459F" w:rsidRDefault="003E4968" w:rsidP="003E4968">
      <w:pPr>
        <w:jc w:val="center"/>
      </w:pPr>
      <w:r>
        <w:t>Şekil 4.</w:t>
      </w:r>
      <w:r w:rsidR="0055122F">
        <w:t>49</w:t>
      </w:r>
    </w:p>
    <w:p w14:paraId="50E7C652" w14:textId="0167E856" w:rsidR="005B604A" w:rsidRPr="008B6FC3" w:rsidRDefault="008B6FC3" w:rsidP="008B6FC3">
      <w:pPr>
        <w:rPr>
          <w:b/>
          <w:bCs/>
        </w:rPr>
      </w:pPr>
      <w:r>
        <w:t>N</w:t>
      </w:r>
      <w:r w:rsidR="005B604A" w:rsidRPr="008B6FC3">
        <w:t>otedelete.js</w:t>
      </w:r>
      <w:r w:rsidRPr="008B6FC3">
        <w:t>:</w:t>
      </w:r>
      <w:r>
        <w:rPr>
          <w:b/>
          <w:bCs/>
        </w:rPr>
        <w:t xml:space="preserve"> </w:t>
      </w:r>
      <w:r w:rsidR="005B604A">
        <w:t>Belirli bir notun sunucudan ve yerel depolamadan silinmesi için gerekli fonksiyonları içerir. Kullanıcı bir notu sildiğinde, bu işlemi hem sunucu hem de yerel depolama seviyesinde gerçekleştirir.</w:t>
      </w:r>
      <w:r w:rsidR="00C423F3">
        <w:t xml:space="preserve"> </w:t>
      </w:r>
      <w:r w:rsidR="005B604A" w:rsidRPr="005B604A">
        <w:rPr>
          <w:szCs w:val="24"/>
        </w:rPr>
        <w:t>Bu fonksiyon, belirli bir notun sunucudan silinmesi için</w:t>
      </w:r>
      <w:r w:rsidR="005B604A">
        <w:rPr>
          <w:szCs w:val="24"/>
        </w:rPr>
        <w:t xml:space="preserve"> DELETE </w:t>
      </w:r>
      <w:r w:rsidR="005B604A" w:rsidRPr="005B604A">
        <w:rPr>
          <w:szCs w:val="24"/>
        </w:rPr>
        <w:t>isteği gönderir.</w:t>
      </w:r>
    </w:p>
    <w:p w14:paraId="536D9FE8" w14:textId="66F3A1A5" w:rsidR="000E45BE" w:rsidRDefault="000E45BE" w:rsidP="008B6FC3">
      <w:r>
        <w:t>Sunucuya notu silme isteği (DELETE isteği) gönderir. Sunucudan yanıt bekler ve yanıt başarılı olursa, notun sunucudan başarıyla silindiğini belirten mesajı konsola yazar.</w:t>
      </w:r>
    </w:p>
    <w:p w14:paraId="0C4B0CCC" w14:textId="0135BCF3" w:rsidR="000E45BE" w:rsidRDefault="000E45BE" w:rsidP="008B6FC3">
      <w:r>
        <w:t>Yanıt JSON formatında değilse, yanıt metnini işleyerek konsola yazdırır. Not sunucudan başarıyla silindiğinde, notu yerel depolamadan silmek için deleteNoteFromLocal fonksiyonunu çağırır. Hata durumunda, hata mesajlarını konsola yazar.</w:t>
      </w:r>
    </w:p>
    <w:p w14:paraId="4CA15485" w14:textId="77777777" w:rsidR="000F459F" w:rsidRDefault="000F459F" w:rsidP="00BC4692">
      <w:pPr>
        <w:jc w:val="left"/>
      </w:pPr>
    </w:p>
    <w:p w14:paraId="28408ED1" w14:textId="7BC8BA29" w:rsidR="000E45BE" w:rsidRDefault="000E45BE" w:rsidP="00D44A6A">
      <w:pPr>
        <w:jc w:val="center"/>
      </w:pPr>
      <w:r w:rsidRPr="000E45BE">
        <w:rPr>
          <w:noProof/>
        </w:rPr>
        <w:lastRenderedPageBreak/>
        <w:drawing>
          <wp:inline distT="0" distB="0" distL="0" distR="0" wp14:anchorId="5E9AB36C" wp14:editId="6B478740">
            <wp:extent cx="5760085" cy="5146040"/>
            <wp:effectExtent l="0" t="0" r="0" b="0"/>
            <wp:docPr id="100643229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32299" name="Resim 1" descr="metin, ekran görüntüsü, yazılım içeren bir resim&#10;&#10;Açıklama otomatik olarak oluşturuldu"/>
                    <pic:cNvPicPr/>
                  </pic:nvPicPr>
                  <pic:blipFill>
                    <a:blip r:embed="rId89"/>
                    <a:stretch>
                      <a:fillRect/>
                    </a:stretch>
                  </pic:blipFill>
                  <pic:spPr>
                    <a:xfrm>
                      <a:off x="0" y="0"/>
                      <a:ext cx="5760085" cy="5146040"/>
                    </a:xfrm>
                    <a:prstGeom prst="rect">
                      <a:avLst/>
                    </a:prstGeom>
                  </pic:spPr>
                </pic:pic>
              </a:graphicData>
            </a:graphic>
          </wp:inline>
        </w:drawing>
      </w:r>
    </w:p>
    <w:p w14:paraId="48514A10" w14:textId="65F114DE" w:rsidR="000F459F" w:rsidRDefault="003E4968" w:rsidP="003E4968">
      <w:pPr>
        <w:jc w:val="center"/>
      </w:pPr>
      <w:r>
        <w:t>Şekil 4.</w:t>
      </w:r>
      <w:r w:rsidR="0055122F">
        <w:t>50</w:t>
      </w:r>
    </w:p>
    <w:p w14:paraId="65A63758" w14:textId="761C8797" w:rsidR="000E45BE" w:rsidRDefault="000E45BE" w:rsidP="003647CD">
      <w:r>
        <w:t>Bu fonksiyon, belirli bir notu yerel depolamadan siler</w:t>
      </w:r>
      <w:r w:rsidR="00E0756B">
        <w:t xml:space="preserve">. </w:t>
      </w:r>
      <w:r>
        <w:t xml:space="preserve">Yerel depolamada mevcut olan notları alır ve </w:t>
      </w:r>
      <w:r w:rsidR="001C4BB9">
        <w:t>notlar</w:t>
      </w:r>
      <w:r>
        <w:t xml:space="preserve"> dizisine ekler. Belirtilen noteId ile eşleşmeyen notları filtreleyerek updatedNotes dizisini oluşturur. Güncellenmiş </w:t>
      </w:r>
      <w:r w:rsidR="001C4BB9">
        <w:t>notlar</w:t>
      </w:r>
      <w:r>
        <w:t xml:space="preserve"> dizisini JSON formatında yerel depolamaya kaydeder. Silme işleminin başarıyla tamamlandığını konsola yazar. Notların güncellenmiş halini kullanıcıya göstermek için showNotes fonksiyonunu çağırır.</w:t>
      </w:r>
    </w:p>
    <w:p w14:paraId="7D105AF3" w14:textId="77777777" w:rsidR="000E45BE" w:rsidRDefault="000E45BE" w:rsidP="000E45BE">
      <w:pPr>
        <w:jc w:val="left"/>
      </w:pPr>
    </w:p>
    <w:p w14:paraId="38F290A4" w14:textId="68AE8B77" w:rsidR="000E45BE" w:rsidRDefault="000E45BE" w:rsidP="00D44A6A">
      <w:pPr>
        <w:jc w:val="center"/>
      </w:pPr>
      <w:r w:rsidRPr="000E45BE">
        <w:rPr>
          <w:noProof/>
        </w:rPr>
        <w:lastRenderedPageBreak/>
        <w:drawing>
          <wp:inline distT="0" distB="0" distL="0" distR="0" wp14:anchorId="0B293258" wp14:editId="5F53F01F">
            <wp:extent cx="5621785" cy="2406770"/>
            <wp:effectExtent l="0" t="0" r="0" b="0"/>
            <wp:docPr id="213018914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89145" name="Resim 1" descr="metin, ekran görüntüsü, yazı tipi içeren bir resim&#10;&#10;Açıklama otomatik olarak oluşturuldu"/>
                    <pic:cNvPicPr/>
                  </pic:nvPicPr>
                  <pic:blipFill>
                    <a:blip r:embed="rId90"/>
                    <a:stretch>
                      <a:fillRect/>
                    </a:stretch>
                  </pic:blipFill>
                  <pic:spPr>
                    <a:xfrm>
                      <a:off x="0" y="0"/>
                      <a:ext cx="5647132" cy="2417622"/>
                    </a:xfrm>
                    <a:prstGeom prst="rect">
                      <a:avLst/>
                    </a:prstGeom>
                  </pic:spPr>
                </pic:pic>
              </a:graphicData>
            </a:graphic>
          </wp:inline>
        </w:drawing>
      </w:r>
    </w:p>
    <w:p w14:paraId="4B614918" w14:textId="099E397B" w:rsidR="000E45BE" w:rsidRDefault="003E4968" w:rsidP="003E4968">
      <w:pPr>
        <w:jc w:val="center"/>
      </w:pPr>
      <w:r>
        <w:t>Şekil 4.</w:t>
      </w:r>
      <w:r w:rsidR="0055122F">
        <w:t>51</w:t>
      </w:r>
    </w:p>
    <w:p w14:paraId="5C20A5AB" w14:textId="02465DD7" w:rsidR="000E45BE" w:rsidRPr="007B5C26" w:rsidRDefault="007B5C26" w:rsidP="007B5C26">
      <w:pPr>
        <w:rPr>
          <w:b/>
          <w:bCs/>
        </w:rPr>
      </w:pPr>
      <w:r w:rsidRPr="007B5C26">
        <w:t>N</w:t>
      </w:r>
      <w:r w:rsidR="000E45BE" w:rsidRPr="007B5C26">
        <w:t>oteupdate.js</w:t>
      </w:r>
      <w:r w:rsidRPr="007B5C26">
        <w:t>:</w:t>
      </w:r>
      <w:r>
        <w:rPr>
          <w:b/>
          <w:bCs/>
        </w:rPr>
        <w:t xml:space="preserve"> </w:t>
      </w:r>
      <w:r w:rsidR="000E45BE">
        <w:t>Kullanıcıların mevcut notlarını güncelleme işlemlerini yönetir. Bu dosya, notun hem sunucuda hem de yerel depolamada güncellenmesi için gerekli fonksiyonları içerir. Kullanıcı bir notu güncellediğinde, bu işlemler sunucuya gönderilir ve aynı zamanda yerel depolama da güncellenir.</w:t>
      </w:r>
    </w:p>
    <w:p w14:paraId="315178FD" w14:textId="2645BBD5" w:rsidR="000E45BE" w:rsidRDefault="000E45BE" w:rsidP="007B5C26">
      <w:r>
        <w:t>Bu fonksiyon, belirli bir notun sunucuda güncellenmesi için PUT isteği gönderir.</w:t>
      </w:r>
    </w:p>
    <w:p w14:paraId="6BD0E9C8" w14:textId="0769C476" w:rsidR="000E45BE" w:rsidRDefault="000E45BE" w:rsidP="007B5C26">
      <w:r>
        <w:t>Güncellenmiş not verilerini içeren bir noteData nesnesi oluşturur. Sunucuya notu güncelleme isteği (PUT isteği) gönderir. Sunucudan yanıt bekler ve yanıt başarılı olursa, notun başarıyla güncellendiğini belirten mesajı konsola yazar. Yanıt JSON formatında değilse, yanıt metnini işleyerek konsola yazdırır. Not sunucuda başarıyla güncellendiğinde, notu yerel depolamadan güncellemek için updateNoteLocal fonksiyonunu çağırır. Hata durumunda, hata mesajlarını konsola yazar.</w:t>
      </w:r>
    </w:p>
    <w:p w14:paraId="1E58D557" w14:textId="77777777" w:rsidR="000F459F" w:rsidRDefault="000F459F" w:rsidP="00BC4692">
      <w:pPr>
        <w:jc w:val="left"/>
      </w:pPr>
    </w:p>
    <w:p w14:paraId="1B60204A" w14:textId="7152AC30" w:rsidR="000E45BE" w:rsidRDefault="000E45BE" w:rsidP="00D44A6A">
      <w:pPr>
        <w:jc w:val="center"/>
      </w:pPr>
      <w:r w:rsidRPr="000E45BE">
        <w:rPr>
          <w:noProof/>
        </w:rPr>
        <w:lastRenderedPageBreak/>
        <w:drawing>
          <wp:inline distT="0" distB="0" distL="0" distR="0" wp14:anchorId="0BA4A5B3" wp14:editId="4A16491E">
            <wp:extent cx="5760085" cy="7052945"/>
            <wp:effectExtent l="0" t="0" r="0" b="0"/>
            <wp:docPr id="70748453"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8453" name="Resim 1" descr="metin, ekran görüntüsü, yazılım içeren bir resim&#10;&#10;Açıklama otomatik olarak oluşturuldu"/>
                    <pic:cNvPicPr/>
                  </pic:nvPicPr>
                  <pic:blipFill>
                    <a:blip r:embed="rId91"/>
                    <a:stretch>
                      <a:fillRect/>
                    </a:stretch>
                  </pic:blipFill>
                  <pic:spPr>
                    <a:xfrm>
                      <a:off x="0" y="0"/>
                      <a:ext cx="5760085" cy="7052945"/>
                    </a:xfrm>
                    <a:prstGeom prst="rect">
                      <a:avLst/>
                    </a:prstGeom>
                  </pic:spPr>
                </pic:pic>
              </a:graphicData>
            </a:graphic>
          </wp:inline>
        </w:drawing>
      </w:r>
    </w:p>
    <w:p w14:paraId="19E51864" w14:textId="45D68846" w:rsidR="000F459F" w:rsidRDefault="003E4968" w:rsidP="003E4968">
      <w:pPr>
        <w:jc w:val="center"/>
      </w:pPr>
      <w:r>
        <w:t>Şekil 4.</w:t>
      </w:r>
      <w:r w:rsidR="0055122F">
        <w:t>52</w:t>
      </w:r>
    </w:p>
    <w:p w14:paraId="1C9F2E2B" w14:textId="62FFCEDE" w:rsidR="000E45BE" w:rsidRDefault="000E45BE" w:rsidP="00BC4692">
      <w:pPr>
        <w:jc w:val="left"/>
      </w:pPr>
      <w:r>
        <w:t>Bu fonksiyon, belirli bir notu yerel depolamada günceller, notData güncellenmiş not verilerini içeren nesnedir:</w:t>
      </w:r>
    </w:p>
    <w:p w14:paraId="1DC4343F" w14:textId="77777777" w:rsidR="000E45BE" w:rsidRDefault="000E45BE" w:rsidP="00BC4692">
      <w:pPr>
        <w:jc w:val="left"/>
      </w:pPr>
    </w:p>
    <w:p w14:paraId="104ADDFF" w14:textId="413CB1BF" w:rsidR="000E45BE" w:rsidRDefault="000E45BE" w:rsidP="003647CD">
      <w:r>
        <w:lastRenderedPageBreak/>
        <w:t xml:space="preserve">Yerel depolamada mevcut olan notları alır ve </w:t>
      </w:r>
      <w:r w:rsidR="001C4BB9">
        <w:t>notlar</w:t>
      </w:r>
      <w:r w:rsidR="007D6C94">
        <w:t xml:space="preserve"> </w:t>
      </w:r>
      <w:r>
        <w:t xml:space="preserve">dizisine ekler. Belirtilen noteData.id ile eşleşen notu bulur ve günceller. Eğer not bulunamazsa, yeni not olarak ekler. Güncellenmiş </w:t>
      </w:r>
      <w:r w:rsidR="001C4BB9">
        <w:t xml:space="preserve">notlar </w:t>
      </w:r>
      <w:r>
        <w:t xml:space="preserve">dizisini JSON formatında yerel depolamaya kaydeder. Güncelleme işleminin başarıyla tamamlandığını konsola yazar. Notların güncellenmiş halini kullanıcıya göstermek için showNotes fonksiyonunu çağırır. Güncelleme </w:t>
      </w:r>
      <w:r w:rsidR="007D6C94">
        <w:t>çerezleri</w:t>
      </w:r>
      <w:r>
        <w:t xml:space="preserve"> kapatır ve sayfa kaydırmasını tekrar aktif hale getirir.</w:t>
      </w:r>
    </w:p>
    <w:p w14:paraId="4161306A" w14:textId="2252755B" w:rsidR="000E45BE" w:rsidRDefault="000E45BE" w:rsidP="00D44A6A">
      <w:pPr>
        <w:jc w:val="center"/>
      </w:pPr>
      <w:r w:rsidRPr="000E45BE">
        <w:rPr>
          <w:noProof/>
        </w:rPr>
        <w:drawing>
          <wp:inline distT="0" distB="0" distL="0" distR="0" wp14:anchorId="506CDB35" wp14:editId="14BFA2C3">
            <wp:extent cx="5450958" cy="2527539"/>
            <wp:effectExtent l="0" t="0" r="0" b="6350"/>
            <wp:docPr id="132946145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61456" name="Resim 1" descr="metin, ekran görüntüsü, yazı tipi içeren bir resim&#10;&#10;Açıklama otomatik olarak oluşturuldu"/>
                    <pic:cNvPicPr/>
                  </pic:nvPicPr>
                  <pic:blipFill>
                    <a:blip r:embed="rId92"/>
                    <a:stretch>
                      <a:fillRect/>
                    </a:stretch>
                  </pic:blipFill>
                  <pic:spPr>
                    <a:xfrm>
                      <a:off x="0" y="0"/>
                      <a:ext cx="5456887" cy="2530288"/>
                    </a:xfrm>
                    <a:prstGeom prst="rect">
                      <a:avLst/>
                    </a:prstGeom>
                  </pic:spPr>
                </pic:pic>
              </a:graphicData>
            </a:graphic>
          </wp:inline>
        </w:drawing>
      </w:r>
    </w:p>
    <w:p w14:paraId="7FCF1F19" w14:textId="52445906" w:rsidR="000E45BE" w:rsidRDefault="003E4968" w:rsidP="003E4968">
      <w:pPr>
        <w:jc w:val="center"/>
      </w:pPr>
      <w:r>
        <w:t>Şekil 4.</w:t>
      </w:r>
      <w:r w:rsidR="0055122F">
        <w:t>53</w:t>
      </w:r>
    </w:p>
    <w:p w14:paraId="6F4221B6" w14:textId="5F8653F5" w:rsidR="000F459F" w:rsidRPr="00993C18" w:rsidRDefault="00993C18" w:rsidP="00993C18">
      <w:pPr>
        <w:rPr>
          <w:b/>
          <w:bCs/>
        </w:rPr>
      </w:pPr>
      <w:r w:rsidRPr="00993C18">
        <w:t>O</w:t>
      </w:r>
      <w:r w:rsidR="000E45BE" w:rsidRPr="00993C18">
        <w:t>pennote.js</w:t>
      </w:r>
      <w:r w:rsidRPr="00993C18">
        <w:t>:</w:t>
      </w:r>
      <w:r>
        <w:rPr>
          <w:b/>
          <w:bCs/>
        </w:rPr>
        <w:t xml:space="preserve"> </w:t>
      </w:r>
      <w:r w:rsidR="000E45BE">
        <w:t>Belirli bir notun sunucudan alınmasını ve kullanıcının bu notun detaylarını bir modal pencere içinde görmesini sağlar. Bu işlem sırasında, GSAP kullanılarak açma ve kapama animasyonları uygulanır.</w:t>
      </w:r>
    </w:p>
    <w:p w14:paraId="5273B0A2" w14:textId="72F8CC5C" w:rsidR="000E45BE" w:rsidRDefault="000E45BE" w:rsidP="00993C18">
      <w:r w:rsidRPr="000E45BE">
        <w:t>Bu fonksiyon, sunucudan belirli bir notu almak için GET isteği gönderir</w:t>
      </w:r>
      <w:r w:rsidR="00993C18">
        <w:t>.</w:t>
      </w:r>
    </w:p>
    <w:p w14:paraId="7023683B" w14:textId="4308A195" w:rsidR="000E45BE" w:rsidRDefault="000E45BE" w:rsidP="00993C18">
      <w:r>
        <w:t xml:space="preserve">Sunucuya notu açma isteği (GET isteği) gönderir. Yanıt başarılı olursa, notun detaylarını JSON formatında alır ve konsola yazar. Yanıt başarısız olursa, hata mesajlarını ve detaylarını konsola yazar. Hata durumunda, hata mesajlarını konsola yazar ve </w:t>
      </w:r>
      <w:r w:rsidR="003647CD">
        <w:t>sıfır</w:t>
      </w:r>
      <w:r>
        <w:t xml:space="preserve"> döner.</w:t>
      </w:r>
    </w:p>
    <w:p w14:paraId="403C28F7" w14:textId="555CD26A" w:rsidR="000F459F" w:rsidRDefault="000E45BE" w:rsidP="00D44A6A">
      <w:pPr>
        <w:jc w:val="center"/>
      </w:pPr>
      <w:r w:rsidRPr="000E45BE">
        <w:rPr>
          <w:noProof/>
        </w:rPr>
        <w:lastRenderedPageBreak/>
        <w:drawing>
          <wp:inline distT="0" distB="0" distL="0" distR="0" wp14:anchorId="6501078B" wp14:editId="7E20C9CA">
            <wp:extent cx="5760085" cy="3683635"/>
            <wp:effectExtent l="0" t="0" r="0" b="0"/>
            <wp:docPr id="1028941035"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1035" name="Resim 1" descr="metin, ekran görüntüsü, yazılım içeren bir resim&#10;&#10;Açıklama otomatik olarak oluşturuldu"/>
                    <pic:cNvPicPr/>
                  </pic:nvPicPr>
                  <pic:blipFill>
                    <a:blip r:embed="rId93"/>
                    <a:stretch>
                      <a:fillRect/>
                    </a:stretch>
                  </pic:blipFill>
                  <pic:spPr>
                    <a:xfrm>
                      <a:off x="0" y="0"/>
                      <a:ext cx="5760085" cy="3683635"/>
                    </a:xfrm>
                    <a:prstGeom prst="rect">
                      <a:avLst/>
                    </a:prstGeom>
                  </pic:spPr>
                </pic:pic>
              </a:graphicData>
            </a:graphic>
          </wp:inline>
        </w:drawing>
      </w:r>
    </w:p>
    <w:p w14:paraId="1516351A" w14:textId="5EDFBAE1" w:rsidR="000F459F" w:rsidRDefault="00161BF7" w:rsidP="00161BF7">
      <w:pPr>
        <w:jc w:val="center"/>
      </w:pPr>
      <w:r>
        <w:t>Şekil 4.</w:t>
      </w:r>
      <w:r w:rsidR="0055122F">
        <w:t>54</w:t>
      </w:r>
    </w:p>
    <w:p w14:paraId="2792E018" w14:textId="0F54659A" w:rsidR="00D44A6A" w:rsidRDefault="00D44A6A" w:rsidP="003647CD">
      <w:r>
        <w:t>Bu fonksiyon, belirli bir notu açmak ve detaylarını göstermek için kullanılır</w:t>
      </w:r>
      <w:r w:rsidR="00993C18">
        <w:t>.</w:t>
      </w:r>
    </w:p>
    <w:p w14:paraId="647AAE5D" w14:textId="4F096D58" w:rsidR="000F459F" w:rsidRDefault="00D44A6A" w:rsidP="003647CD">
      <w:r>
        <w:t>openNoteFromServer fonksiyonunu çağırarak notun detaylarını sunucudan alır. Not başarıyla alındıysa, activeNoteId değerini günceller ve notun detaylarını göstermek için showNoteDetails fonksiyonunu çağırır.</w:t>
      </w:r>
    </w:p>
    <w:p w14:paraId="7FD10B1D" w14:textId="2C37ADAE" w:rsidR="00D44A6A" w:rsidRDefault="00D44A6A" w:rsidP="00D44A6A">
      <w:pPr>
        <w:jc w:val="center"/>
      </w:pPr>
      <w:r w:rsidRPr="00D44A6A">
        <w:rPr>
          <w:noProof/>
        </w:rPr>
        <w:drawing>
          <wp:inline distT="0" distB="0" distL="0" distR="0" wp14:anchorId="6F0EB1BE" wp14:editId="38CE8DC9">
            <wp:extent cx="3829584" cy="1286054"/>
            <wp:effectExtent l="0" t="0" r="0" b="9525"/>
            <wp:docPr id="140635506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55061" name="Resim 1" descr="metin, ekran görüntüsü, yazı tipi içeren bir resim&#10;&#10;Açıklama otomatik olarak oluşturuldu"/>
                    <pic:cNvPicPr/>
                  </pic:nvPicPr>
                  <pic:blipFill>
                    <a:blip r:embed="rId94"/>
                    <a:stretch>
                      <a:fillRect/>
                    </a:stretch>
                  </pic:blipFill>
                  <pic:spPr>
                    <a:xfrm>
                      <a:off x="0" y="0"/>
                      <a:ext cx="3829584" cy="1286054"/>
                    </a:xfrm>
                    <a:prstGeom prst="rect">
                      <a:avLst/>
                    </a:prstGeom>
                  </pic:spPr>
                </pic:pic>
              </a:graphicData>
            </a:graphic>
          </wp:inline>
        </w:drawing>
      </w:r>
    </w:p>
    <w:p w14:paraId="37FCBD99" w14:textId="678E6684" w:rsidR="000F459F" w:rsidRDefault="004D0EA7" w:rsidP="004D0EA7">
      <w:pPr>
        <w:jc w:val="center"/>
      </w:pPr>
      <w:r>
        <w:t>Şekil 4.</w:t>
      </w:r>
      <w:r w:rsidR="0055122F">
        <w:t>55</w:t>
      </w:r>
    </w:p>
    <w:p w14:paraId="35EAAEEE" w14:textId="78698530" w:rsidR="00D44A6A" w:rsidRDefault="00D44A6A" w:rsidP="003647CD">
      <w:r>
        <w:t xml:space="preserve">Bu fonksiyon, notun detaylarını bir modal pencerede göstermek için kullanılır. </w:t>
      </w:r>
      <w:r w:rsidR="006863CC">
        <w:t>Not</w:t>
      </w:r>
      <w:r>
        <w:t>, gösterilecek notun detaylarını içeren nesnedir</w:t>
      </w:r>
      <w:r w:rsidR="00993C18">
        <w:t>.</w:t>
      </w:r>
    </w:p>
    <w:p w14:paraId="54E7E4B1" w14:textId="66F874E0" w:rsidR="000F459F" w:rsidRDefault="00D44A6A" w:rsidP="003647CD">
      <w:r>
        <w:t>Bir div öğesi oluşturur ve detail-popup ve show</w:t>
      </w:r>
      <w:r w:rsidR="007D6C94">
        <w:t>(göster)</w:t>
      </w:r>
      <w:r>
        <w:t xml:space="preserve"> sınıflarını ekler. Notun başlığı ve içeriği ile modal içeriğini oluşturur.Bu içeriği detailPopup öğesine ekler ve document.body'ye </w:t>
      </w:r>
      <w:r>
        <w:lastRenderedPageBreak/>
        <w:t>yerleştirir. GSAP animasyonu kullanarak modal'ı açar.</w:t>
      </w:r>
    </w:p>
    <w:p w14:paraId="16C1B5B3" w14:textId="6CAB17D1" w:rsidR="00D44A6A" w:rsidRDefault="00D44A6A" w:rsidP="00D44A6A">
      <w:pPr>
        <w:jc w:val="center"/>
      </w:pPr>
      <w:r w:rsidRPr="00D44A6A">
        <w:rPr>
          <w:noProof/>
        </w:rPr>
        <w:drawing>
          <wp:inline distT="0" distB="0" distL="0" distR="0" wp14:anchorId="7ABDA0FD" wp14:editId="7F7D79FC">
            <wp:extent cx="6000675" cy="2984739"/>
            <wp:effectExtent l="0" t="0" r="635" b="6350"/>
            <wp:docPr id="712641427"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41427" name="Resim 1" descr="metin, ekran görüntüsü, yazılım içeren bir resim&#10;&#10;Açıklama otomatik olarak oluşturuldu"/>
                    <pic:cNvPicPr/>
                  </pic:nvPicPr>
                  <pic:blipFill>
                    <a:blip r:embed="rId95"/>
                    <a:stretch>
                      <a:fillRect/>
                    </a:stretch>
                  </pic:blipFill>
                  <pic:spPr>
                    <a:xfrm>
                      <a:off x="0" y="0"/>
                      <a:ext cx="6017521" cy="2993118"/>
                    </a:xfrm>
                    <a:prstGeom prst="rect">
                      <a:avLst/>
                    </a:prstGeom>
                  </pic:spPr>
                </pic:pic>
              </a:graphicData>
            </a:graphic>
          </wp:inline>
        </w:drawing>
      </w:r>
    </w:p>
    <w:p w14:paraId="26008937" w14:textId="26256E84" w:rsidR="006863CC" w:rsidRDefault="006863CC" w:rsidP="006863CC">
      <w:pPr>
        <w:jc w:val="center"/>
      </w:pPr>
      <w:r>
        <w:t>Şekil 4.</w:t>
      </w:r>
      <w:r w:rsidR="0055122F">
        <w:t>56</w:t>
      </w:r>
    </w:p>
    <w:p w14:paraId="498C537F" w14:textId="35268A7F" w:rsidR="00D44A6A" w:rsidRDefault="00D44A6A" w:rsidP="003647CD">
      <w:r>
        <w:t>Bu fonksiyon, not detaylarını gösteren modal pencereyi kapatır. detail-popup öğesi seçilir.GSAP animasyonu kullanarak modal'ı kapatılır ve animasyon tamamlandığında öğe kaldırılır.</w:t>
      </w:r>
    </w:p>
    <w:p w14:paraId="12B561C8" w14:textId="79A51B62" w:rsidR="00D44A6A" w:rsidRDefault="00D44A6A" w:rsidP="00D44A6A">
      <w:pPr>
        <w:jc w:val="center"/>
      </w:pPr>
      <w:r w:rsidRPr="00D44A6A">
        <w:rPr>
          <w:noProof/>
        </w:rPr>
        <w:drawing>
          <wp:inline distT="0" distB="0" distL="0" distR="0" wp14:anchorId="4E1868A0" wp14:editId="20DC9C98">
            <wp:extent cx="5470794" cy="2544793"/>
            <wp:effectExtent l="0" t="0" r="0" b="8255"/>
            <wp:docPr id="39955551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55513" name="Resim 1" descr="metin, ekran görüntüsü, yazı tipi içeren bir resim&#10;&#10;Açıklama otomatik olarak oluşturuldu"/>
                    <pic:cNvPicPr/>
                  </pic:nvPicPr>
                  <pic:blipFill>
                    <a:blip r:embed="rId96"/>
                    <a:stretch>
                      <a:fillRect/>
                    </a:stretch>
                  </pic:blipFill>
                  <pic:spPr>
                    <a:xfrm>
                      <a:off x="0" y="0"/>
                      <a:ext cx="5502841" cy="2559700"/>
                    </a:xfrm>
                    <a:prstGeom prst="rect">
                      <a:avLst/>
                    </a:prstGeom>
                  </pic:spPr>
                </pic:pic>
              </a:graphicData>
            </a:graphic>
          </wp:inline>
        </w:drawing>
      </w:r>
    </w:p>
    <w:p w14:paraId="6C811FD1" w14:textId="349E6BD7" w:rsidR="006863CC" w:rsidRDefault="006863CC" w:rsidP="006863CC">
      <w:pPr>
        <w:jc w:val="center"/>
      </w:pPr>
      <w:r>
        <w:t>Şekil 4.</w:t>
      </w:r>
      <w:r w:rsidR="0055122F">
        <w:t>57</w:t>
      </w:r>
    </w:p>
    <w:p w14:paraId="4FED5C79" w14:textId="77777777" w:rsidR="00615D95" w:rsidRDefault="00615D95" w:rsidP="00BC4692">
      <w:pPr>
        <w:jc w:val="left"/>
      </w:pPr>
    </w:p>
    <w:p w14:paraId="08377192" w14:textId="77777777" w:rsidR="00993C18" w:rsidRDefault="00993C18" w:rsidP="00BC4692">
      <w:pPr>
        <w:jc w:val="left"/>
        <w:rPr>
          <w:b/>
          <w:bCs/>
        </w:rPr>
      </w:pPr>
    </w:p>
    <w:p w14:paraId="1119AB64" w14:textId="0BBDB78E" w:rsidR="00CF56A2" w:rsidRDefault="00BC4692" w:rsidP="00BC4692">
      <w:pPr>
        <w:jc w:val="left"/>
        <w:rPr>
          <w:b/>
          <w:bCs/>
        </w:rPr>
      </w:pPr>
      <w:r w:rsidRPr="00BC4692">
        <w:rPr>
          <w:b/>
          <w:bCs/>
        </w:rPr>
        <w:lastRenderedPageBreak/>
        <w:t>5</w:t>
      </w:r>
      <w:r w:rsidR="004511C0">
        <w:rPr>
          <w:b/>
          <w:bCs/>
        </w:rPr>
        <w:t>.</w:t>
      </w:r>
      <w:r w:rsidRPr="00BC4692">
        <w:rPr>
          <w:b/>
          <w:bCs/>
        </w:rPr>
        <w:t xml:space="preserve"> BULGULAR VE TARTIŞMA</w:t>
      </w:r>
    </w:p>
    <w:p w14:paraId="076391F3" w14:textId="600164CC" w:rsidR="00CF56A2" w:rsidRDefault="00DD38DF" w:rsidP="00BC4692">
      <w:pPr>
        <w:jc w:val="left"/>
        <w:rPr>
          <w:b/>
          <w:bCs/>
        </w:rPr>
      </w:pPr>
      <w:r w:rsidRPr="00DD38DF">
        <w:rPr>
          <w:b/>
          <w:bCs/>
        </w:rPr>
        <w:t>5.</w:t>
      </w:r>
      <w:r w:rsidR="00FA38FD">
        <w:rPr>
          <w:b/>
          <w:bCs/>
        </w:rPr>
        <w:t xml:space="preserve">1 </w:t>
      </w:r>
      <w:r w:rsidRPr="00DD38DF">
        <w:rPr>
          <w:b/>
          <w:bCs/>
        </w:rPr>
        <w:t>Performans ve Ölçeklenebilirlik</w:t>
      </w:r>
    </w:p>
    <w:p w14:paraId="78FEBEF2" w14:textId="0C11622F" w:rsidR="00DD38DF" w:rsidRDefault="00DD38DF" w:rsidP="00DD38DF">
      <w:r>
        <w:t xml:space="preserve">Bulgular: </w:t>
      </w:r>
      <w:r w:rsidRPr="00DD38DF">
        <w:t>Uygulamanın performans testlerinde, ASP.NET Core 8.0'in sağladığı verimli çalışma yapısı ve Entity Framework'ün etkin veri yönetimi özellikleri sayesinde yüksek performans elde edilmiştir.</w:t>
      </w:r>
      <w:r w:rsidR="00A34C83">
        <w:t xml:space="preserve"> A</w:t>
      </w:r>
      <w:r w:rsidR="005D095C">
        <w:t>rka uç</w:t>
      </w:r>
      <w:r w:rsidRPr="00DD38DF">
        <w:t xml:space="preserve"> ve </w:t>
      </w:r>
      <w:r w:rsidR="005D095C">
        <w:t>arayüz</w:t>
      </w:r>
      <w:r w:rsidRPr="00DD38DF">
        <w:t xml:space="preserve"> arasındaki iletişimin hızlı ve kesintisiz olması, uygulamanın genel hızını ve yanıt verme süresini olumlu yönde etkilemiştir.</w:t>
      </w:r>
    </w:p>
    <w:p w14:paraId="4083B199" w14:textId="6359DD12" w:rsidR="00DD38DF" w:rsidRDefault="00DD38DF" w:rsidP="00DD38DF">
      <w:r w:rsidRPr="00DD38DF">
        <w:t>Tartışma: Bu bulgu, ASP.NET Core 8.0'in modern web uygulamaları geliştirme sürecinde güçlü bir platform olduğunu göstermektedir. Ölçeklenebilirlik açısından, uygulamanın daha büyük veri setleri ve artan kullanıcı yükleri altında nasıl performans göstereceği, daha kapsamlı testlerle doğrulanmalıdır. Gelecekteki çalışmalar, özellikle yüksek trafikli ortamlarda uygulamanın kararlılığını ve performansını optimize etmeye odaklanmalıdır.</w:t>
      </w:r>
    </w:p>
    <w:p w14:paraId="1A2B1B7C" w14:textId="77777777" w:rsidR="00DD38DF" w:rsidRDefault="00DD38DF" w:rsidP="00DD38DF"/>
    <w:p w14:paraId="1AF44D43" w14:textId="6291D36F" w:rsidR="00DD38DF" w:rsidRDefault="00DD38DF" w:rsidP="00DD38DF">
      <w:pPr>
        <w:rPr>
          <w:b/>
          <w:bCs/>
        </w:rPr>
      </w:pPr>
      <w:r w:rsidRPr="00DD38DF">
        <w:rPr>
          <w:b/>
          <w:bCs/>
        </w:rPr>
        <w:t>5.</w:t>
      </w:r>
      <w:r>
        <w:rPr>
          <w:b/>
          <w:bCs/>
        </w:rPr>
        <w:t>2</w:t>
      </w:r>
      <w:r w:rsidRPr="00DD38DF">
        <w:rPr>
          <w:b/>
          <w:bCs/>
        </w:rPr>
        <w:t xml:space="preserve"> Güvenlik ve Veri Koruma</w:t>
      </w:r>
    </w:p>
    <w:p w14:paraId="47B29D7E" w14:textId="228E3A8F" w:rsidR="00DD38DF" w:rsidRDefault="00DD38DF" w:rsidP="00DD38DF">
      <w:r w:rsidRPr="00DD38DF">
        <w:t>Bulgular: Uygulamanın güvenlik testleri, temel güvenlik önlemlerinin etkin bir şekilde uygulandığını göstermektedir. Kullanıcı verilerinin korunması ve veri güvenliği sağlanmıştır. Ancak, ileri düzey saldırılara karşı daha kapsamlı güvenlik önlemleri gerekmektedir.</w:t>
      </w:r>
    </w:p>
    <w:p w14:paraId="1CF506B1" w14:textId="775510ED" w:rsidR="00DD38DF" w:rsidRPr="00DD38DF" w:rsidRDefault="00DD38DF" w:rsidP="00DD38DF">
      <w:r w:rsidRPr="00DD38DF">
        <w:t>Tartışma: Güvenlik, web uygulamaları için kritik bir faktördür. Bu bulgular, temel güvenlik önlemlerinin yeterli olduğunu gösterse de, güvenlik tehditlerine karşı sürekli güncellemeler ve iyileştirmeler yapılması gerekmektedir. Özellikle kullanıcı verilerinin gizliliğini korumak için daha gelişmiş şifreleme teknikleri ve güvenlik protokollerinin entegrasyonu gelecekteki çalışmaların odak noktası olmalıdır.</w:t>
      </w:r>
    </w:p>
    <w:p w14:paraId="20D77540" w14:textId="4A4571E9" w:rsidR="00BC4692" w:rsidRPr="00DD38DF" w:rsidRDefault="00DD38DF" w:rsidP="00BC4692">
      <w:pPr>
        <w:jc w:val="left"/>
      </w:pPr>
      <w:r w:rsidRPr="00DD38DF">
        <w:t>Sonuç olarak, bu tez çalışması boyunca elde edilen bulgular, ASP.NET Core 8.0 ve React/JavaScript kullanılarak geliştirilen web uygulamasının performans, kullanıcı deneyimi ve güvenlik açısından başarılı olduğunu göstermektedir. Ancak, gelecekte yapılacak çalışmalar ve iyileştirmeler, uygulamanın daha da geliştirilmesine ve genişletilmesine olanak tanıyacaktır.</w:t>
      </w:r>
    </w:p>
    <w:p w14:paraId="329C165E" w14:textId="77777777" w:rsidR="007D6C94" w:rsidRDefault="007D6C94" w:rsidP="00A3240B">
      <w:pPr>
        <w:pStyle w:val="Balk1"/>
        <w:numPr>
          <w:ilvl w:val="0"/>
          <w:numId w:val="0"/>
        </w:numPr>
      </w:pPr>
      <w:bookmarkStart w:id="17" w:name="_Toc156918209"/>
      <w:bookmarkStart w:id="18" w:name="_Toc527293499"/>
    </w:p>
    <w:p w14:paraId="543F9B88" w14:textId="64A89655" w:rsidR="00327711" w:rsidRDefault="00A3240B" w:rsidP="00A3240B">
      <w:pPr>
        <w:pStyle w:val="Balk1"/>
        <w:numPr>
          <w:ilvl w:val="0"/>
          <w:numId w:val="0"/>
        </w:numPr>
      </w:pPr>
      <w:r>
        <w:t>6</w:t>
      </w:r>
      <w:r w:rsidR="004511C0">
        <w:t>.</w:t>
      </w:r>
      <w:r>
        <w:t xml:space="preserve"> </w:t>
      </w:r>
      <w:r w:rsidR="00181B93" w:rsidRPr="008162E6">
        <w:t>SONUÇLAR VE ÖNERİLER</w:t>
      </w:r>
      <w:bookmarkEnd w:id="17"/>
    </w:p>
    <w:p w14:paraId="706F977B" w14:textId="1C5308B4" w:rsidR="00BF07E7" w:rsidRDefault="00BF07E7" w:rsidP="00BC4692">
      <w:pPr>
        <w:pStyle w:val="Balk5"/>
        <w:rPr>
          <w:b w:val="0"/>
        </w:rPr>
      </w:pPr>
      <w:r w:rsidRPr="00BF07E7">
        <w:rPr>
          <w:b w:val="0"/>
        </w:rPr>
        <w:t xml:space="preserve">Bu tez çalışması, modern web teknolojilerini kullanarak kullanıcı dostu ve işlevsel bir </w:t>
      </w:r>
      <w:r w:rsidR="00F529E0">
        <w:rPr>
          <w:b w:val="0"/>
        </w:rPr>
        <w:t>yapılacaklar listesi</w:t>
      </w:r>
      <w:r w:rsidRPr="00BF07E7">
        <w:rPr>
          <w:b w:val="0"/>
        </w:rPr>
        <w:t xml:space="preserve"> ve takvim uygulaması geliştirme sürecini başarılı bir şekilde tamamlamıştır. ASP.NET Core 8.0'nin sağlam altyapısı ve EntityFramework'ün esnek veri yönetimi yetenekleri, uygulamanın güvenilir ve ölçeklenebilir olmasını sağlamıştır. JavaScript ve React kullanılarak geliştirilen </w:t>
      </w:r>
      <w:r w:rsidR="00E9368D">
        <w:rPr>
          <w:b w:val="0"/>
        </w:rPr>
        <w:t>arayüz</w:t>
      </w:r>
      <w:r w:rsidRPr="00BF07E7">
        <w:rPr>
          <w:b w:val="0"/>
        </w:rPr>
        <w:t>, kullanıcı deneyimini optimize ederken, aynı zamanda uygulamanın hızlı ve dinamik olmasını sağlamıştır.</w:t>
      </w:r>
    </w:p>
    <w:p w14:paraId="6FB0A1B2" w14:textId="388199D0" w:rsidR="00BF07E7" w:rsidRDefault="00BF07E7" w:rsidP="00BC4692">
      <w:r w:rsidRPr="00BF07E7">
        <w:t>Tez çalışması boyunca kullanılan teknolojiler ve yöntemler, projenin gereksinimlerini karşılamada yeterli olmuştur. ASP.NET Core 8.0 ve EntityFramework,</w:t>
      </w:r>
      <w:r w:rsidR="00F529E0">
        <w:t xml:space="preserve"> </w:t>
      </w:r>
      <w:r w:rsidR="00E9368D">
        <w:t>arka uç</w:t>
      </w:r>
      <w:r w:rsidRPr="00BF07E7">
        <w:t xml:space="preserve"> tarafında güçlü ve güvenilir bir yapı sunarken, React ve JavaScript ise </w:t>
      </w:r>
      <w:r w:rsidR="00E9368D">
        <w:t>arayüz</w:t>
      </w:r>
      <w:r w:rsidRPr="00BF07E7">
        <w:t xml:space="preserve"> gelişiminde esneklik ve hız sağlamıştır. Ancak, bazı durumlarda daha spesifik teknolojilerin veya ek kütüphanelerin kullanımı, projenin belirli alanlarını daha da geliştirebilir.</w:t>
      </w:r>
    </w:p>
    <w:p w14:paraId="4F9D94E2" w14:textId="444C1B3D" w:rsidR="00BF07E7" w:rsidRDefault="00BF07E7" w:rsidP="00BC4692">
      <w:r w:rsidRPr="00BF07E7">
        <w:t xml:space="preserve">Gelecekte </w:t>
      </w:r>
      <w:r>
        <w:t>y</w:t>
      </w:r>
      <w:r w:rsidRPr="00BF07E7">
        <w:t xml:space="preserve">apılması </w:t>
      </w:r>
      <w:r>
        <w:t>ö</w:t>
      </w:r>
      <w:r w:rsidRPr="00BF07E7">
        <w:t xml:space="preserve">nerilen </w:t>
      </w:r>
      <w:r>
        <w:t>ç</w:t>
      </w:r>
      <w:r w:rsidRPr="00BF07E7">
        <w:t>alışmalar</w:t>
      </w:r>
      <w:r>
        <w:t>, m</w:t>
      </w:r>
      <w:r w:rsidRPr="00BF07E7">
        <w:t xml:space="preserve">obil </w:t>
      </w:r>
      <w:r>
        <w:t>u</w:t>
      </w:r>
      <w:r w:rsidRPr="00BF07E7">
        <w:t xml:space="preserve">ygulama </w:t>
      </w:r>
      <w:r>
        <w:t>e</w:t>
      </w:r>
      <w:r w:rsidRPr="00BF07E7">
        <w:t>ntegrasyonu</w:t>
      </w:r>
      <w:r>
        <w:t>, veri analizi ve raporlama, ek güvenlik önlemleri, test sunucuları vb. çalışmalar olabilir.</w:t>
      </w:r>
    </w:p>
    <w:p w14:paraId="27FE86BD" w14:textId="4A755C8A" w:rsidR="00BF07E7" w:rsidRDefault="00BF07E7" w:rsidP="00BC4692">
      <w:r w:rsidRPr="00BF07E7">
        <w:t>Ölçeklenebilirlik Sorunları: Geliştirilen uygulamanın çok sayıda kullanıcıya hizmet verirken performansının nasıl olacağı tam olarak test edilmemiştir. Gelecekte yapılacak çalışmalar, uygulamanın yüksek kullanıcı yüklerinde nasıl performans göstereceğini değerlendirmelidir.</w:t>
      </w:r>
    </w:p>
    <w:p w14:paraId="57CF5FC7" w14:textId="4838A987" w:rsidR="00BF07E7" w:rsidRPr="00BF07E7" w:rsidRDefault="00BF07E7" w:rsidP="00BC4692">
      <w:r w:rsidRPr="00BF07E7">
        <w:t>Kullanıcı Davranışları: Kullanıcıların uygulamayı nasıl kullanacaklarına dair daha fazla veri ve geri bildirim toplanması, uygulamanın daha kullanıcı odaklı geliştirilmesine yardımcı olabilir.</w:t>
      </w:r>
    </w:p>
    <w:p w14:paraId="2680D698" w14:textId="4F6F0069" w:rsidR="006D7A79" w:rsidRDefault="00327711" w:rsidP="00327711">
      <w:pPr>
        <w:pStyle w:val="Balk5"/>
      </w:pPr>
      <w:r>
        <w:br w:type="page"/>
      </w:r>
      <w:bookmarkStart w:id="19" w:name="_Toc156918210"/>
      <w:r w:rsidR="006D7A79">
        <w:lastRenderedPageBreak/>
        <w:t>KAYNAKLAR</w:t>
      </w:r>
      <w:bookmarkEnd w:id="18"/>
      <w:bookmarkEnd w:id="19"/>
    </w:p>
    <w:p w14:paraId="1C102C58" w14:textId="24557862" w:rsidR="005D6FD0" w:rsidRDefault="00000000" w:rsidP="005D6FD0">
      <w:hyperlink r:id="rId97" w:history="1">
        <w:r w:rsidR="005D6FD0" w:rsidRPr="008E321A">
          <w:rPr>
            <w:rStyle w:val="Kpr"/>
          </w:rPr>
          <w:t>https://learn.microsoft.com/en-us/aspnet/core/getting-started/?view=aspnetcore-8.0</w:t>
        </w:r>
      </w:hyperlink>
    </w:p>
    <w:p w14:paraId="7BC7B86E" w14:textId="13445B3E" w:rsidR="005D6FD0" w:rsidRDefault="00000000" w:rsidP="005D6FD0">
      <w:hyperlink r:id="rId98" w:history="1">
        <w:r w:rsidR="005D6FD0" w:rsidRPr="008E321A">
          <w:rPr>
            <w:rStyle w:val="Kpr"/>
          </w:rPr>
          <w:t>https://learn.microsoft.com/en-us/aspnet/core/web-api/?view=aspnetcore-8.0&amp;WT.mc_id=dotnet-35129-website</w:t>
        </w:r>
      </w:hyperlink>
    </w:p>
    <w:p w14:paraId="2A60944F" w14:textId="767AEEB8" w:rsidR="00A0218F" w:rsidRDefault="00000000">
      <w:pPr>
        <w:pStyle w:val="DaraltlmMetin"/>
      </w:pPr>
      <w:hyperlink r:id="rId99" w:history="1">
        <w:r w:rsidR="005D6FD0" w:rsidRPr="008E321A">
          <w:rPr>
            <w:rStyle w:val="Kpr"/>
          </w:rPr>
          <w:t>https://learn.microsoft.com/tr-tr/ef/core/get-started/overview/first-app?tabs=netcore-cli</w:t>
        </w:r>
      </w:hyperlink>
    </w:p>
    <w:p w14:paraId="6E76FC0D" w14:textId="65B073FC" w:rsidR="00C24B70" w:rsidRPr="00C24B70" w:rsidRDefault="00000000">
      <w:pPr>
        <w:pStyle w:val="DaraltlmMetin"/>
        <w:rPr>
          <w:color w:val="0000FF" w:themeColor="hyperlink"/>
          <w:u w:val="single"/>
        </w:rPr>
      </w:pPr>
      <w:hyperlink r:id="rId100" w:history="1">
        <w:r w:rsidR="00A67C1D" w:rsidRPr="008E321A">
          <w:rPr>
            <w:rStyle w:val="Kpr"/>
          </w:rPr>
          <w:t>https://www.kodlama.io/p/yazilim-gelistirici-yetistirme-kampi-2024-1</w:t>
        </w:r>
      </w:hyperlink>
    </w:p>
    <w:p w14:paraId="6DF2033E" w14:textId="77777777" w:rsidR="00A67C1D" w:rsidRDefault="00A67C1D">
      <w:pPr>
        <w:pStyle w:val="DaraltlmMetin"/>
      </w:pPr>
    </w:p>
    <w:p w14:paraId="231EB20C" w14:textId="77777777" w:rsidR="005D6FD0" w:rsidRDefault="005D6FD0">
      <w:pPr>
        <w:pStyle w:val="DaraltlmMetin"/>
      </w:pPr>
    </w:p>
    <w:p w14:paraId="562664A7" w14:textId="6B59D99B" w:rsidR="006D7A79" w:rsidRDefault="006D7A79">
      <w:pPr>
        <w:pStyle w:val="DaraltlmMetin"/>
      </w:pPr>
    </w:p>
    <w:p w14:paraId="19F03F39" w14:textId="77777777" w:rsidR="006D7A79" w:rsidRDefault="006D7A79">
      <w:pPr>
        <w:pStyle w:val="DaraltlmMetin"/>
        <w:sectPr w:rsidR="006D7A79" w:rsidSect="00EC721B">
          <w:headerReference w:type="default" r:id="rId101"/>
          <w:footerReference w:type="default" r:id="rId102"/>
          <w:pgSz w:w="11906" w:h="16838"/>
          <w:pgMar w:top="1418" w:right="1134" w:bottom="1134" w:left="1701" w:header="709" w:footer="709" w:gutter="0"/>
          <w:pgNumType w:start="1"/>
          <w:cols w:space="708"/>
        </w:sectPr>
      </w:pPr>
    </w:p>
    <w:p w14:paraId="30B63E68" w14:textId="000AB2FA" w:rsidR="006D7A79" w:rsidRDefault="006D7A79">
      <w:pPr>
        <w:pStyle w:val="Balk5"/>
      </w:pPr>
      <w:bookmarkStart w:id="20" w:name="_Toc156918211"/>
      <w:r>
        <w:lastRenderedPageBreak/>
        <w:t>EKLER</w:t>
      </w:r>
      <w:bookmarkEnd w:id="20"/>
    </w:p>
    <w:p w14:paraId="5A84E74F" w14:textId="77777777" w:rsidR="00E21F6D" w:rsidRPr="00290AC4" w:rsidRDefault="00C42A33" w:rsidP="00290AC4">
      <w:pPr>
        <w:pStyle w:val="ListeMetni"/>
      </w:pPr>
      <w:r w:rsidRPr="00290AC4">
        <w:t>Ek 1</w:t>
      </w:r>
      <w:r w:rsidRPr="00290AC4">
        <w:tab/>
      </w:r>
      <w:r w:rsidR="00E21F6D" w:rsidRPr="00290AC4">
        <w:t xml:space="preserve">Dış Kapak Biçimi </w:t>
      </w:r>
    </w:p>
    <w:p w14:paraId="37AA9F23" w14:textId="77777777" w:rsidR="00E21F6D" w:rsidRPr="00290AC4" w:rsidRDefault="00E21F6D" w:rsidP="00290AC4">
      <w:pPr>
        <w:pStyle w:val="ListeMetni"/>
      </w:pPr>
      <w:r w:rsidRPr="00290AC4">
        <w:t>Ek 2</w:t>
      </w:r>
      <w:r w:rsidRPr="00290AC4">
        <w:tab/>
        <w:t>İç Kapak Biçimi</w:t>
      </w:r>
    </w:p>
    <w:p w14:paraId="27A7C899" w14:textId="77777777" w:rsidR="00E21F6D" w:rsidRDefault="00E21F6D">
      <w:pPr>
        <w:pStyle w:val="ListeMetni"/>
      </w:pPr>
    </w:p>
    <w:p w14:paraId="6AC768FA" w14:textId="77777777" w:rsidR="006D7A79" w:rsidRDefault="006D7A79">
      <w:pPr>
        <w:pStyle w:val="ListeMetni"/>
      </w:pPr>
    </w:p>
    <w:p w14:paraId="7F131F06" w14:textId="6FEF72A9" w:rsidR="006D7A79" w:rsidRDefault="006D7A79">
      <w:pPr>
        <w:pStyle w:val="DaraltlmMetin"/>
      </w:pPr>
    </w:p>
    <w:p w14:paraId="7AA5481F" w14:textId="0804DE48" w:rsidR="00C365B9" w:rsidRPr="00C365B9" w:rsidRDefault="00C365B9" w:rsidP="001101B3">
      <w:pPr>
        <w:pStyle w:val="Balk6"/>
        <w:jc w:val="both"/>
      </w:pPr>
    </w:p>
    <w:sectPr w:rsidR="00C365B9" w:rsidRPr="00C365B9">
      <w:pgSz w:w="11906" w:h="16838"/>
      <w:pgMar w:top="1134" w:right="1134" w:bottom="1134" w:left="170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B9CEF" w14:textId="77777777" w:rsidR="00CD001D" w:rsidRDefault="00CD001D">
      <w:r>
        <w:separator/>
      </w:r>
    </w:p>
  </w:endnote>
  <w:endnote w:type="continuationSeparator" w:id="0">
    <w:p w14:paraId="73C372AA" w14:textId="77777777" w:rsidR="00CD001D" w:rsidRDefault="00CD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w:panose1 w:val="020F0502020204030204"/>
    <w:charset w:val="A2"/>
    <w:family w:val="swiss"/>
    <w:pitch w:val="variable"/>
    <w:sig w:usb0="E4002EFF" w:usb1="C000247B" w:usb2="00000009" w:usb3="00000000" w:csb0="000001FF" w:csb1="00000000"/>
  </w:font>
  <w:font w:name="Arial MT">
    <w:altName w:val="Arial"/>
    <w:charset w:val="01"/>
    <w:family w:val="swiss"/>
    <w:pitch w:val="variable"/>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87E64" w14:textId="77777777" w:rsidR="00973B95" w:rsidRDefault="00973B95">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E41D36">
      <w:rPr>
        <w:rStyle w:val="SayfaNumaras"/>
        <w:noProof/>
      </w:rPr>
      <w:t>v</w:t>
    </w:r>
    <w:r>
      <w:rPr>
        <w:rStyle w:val="SayfaNumaras"/>
      </w:rPr>
      <w:fldChar w:fldCharType="end"/>
    </w:r>
  </w:p>
  <w:p w14:paraId="1375888A" w14:textId="77777777" w:rsidR="00973B95" w:rsidRDefault="00973B95">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41375" w14:textId="77777777" w:rsidR="00973B95" w:rsidRDefault="00973B95">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E41D36">
      <w:rPr>
        <w:rStyle w:val="SayfaNumaras"/>
        <w:noProof/>
      </w:rPr>
      <w:t>viii</w:t>
    </w:r>
    <w:r>
      <w:rPr>
        <w:rStyle w:val="SayfaNumaras"/>
      </w:rPr>
      <w:fldChar w:fldCharType="end"/>
    </w:r>
  </w:p>
  <w:p w14:paraId="50DB162B" w14:textId="77777777" w:rsidR="00973B95" w:rsidRDefault="00973B95">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297A4" w14:textId="77777777" w:rsidR="00973B95" w:rsidRDefault="00973B95">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E41D36">
      <w:rPr>
        <w:rStyle w:val="SayfaNumaras"/>
        <w:noProof/>
      </w:rPr>
      <w:t>ix</w:t>
    </w:r>
    <w:r>
      <w:rPr>
        <w:rStyle w:val="SayfaNumaras"/>
      </w:rPr>
      <w:fldChar w:fldCharType="end"/>
    </w:r>
  </w:p>
  <w:p w14:paraId="02B06FFC" w14:textId="77777777" w:rsidR="00973B95" w:rsidRDefault="00973B95">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6AE08" w14:textId="77777777" w:rsidR="00973B95" w:rsidRDefault="00973B95">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E41D36">
      <w:rPr>
        <w:rStyle w:val="SayfaNumaras"/>
        <w:noProof/>
      </w:rPr>
      <w:t>x</w:t>
    </w:r>
    <w:r>
      <w:rPr>
        <w:rStyle w:val="SayfaNumaras"/>
      </w:rPr>
      <w:fldChar w:fldCharType="end"/>
    </w:r>
  </w:p>
  <w:p w14:paraId="0C0F29A6" w14:textId="77777777" w:rsidR="00973B95" w:rsidRDefault="00973B95">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541677"/>
      <w:docPartObj>
        <w:docPartGallery w:val="Page Numbers (Bottom of Page)"/>
        <w:docPartUnique/>
      </w:docPartObj>
    </w:sdtPr>
    <w:sdtContent>
      <w:p w14:paraId="4FC07F52" w14:textId="1FD30BC6" w:rsidR="00637D6A" w:rsidRDefault="00637D6A">
        <w:pPr>
          <w:pStyle w:val="AltBilgi"/>
          <w:jc w:val="center"/>
        </w:pPr>
        <w:r>
          <w:fldChar w:fldCharType="begin"/>
        </w:r>
        <w:r>
          <w:instrText>PAGE   \* MERGEFORMAT</w:instrText>
        </w:r>
        <w:r>
          <w:fldChar w:fldCharType="separate"/>
        </w:r>
        <w:r>
          <w:t>2</w:t>
        </w:r>
        <w:r>
          <w:fldChar w:fldCharType="end"/>
        </w:r>
      </w:p>
    </w:sdtContent>
  </w:sdt>
  <w:p w14:paraId="5B81762B" w14:textId="77777777" w:rsidR="00973B95" w:rsidRPr="00755C1F" w:rsidRDefault="00973B95" w:rsidP="00755C1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F9A99" w14:textId="77777777" w:rsidR="00CD001D" w:rsidRDefault="00CD001D">
      <w:r>
        <w:separator/>
      </w:r>
    </w:p>
  </w:footnote>
  <w:footnote w:type="continuationSeparator" w:id="0">
    <w:p w14:paraId="3C8252F7" w14:textId="77777777" w:rsidR="00CD001D" w:rsidRDefault="00CD0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78095" w14:textId="45A53D38" w:rsidR="008E2014" w:rsidRDefault="008E2014">
    <w:pPr>
      <w:pStyle w:val="stBilgi"/>
    </w:pPr>
  </w:p>
  <w:p w14:paraId="252ECD68" w14:textId="77777777" w:rsidR="00973B95" w:rsidRDefault="00973B9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367C93C0"/>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C590C8FE"/>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4ABC6B32"/>
    <w:lvl w:ilvl="0">
      <w:start w:val="1"/>
      <w:numFmt w:val="bullet"/>
      <w:pStyle w:val="ListeMaddemi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36A972C"/>
    <w:lvl w:ilvl="0">
      <w:start w:val="1"/>
      <w:numFmt w:val="bullet"/>
      <w:pStyle w:val="ListeMaddemi2"/>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352C2B50"/>
    <w:lvl w:ilvl="0">
      <w:start w:val="1"/>
      <w:numFmt w:val="decimal"/>
      <w:pStyle w:val="ListeNumaras"/>
      <w:lvlText w:val="%1)"/>
      <w:lvlJc w:val="left"/>
      <w:pPr>
        <w:tabs>
          <w:tab w:val="num" w:pos="360"/>
        </w:tabs>
        <w:ind w:left="360" w:hanging="360"/>
      </w:pPr>
    </w:lvl>
  </w:abstractNum>
  <w:abstractNum w:abstractNumId="5" w15:restartNumberingAfterBreak="0">
    <w:nsid w:val="FFFFFF89"/>
    <w:multiLevelType w:val="singleLevel"/>
    <w:tmpl w:val="60D65C4E"/>
    <w:lvl w:ilvl="0">
      <w:start w:val="1"/>
      <w:numFmt w:val="bullet"/>
      <w:pStyle w:val="ListeMaddemi"/>
      <w:lvlText w:val=""/>
      <w:lvlJc w:val="left"/>
      <w:pPr>
        <w:tabs>
          <w:tab w:val="num" w:pos="1494"/>
        </w:tabs>
        <w:ind w:left="1494" w:hanging="360"/>
      </w:pPr>
      <w:rPr>
        <w:rFonts w:ascii="Symbol" w:hAnsi="Symbol" w:hint="default"/>
      </w:rPr>
    </w:lvl>
  </w:abstractNum>
  <w:abstractNum w:abstractNumId="6" w15:restartNumberingAfterBreak="0">
    <w:nsid w:val="01AD0546"/>
    <w:multiLevelType w:val="singleLevel"/>
    <w:tmpl w:val="44A629A8"/>
    <w:lvl w:ilvl="0">
      <w:start w:val="1"/>
      <w:numFmt w:val="decimal"/>
      <w:lvlText w:val="%1."/>
      <w:lvlJc w:val="left"/>
      <w:pPr>
        <w:tabs>
          <w:tab w:val="num" w:pos="360"/>
        </w:tabs>
        <w:ind w:left="340" w:hanging="340"/>
      </w:pPr>
    </w:lvl>
  </w:abstractNum>
  <w:abstractNum w:abstractNumId="7" w15:restartNumberingAfterBreak="0">
    <w:nsid w:val="02A813B6"/>
    <w:multiLevelType w:val="multilevel"/>
    <w:tmpl w:val="C852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B14B28"/>
    <w:multiLevelType w:val="hybridMultilevel"/>
    <w:tmpl w:val="E910A3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0C28136F"/>
    <w:multiLevelType w:val="hybridMultilevel"/>
    <w:tmpl w:val="56DA6F78"/>
    <w:lvl w:ilvl="0" w:tplc="79C4F9F8">
      <w:numFmt w:val="bullet"/>
      <w:lvlText w:val=""/>
      <w:lvlJc w:val="left"/>
      <w:pPr>
        <w:ind w:left="720" w:hanging="360"/>
      </w:pPr>
      <w:rPr>
        <w:rFonts w:ascii="SymbolMT" w:eastAsia="Calibri" w:hAnsi="SymbolMT" w:cs="SymbolMT"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0C6C2EB9"/>
    <w:multiLevelType w:val="singleLevel"/>
    <w:tmpl w:val="FF2E285E"/>
    <w:lvl w:ilvl="0">
      <w:start w:val="1"/>
      <w:numFmt w:val="bullet"/>
      <w:pStyle w:val="GvdeMetni2"/>
      <w:lvlText w:val=""/>
      <w:lvlJc w:val="left"/>
      <w:pPr>
        <w:tabs>
          <w:tab w:val="num" w:pos="644"/>
        </w:tabs>
        <w:ind w:left="624" w:hanging="340"/>
      </w:pPr>
      <w:rPr>
        <w:rFonts w:ascii="Symbol" w:hAnsi="Symbol" w:hint="default"/>
      </w:rPr>
    </w:lvl>
  </w:abstractNum>
  <w:abstractNum w:abstractNumId="11" w15:restartNumberingAfterBreak="0">
    <w:nsid w:val="16B97318"/>
    <w:multiLevelType w:val="multilevel"/>
    <w:tmpl w:val="2850CA00"/>
    <w:lvl w:ilvl="0">
      <w:start w:val="1"/>
      <w:numFmt w:val="decimal"/>
      <w:pStyle w:val="Balk1"/>
      <w:lvlText w:val="%1."/>
      <w:lvlJc w:val="left"/>
      <w:pPr>
        <w:tabs>
          <w:tab w:val="num" w:pos="454"/>
        </w:tabs>
        <w:ind w:left="454" w:hanging="454"/>
      </w:pPr>
    </w:lvl>
    <w:lvl w:ilvl="1">
      <w:start w:val="1"/>
      <w:numFmt w:val="decimal"/>
      <w:pStyle w:val="Balk2"/>
      <w:lvlText w:val="%1.%2"/>
      <w:lvlJc w:val="left"/>
      <w:pPr>
        <w:tabs>
          <w:tab w:val="num" w:pos="578"/>
        </w:tabs>
        <w:ind w:left="578" w:hanging="578"/>
      </w:pPr>
    </w:lvl>
    <w:lvl w:ilvl="2">
      <w:start w:val="1"/>
      <w:numFmt w:val="decimal"/>
      <w:pStyle w:val="Balk3"/>
      <w:lvlText w:val="%1.%2.%3"/>
      <w:lvlJc w:val="left"/>
      <w:pPr>
        <w:tabs>
          <w:tab w:val="num" w:pos="720"/>
        </w:tabs>
        <w:ind w:left="720" w:hanging="720"/>
      </w:pPr>
    </w:lvl>
    <w:lvl w:ilvl="3">
      <w:start w:val="1"/>
      <w:numFmt w:val="decimal"/>
      <w:pStyle w:val="Balk4"/>
      <w:lvlText w:val="%1.%2.%3.%4"/>
      <w:lvlJc w:val="left"/>
      <w:pPr>
        <w:tabs>
          <w:tab w:val="num" w:pos="1080"/>
        </w:tabs>
        <w:ind w:left="839" w:hanging="839"/>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Balk7"/>
      <w:lvlText w:val="%1.%2.%3.%4.%5.%6.%7"/>
      <w:lvlJc w:val="left"/>
      <w:pPr>
        <w:tabs>
          <w:tab w:val="num" w:pos="1296"/>
        </w:tabs>
        <w:ind w:left="1296" w:hanging="1296"/>
      </w:pPr>
    </w:lvl>
    <w:lvl w:ilvl="7">
      <w:start w:val="1"/>
      <w:numFmt w:val="decimal"/>
      <w:pStyle w:val="Balk8"/>
      <w:lvlText w:val="%1.%2.%3.%4.%5.%6.%7.%8"/>
      <w:lvlJc w:val="left"/>
      <w:pPr>
        <w:tabs>
          <w:tab w:val="num" w:pos="1440"/>
        </w:tabs>
        <w:ind w:left="1440" w:hanging="1440"/>
      </w:pPr>
    </w:lvl>
    <w:lvl w:ilvl="8">
      <w:start w:val="1"/>
      <w:numFmt w:val="decimal"/>
      <w:pStyle w:val="Balk9"/>
      <w:lvlText w:val="%1.%2.%3.%4.%5.%6.%7.%8.%9"/>
      <w:lvlJc w:val="left"/>
      <w:pPr>
        <w:tabs>
          <w:tab w:val="num" w:pos="1584"/>
        </w:tabs>
        <w:ind w:left="1584" w:hanging="1584"/>
      </w:pPr>
    </w:lvl>
  </w:abstractNum>
  <w:abstractNum w:abstractNumId="12" w15:restartNumberingAfterBreak="0">
    <w:nsid w:val="1F8A32BB"/>
    <w:multiLevelType w:val="multilevel"/>
    <w:tmpl w:val="EEBE7A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B5B13"/>
    <w:multiLevelType w:val="hybridMultilevel"/>
    <w:tmpl w:val="40BA86D4"/>
    <w:lvl w:ilvl="0" w:tplc="E676C98A">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6D315F5"/>
    <w:multiLevelType w:val="multilevel"/>
    <w:tmpl w:val="38FED5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708C8"/>
    <w:multiLevelType w:val="multilevel"/>
    <w:tmpl w:val="1CA0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B4ADB"/>
    <w:multiLevelType w:val="hybridMultilevel"/>
    <w:tmpl w:val="CB70334E"/>
    <w:lvl w:ilvl="0" w:tplc="7F288ADA">
      <w:numFmt w:val="bullet"/>
      <w:lvlText w:val="•"/>
      <w:lvlJc w:val="left"/>
      <w:pPr>
        <w:ind w:left="920" w:hanging="360"/>
      </w:pPr>
      <w:rPr>
        <w:rFonts w:ascii="Arial MT" w:eastAsia="Arial MT" w:hAnsi="Arial MT" w:cs="Arial MT" w:hint="default"/>
        <w:w w:val="103"/>
        <w:sz w:val="23"/>
        <w:szCs w:val="23"/>
        <w:lang w:val="tr-TR" w:eastAsia="en-US" w:bidi="ar-SA"/>
      </w:rPr>
    </w:lvl>
    <w:lvl w:ilvl="1" w:tplc="48962970">
      <w:numFmt w:val="bullet"/>
      <w:lvlText w:val="•"/>
      <w:lvlJc w:val="left"/>
      <w:pPr>
        <w:ind w:left="1790" w:hanging="360"/>
      </w:pPr>
      <w:rPr>
        <w:rFonts w:hint="default"/>
        <w:lang w:val="tr-TR" w:eastAsia="en-US" w:bidi="ar-SA"/>
      </w:rPr>
    </w:lvl>
    <w:lvl w:ilvl="2" w:tplc="18DCF4F0">
      <w:numFmt w:val="bullet"/>
      <w:lvlText w:val="•"/>
      <w:lvlJc w:val="left"/>
      <w:pPr>
        <w:ind w:left="2661" w:hanging="360"/>
      </w:pPr>
      <w:rPr>
        <w:rFonts w:hint="default"/>
        <w:lang w:val="tr-TR" w:eastAsia="en-US" w:bidi="ar-SA"/>
      </w:rPr>
    </w:lvl>
    <w:lvl w:ilvl="3" w:tplc="24FEA1B4">
      <w:numFmt w:val="bullet"/>
      <w:lvlText w:val="•"/>
      <w:lvlJc w:val="left"/>
      <w:pPr>
        <w:ind w:left="3532" w:hanging="360"/>
      </w:pPr>
      <w:rPr>
        <w:rFonts w:hint="default"/>
        <w:lang w:val="tr-TR" w:eastAsia="en-US" w:bidi="ar-SA"/>
      </w:rPr>
    </w:lvl>
    <w:lvl w:ilvl="4" w:tplc="F4F62284">
      <w:numFmt w:val="bullet"/>
      <w:lvlText w:val="•"/>
      <w:lvlJc w:val="left"/>
      <w:pPr>
        <w:ind w:left="4403" w:hanging="360"/>
      </w:pPr>
      <w:rPr>
        <w:rFonts w:hint="default"/>
        <w:lang w:val="tr-TR" w:eastAsia="en-US" w:bidi="ar-SA"/>
      </w:rPr>
    </w:lvl>
    <w:lvl w:ilvl="5" w:tplc="6B0402D8">
      <w:numFmt w:val="bullet"/>
      <w:lvlText w:val="•"/>
      <w:lvlJc w:val="left"/>
      <w:pPr>
        <w:ind w:left="5274" w:hanging="360"/>
      </w:pPr>
      <w:rPr>
        <w:rFonts w:hint="default"/>
        <w:lang w:val="tr-TR" w:eastAsia="en-US" w:bidi="ar-SA"/>
      </w:rPr>
    </w:lvl>
    <w:lvl w:ilvl="6" w:tplc="86447282">
      <w:numFmt w:val="bullet"/>
      <w:lvlText w:val="•"/>
      <w:lvlJc w:val="left"/>
      <w:pPr>
        <w:ind w:left="6145" w:hanging="360"/>
      </w:pPr>
      <w:rPr>
        <w:rFonts w:hint="default"/>
        <w:lang w:val="tr-TR" w:eastAsia="en-US" w:bidi="ar-SA"/>
      </w:rPr>
    </w:lvl>
    <w:lvl w:ilvl="7" w:tplc="4BFEA03A">
      <w:numFmt w:val="bullet"/>
      <w:lvlText w:val="•"/>
      <w:lvlJc w:val="left"/>
      <w:pPr>
        <w:ind w:left="7016" w:hanging="360"/>
      </w:pPr>
      <w:rPr>
        <w:rFonts w:hint="default"/>
        <w:lang w:val="tr-TR" w:eastAsia="en-US" w:bidi="ar-SA"/>
      </w:rPr>
    </w:lvl>
    <w:lvl w:ilvl="8" w:tplc="601457E0">
      <w:numFmt w:val="bullet"/>
      <w:lvlText w:val="•"/>
      <w:lvlJc w:val="left"/>
      <w:pPr>
        <w:ind w:left="7887" w:hanging="360"/>
      </w:pPr>
      <w:rPr>
        <w:rFonts w:hint="default"/>
        <w:lang w:val="tr-TR" w:eastAsia="en-US" w:bidi="ar-SA"/>
      </w:rPr>
    </w:lvl>
  </w:abstractNum>
  <w:abstractNum w:abstractNumId="17" w15:restartNumberingAfterBreak="0">
    <w:nsid w:val="3CE43904"/>
    <w:multiLevelType w:val="hybridMultilevel"/>
    <w:tmpl w:val="2C0AE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E062E01"/>
    <w:multiLevelType w:val="multilevel"/>
    <w:tmpl w:val="4210C6B2"/>
    <w:lvl w:ilvl="0">
      <w:start w:val="1"/>
      <w:numFmt w:val="decimal"/>
      <w:lvlText w:val="%1."/>
      <w:lvlJc w:val="left"/>
      <w:pPr>
        <w:ind w:left="683" w:hanging="491"/>
      </w:pPr>
      <w:rPr>
        <w:rFonts w:ascii="Times New Roman" w:eastAsia="Times New Roman" w:hAnsi="Times New Roman" w:cs="Times New Roman" w:hint="default"/>
        <w:spacing w:val="0"/>
        <w:w w:val="103"/>
        <w:sz w:val="23"/>
        <w:szCs w:val="23"/>
        <w:lang w:val="tr-TR" w:eastAsia="en-US" w:bidi="ar-SA"/>
      </w:rPr>
    </w:lvl>
    <w:lvl w:ilvl="1">
      <w:start w:val="1"/>
      <w:numFmt w:val="decimal"/>
      <w:lvlText w:val="%1.%2"/>
      <w:lvlJc w:val="left"/>
      <w:pPr>
        <w:ind w:left="1158" w:hanging="728"/>
      </w:pPr>
      <w:rPr>
        <w:rFonts w:ascii="Times New Roman" w:eastAsia="Times New Roman" w:hAnsi="Times New Roman" w:cs="Times New Roman" w:hint="default"/>
        <w:spacing w:val="-2"/>
        <w:w w:val="103"/>
        <w:sz w:val="23"/>
        <w:szCs w:val="23"/>
        <w:lang w:val="tr-TR" w:eastAsia="en-US" w:bidi="ar-SA"/>
      </w:rPr>
    </w:lvl>
    <w:lvl w:ilvl="2">
      <w:start w:val="1"/>
      <w:numFmt w:val="decimal"/>
      <w:lvlText w:val="%1.%2.%3"/>
      <w:lvlJc w:val="left"/>
      <w:pPr>
        <w:ind w:left="1194" w:hanging="526"/>
      </w:pPr>
      <w:rPr>
        <w:rFonts w:ascii="Times New Roman" w:eastAsia="Times New Roman" w:hAnsi="Times New Roman" w:cs="Times New Roman" w:hint="default"/>
        <w:spacing w:val="-2"/>
        <w:w w:val="103"/>
        <w:sz w:val="23"/>
        <w:szCs w:val="23"/>
        <w:lang w:val="tr-TR" w:eastAsia="en-US" w:bidi="ar-SA"/>
      </w:rPr>
    </w:lvl>
    <w:lvl w:ilvl="3">
      <w:numFmt w:val="bullet"/>
      <w:lvlText w:val="•"/>
      <w:lvlJc w:val="left"/>
      <w:pPr>
        <w:ind w:left="1200" w:hanging="526"/>
      </w:pPr>
      <w:rPr>
        <w:rFonts w:hint="default"/>
        <w:lang w:val="tr-TR" w:eastAsia="en-US" w:bidi="ar-SA"/>
      </w:rPr>
    </w:lvl>
    <w:lvl w:ilvl="4">
      <w:numFmt w:val="bullet"/>
      <w:lvlText w:val="•"/>
      <w:lvlJc w:val="left"/>
      <w:pPr>
        <w:ind w:left="2404" w:hanging="526"/>
      </w:pPr>
      <w:rPr>
        <w:rFonts w:hint="default"/>
        <w:lang w:val="tr-TR" w:eastAsia="en-US" w:bidi="ar-SA"/>
      </w:rPr>
    </w:lvl>
    <w:lvl w:ilvl="5">
      <w:numFmt w:val="bullet"/>
      <w:lvlText w:val="•"/>
      <w:lvlJc w:val="left"/>
      <w:pPr>
        <w:ind w:left="3608" w:hanging="526"/>
      </w:pPr>
      <w:rPr>
        <w:rFonts w:hint="default"/>
        <w:lang w:val="tr-TR" w:eastAsia="en-US" w:bidi="ar-SA"/>
      </w:rPr>
    </w:lvl>
    <w:lvl w:ilvl="6">
      <w:numFmt w:val="bullet"/>
      <w:lvlText w:val="•"/>
      <w:lvlJc w:val="left"/>
      <w:pPr>
        <w:ind w:left="4812" w:hanging="526"/>
      </w:pPr>
      <w:rPr>
        <w:rFonts w:hint="default"/>
        <w:lang w:val="tr-TR" w:eastAsia="en-US" w:bidi="ar-SA"/>
      </w:rPr>
    </w:lvl>
    <w:lvl w:ilvl="7">
      <w:numFmt w:val="bullet"/>
      <w:lvlText w:val="•"/>
      <w:lvlJc w:val="left"/>
      <w:pPr>
        <w:ind w:left="6016" w:hanging="526"/>
      </w:pPr>
      <w:rPr>
        <w:rFonts w:hint="default"/>
        <w:lang w:val="tr-TR" w:eastAsia="en-US" w:bidi="ar-SA"/>
      </w:rPr>
    </w:lvl>
    <w:lvl w:ilvl="8">
      <w:numFmt w:val="bullet"/>
      <w:lvlText w:val="•"/>
      <w:lvlJc w:val="left"/>
      <w:pPr>
        <w:ind w:left="7220" w:hanging="526"/>
      </w:pPr>
      <w:rPr>
        <w:rFonts w:hint="default"/>
        <w:lang w:val="tr-TR" w:eastAsia="en-US" w:bidi="ar-SA"/>
      </w:rPr>
    </w:lvl>
  </w:abstractNum>
  <w:abstractNum w:abstractNumId="19" w15:restartNumberingAfterBreak="0">
    <w:nsid w:val="45DF3730"/>
    <w:multiLevelType w:val="singleLevel"/>
    <w:tmpl w:val="356A8B40"/>
    <w:lvl w:ilvl="0">
      <w:start w:val="1"/>
      <w:numFmt w:val="bullet"/>
      <w:pStyle w:val="GvdeMetni3"/>
      <w:lvlText w:val=""/>
      <w:lvlJc w:val="left"/>
      <w:pPr>
        <w:tabs>
          <w:tab w:val="num" w:pos="927"/>
        </w:tabs>
        <w:ind w:left="907" w:hanging="340"/>
      </w:pPr>
      <w:rPr>
        <w:rFonts w:ascii="Symbol" w:hAnsi="Symbol" w:hint="default"/>
      </w:rPr>
    </w:lvl>
  </w:abstractNum>
  <w:abstractNum w:abstractNumId="20" w15:restartNumberingAfterBreak="0">
    <w:nsid w:val="4C452D86"/>
    <w:multiLevelType w:val="hybridMultilevel"/>
    <w:tmpl w:val="68E0DD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C02F62"/>
    <w:multiLevelType w:val="hybridMultilevel"/>
    <w:tmpl w:val="E03E5556"/>
    <w:lvl w:ilvl="0" w:tplc="15B29EE8">
      <w:numFmt w:val="bullet"/>
      <w:lvlText w:val="•"/>
      <w:lvlJc w:val="left"/>
      <w:pPr>
        <w:ind w:left="920" w:hanging="274"/>
      </w:pPr>
      <w:rPr>
        <w:rFonts w:ascii="Segoe UI Symbol" w:eastAsia="Segoe UI Symbol" w:hAnsi="Segoe UI Symbol" w:cs="Segoe UI Symbol" w:hint="default"/>
        <w:w w:val="103"/>
        <w:sz w:val="23"/>
        <w:szCs w:val="23"/>
        <w:lang w:val="tr-TR" w:eastAsia="en-US" w:bidi="ar-SA"/>
      </w:rPr>
    </w:lvl>
    <w:lvl w:ilvl="1" w:tplc="9D30D15E">
      <w:numFmt w:val="bullet"/>
      <w:lvlText w:val="•"/>
      <w:lvlJc w:val="left"/>
      <w:pPr>
        <w:ind w:left="1790" w:hanging="274"/>
      </w:pPr>
      <w:rPr>
        <w:rFonts w:hint="default"/>
        <w:lang w:val="tr-TR" w:eastAsia="en-US" w:bidi="ar-SA"/>
      </w:rPr>
    </w:lvl>
    <w:lvl w:ilvl="2" w:tplc="9A24F29C">
      <w:numFmt w:val="bullet"/>
      <w:lvlText w:val="•"/>
      <w:lvlJc w:val="left"/>
      <w:pPr>
        <w:ind w:left="2661" w:hanging="274"/>
      </w:pPr>
      <w:rPr>
        <w:rFonts w:hint="default"/>
        <w:lang w:val="tr-TR" w:eastAsia="en-US" w:bidi="ar-SA"/>
      </w:rPr>
    </w:lvl>
    <w:lvl w:ilvl="3" w:tplc="F6B28C8C">
      <w:numFmt w:val="bullet"/>
      <w:lvlText w:val="•"/>
      <w:lvlJc w:val="left"/>
      <w:pPr>
        <w:ind w:left="3532" w:hanging="274"/>
      </w:pPr>
      <w:rPr>
        <w:rFonts w:hint="default"/>
        <w:lang w:val="tr-TR" w:eastAsia="en-US" w:bidi="ar-SA"/>
      </w:rPr>
    </w:lvl>
    <w:lvl w:ilvl="4" w:tplc="7EE2321A">
      <w:numFmt w:val="bullet"/>
      <w:lvlText w:val="•"/>
      <w:lvlJc w:val="left"/>
      <w:pPr>
        <w:ind w:left="4403" w:hanging="274"/>
      </w:pPr>
      <w:rPr>
        <w:rFonts w:hint="default"/>
        <w:lang w:val="tr-TR" w:eastAsia="en-US" w:bidi="ar-SA"/>
      </w:rPr>
    </w:lvl>
    <w:lvl w:ilvl="5" w:tplc="8C4253F6">
      <w:numFmt w:val="bullet"/>
      <w:lvlText w:val="•"/>
      <w:lvlJc w:val="left"/>
      <w:pPr>
        <w:ind w:left="5274" w:hanging="274"/>
      </w:pPr>
      <w:rPr>
        <w:rFonts w:hint="default"/>
        <w:lang w:val="tr-TR" w:eastAsia="en-US" w:bidi="ar-SA"/>
      </w:rPr>
    </w:lvl>
    <w:lvl w:ilvl="6" w:tplc="88824EC4">
      <w:numFmt w:val="bullet"/>
      <w:lvlText w:val="•"/>
      <w:lvlJc w:val="left"/>
      <w:pPr>
        <w:ind w:left="6145" w:hanging="274"/>
      </w:pPr>
      <w:rPr>
        <w:rFonts w:hint="default"/>
        <w:lang w:val="tr-TR" w:eastAsia="en-US" w:bidi="ar-SA"/>
      </w:rPr>
    </w:lvl>
    <w:lvl w:ilvl="7" w:tplc="20827662">
      <w:numFmt w:val="bullet"/>
      <w:lvlText w:val="•"/>
      <w:lvlJc w:val="left"/>
      <w:pPr>
        <w:ind w:left="7016" w:hanging="274"/>
      </w:pPr>
      <w:rPr>
        <w:rFonts w:hint="default"/>
        <w:lang w:val="tr-TR" w:eastAsia="en-US" w:bidi="ar-SA"/>
      </w:rPr>
    </w:lvl>
    <w:lvl w:ilvl="8" w:tplc="FD52DF7A">
      <w:numFmt w:val="bullet"/>
      <w:lvlText w:val="•"/>
      <w:lvlJc w:val="left"/>
      <w:pPr>
        <w:ind w:left="7887" w:hanging="274"/>
      </w:pPr>
      <w:rPr>
        <w:rFonts w:hint="default"/>
        <w:lang w:val="tr-TR" w:eastAsia="en-US" w:bidi="ar-SA"/>
      </w:rPr>
    </w:lvl>
  </w:abstractNum>
  <w:abstractNum w:abstractNumId="22" w15:restartNumberingAfterBreak="0">
    <w:nsid w:val="56BE0DEA"/>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B5C1783"/>
    <w:multiLevelType w:val="hybridMultilevel"/>
    <w:tmpl w:val="84B22FA6"/>
    <w:lvl w:ilvl="0" w:tplc="041F0001">
      <w:start w:val="1"/>
      <w:numFmt w:val="bullet"/>
      <w:lvlText w:val=""/>
      <w:lvlJc w:val="left"/>
      <w:pPr>
        <w:ind w:left="699" w:hanging="360"/>
      </w:pPr>
      <w:rPr>
        <w:rFonts w:ascii="Symbol" w:hAnsi="Symbol" w:hint="default"/>
        <w:b/>
      </w:rPr>
    </w:lvl>
    <w:lvl w:ilvl="1" w:tplc="041F0019" w:tentative="1">
      <w:start w:val="1"/>
      <w:numFmt w:val="lowerLetter"/>
      <w:lvlText w:val="%2."/>
      <w:lvlJc w:val="left"/>
      <w:pPr>
        <w:ind w:left="1419" w:hanging="360"/>
      </w:pPr>
    </w:lvl>
    <w:lvl w:ilvl="2" w:tplc="041F001B" w:tentative="1">
      <w:start w:val="1"/>
      <w:numFmt w:val="lowerRoman"/>
      <w:lvlText w:val="%3."/>
      <w:lvlJc w:val="right"/>
      <w:pPr>
        <w:ind w:left="2139" w:hanging="180"/>
      </w:pPr>
    </w:lvl>
    <w:lvl w:ilvl="3" w:tplc="041F000F" w:tentative="1">
      <w:start w:val="1"/>
      <w:numFmt w:val="decimal"/>
      <w:lvlText w:val="%4."/>
      <w:lvlJc w:val="left"/>
      <w:pPr>
        <w:ind w:left="2859" w:hanging="360"/>
      </w:pPr>
    </w:lvl>
    <w:lvl w:ilvl="4" w:tplc="041F0019" w:tentative="1">
      <w:start w:val="1"/>
      <w:numFmt w:val="lowerLetter"/>
      <w:lvlText w:val="%5."/>
      <w:lvlJc w:val="left"/>
      <w:pPr>
        <w:ind w:left="3579" w:hanging="360"/>
      </w:pPr>
    </w:lvl>
    <w:lvl w:ilvl="5" w:tplc="041F001B" w:tentative="1">
      <w:start w:val="1"/>
      <w:numFmt w:val="lowerRoman"/>
      <w:lvlText w:val="%6."/>
      <w:lvlJc w:val="right"/>
      <w:pPr>
        <w:ind w:left="4299" w:hanging="180"/>
      </w:pPr>
    </w:lvl>
    <w:lvl w:ilvl="6" w:tplc="041F000F" w:tentative="1">
      <w:start w:val="1"/>
      <w:numFmt w:val="decimal"/>
      <w:lvlText w:val="%7."/>
      <w:lvlJc w:val="left"/>
      <w:pPr>
        <w:ind w:left="5019" w:hanging="360"/>
      </w:pPr>
    </w:lvl>
    <w:lvl w:ilvl="7" w:tplc="041F0019" w:tentative="1">
      <w:start w:val="1"/>
      <w:numFmt w:val="lowerLetter"/>
      <w:lvlText w:val="%8."/>
      <w:lvlJc w:val="left"/>
      <w:pPr>
        <w:ind w:left="5739" w:hanging="360"/>
      </w:pPr>
    </w:lvl>
    <w:lvl w:ilvl="8" w:tplc="041F001B" w:tentative="1">
      <w:start w:val="1"/>
      <w:numFmt w:val="lowerRoman"/>
      <w:lvlText w:val="%9."/>
      <w:lvlJc w:val="right"/>
      <w:pPr>
        <w:ind w:left="6459" w:hanging="180"/>
      </w:pPr>
    </w:lvl>
  </w:abstractNum>
  <w:abstractNum w:abstractNumId="24" w15:restartNumberingAfterBreak="0">
    <w:nsid w:val="640D2586"/>
    <w:multiLevelType w:val="hybridMultilevel"/>
    <w:tmpl w:val="6B24B4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6A7E300B"/>
    <w:multiLevelType w:val="hybridMultilevel"/>
    <w:tmpl w:val="67BAD4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D046E65"/>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E7371E1"/>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4547CB9"/>
    <w:multiLevelType w:val="hybridMultilevel"/>
    <w:tmpl w:val="3F6EE2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91C79D7"/>
    <w:multiLevelType w:val="hybridMultilevel"/>
    <w:tmpl w:val="F53EFE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7A154EC1"/>
    <w:multiLevelType w:val="hybridMultilevel"/>
    <w:tmpl w:val="F94804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43372345">
    <w:abstractNumId w:val="6"/>
  </w:num>
  <w:num w:numId="2" w16cid:durableId="633868421">
    <w:abstractNumId w:val="11"/>
  </w:num>
  <w:num w:numId="3" w16cid:durableId="1810435520">
    <w:abstractNumId w:val="10"/>
  </w:num>
  <w:num w:numId="4" w16cid:durableId="1361201137">
    <w:abstractNumId w:val="19"/>
  </w:num>
  <w:num w:numId="5" w16cid:durableId="2144538732">
    <w:abstractNumId w:val="3"/>
  </w:num>
  <w:num w:numId="6" w16cid:durableId="222102282">
    <w:abstractNumId w:val="2"/>
  </w:num>
  <w:num w:numId="7" w16cid:durableId="1805930691">
    <w:abstractNumId w:val="1"/>
  </w:num>
  <w:num w:numId="8" w16cid:durableId="1934128027">
    <w:abstractNumId w:val="0"/>
  </w:num>
  <w:num w:numId="9" w16cid:durableId="947390118">
    <w:abstractNumId w:val="5"/>
  </w:num>
  <w:num w:numId="10" w16cid:durableId="1973704676">
    <w:abstractNumId w:val="4"/>
  </w:num>
  <w:num w:numId="11" w16cid:durableId="1401170537">
    <w:abstractNumId w:val="22"/>
  </w:num>
  <w:num w:numId="12" w16cid:durableId="1118641689">
    <w:abstractNumId w:val="26"/>
  </w:num>
  <w:num w:numId="13" w16cid:durableId="334502033">
    <w:abstractNumId w:val="27"/>
  </w:num>
  <w:num w:numId="14" w16cid:durableId="133840445">
    <w:abstractNumId w:val="23"/>
  </w:num>
  <w:num w:numId="15" w16cid:durableId="1048340246">
    <w:abstractNumId w:val="8"/>
  </w:num>
  <w:num w:numId="16" w16cid:durableId="401417544">
    <w:abstractNumId w:val="9"/>
  </w:num>
  <w:num w:numId="17" w16cid:durableId="231932705">
    <w:abstractNumId w:val="28"/>
  </w:num>
  <w:num w:numId="18" w16cid:durableId="1283616447">
    <w:abstractNumId w:val="29"/>
  </w:num>
  <w:num w:numId="19" w16cid:durableId="1346781353">
    <w:abstractNumId w:val="24"/>
  </w:num>
  <w:num w:numId="20" w16cid:durableId="752627807">
    <w:abstractNumId w:val="30"/>
  </w:num>
  <w:num w:numId="21" w16cid:durableId="1784882170">
    <w:abstractNumId w:val="20"/>
  </w:num>
  <w:num w:numId="22" w16cid:durableId="684556036">
    <w:abstractNumId w:val="5"/>
  </w:num>
  <w:num w:numId="23" w16cid:durableId="1563443103">
    <w:abstractNumId w:val="5"/>
  </w:num>
  <w:num w:numId="24" w16cid:durableId="296761127">
    <w:abstractNumId w:val="13"/>
  </w:num>
  <w:num w:numId="25" w16cid:durableId="384446989">
    <w:abstractNumId w:val="11"/>
    <w:lvlOverride w:ilvl="0">
      <w:startOverride w:val="2"/>
    </w:lvlOverride>
  </w:num>
  <w:num w:numId="26" w16cid:durableId="2039116317">
    <w:abstractNumId w:val="11"/>
    <w:lvlOverride w:ilvl="0">
      <w:startOverride w:val="2"/>
    </w:lvlOverride>
  </w:num>
  <w:num w:numId="27" w16cid:durableId="413741867">
    <w:abstractNumId w:val="25"/>
  </w:num>
  <w:num w:numId="28" w16cid:durableId="358891594">
    <w:abstractNumId w:val="11"/>
    <w:lvlOverride w:ilvl="0">
      <w:startOverride w:val="1"/>
    </w:lvlOverride>
  </w:num>
  <w:num w:numId="29" w16cid:durableId="647593742">
    <w:abstractNumId w:val="11"/>
    <w:lvlOverride w:ilvl="0">
      <w:startOverride w:val="1"/>
    </w:lvlOverride>
    <w:lvlOverride w:ilvl="1">
      <w:startOverride w:val="1"/>
    </w:lvlOverride>
  </w:num>
  <w:num w:numId="30" w16cid:durableId="13306418">
    <w:abstractNumId w:val="21"/>
  </w:num>
  <w:num w:numId="31" w16cid:durableId="856231560">
    <w:abstractNumId w:val="16"/>
  </w:num>
  <w:num w:numId="32" w16cid:durableId="1970627764">
    <w:abstractNumId w:val="18"/>
  </w:num>
  <w:num w:numId="33" w16cid:durableId="951204175">
    <w:abstractNumId w:val="17"/>
  </w:num>
  <w:num w:numId="34" w16cid:durableId="165172752">
    <w:abstractNumId w:val="7"/>
  </w:num>
  <w:num w:numId="35" w16cid:durableId="1375156444">
    <w:abstractNumId w:val="14"/>
  </w:num>
  <w:num w:numId="36" w16cid:durableId="2104178630">
    <w:abstractNumId w:val="12"/>
  </w:num>
  <w:num w:numId="37" w16cid:durableId="5864240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8DB"/>
    <w:rsid w:val="00000DAC"/>
    <w:rsid w:val="00004FB6"/>
    <w:rsid w:val="00005331"/>
    <w:rsid w:val="000056FC"/>
    <w:rsid w:val="00006412"/>
    <w:rsid w:val="0001584D"/>
    <w:rsid w:val="000216C9"/>
    <w:rsid w:val="00023ECE"/>
    <w:rsid w:val="000368E7"/>
    <w:rsid w:val="00045CB4"/>
    <w:rsid w:val="00047B37"/>
    <w:rsid w:val="0005003A"/>
    <w:rsid w:val="00050AA7"/>
    <w:rsid w:val="000560E7"/>
    <w:rsid w:val="0005787F"/>
    <w:rsid w:val="000610B5"/>
    <w:rsid w:val="00072DBC"/>
    <w:rsid w:val="00094E96"/>
    <w:rsid w:val="000A10A4"/>
    <w:rsid w:val="000A4CEE"/>
    <w:rsid w:val="000A57D0"/>
    <w:rsid w:val="000A59D2"/>
    <w:rsid w:val="000B63B5"/>
    <w:rsid w:val="000C35FD"/>
    <w:rsid w:val="000C5400"/>
    <w:rsid w:val="000D5B06"/>
    <w:rsid w:val="000E160F"/>
    <w:rsid w:val="000E45BE"/>
    <w:rsid w:val="000F1742"/>
    <w:rsid w:val="000F2F1B"/>
    <w:rsid w:val="000F459F"/>
    <w:rsid w:val="001101B3"/>
    <w:rsid w:val="00111D7F"/>
    <w:rsid w:val="00113575"/>
    <w:rsid w:val="00113BE6"/>
    <w:rsid w:val="00120866"/>
    <w:rsid w:val="00124EF4"/>
    <w:rsid w:val="00125D14"/>
    <w:rsid w:val="00134AC1"/>
    <w:rsid w:val="00134F74"/>
    <w:rsid w:val="00136DD7"/>
    <w:rsid w:val="00143D58"/>
    <w:rsid w:val="0014403F"/>
    <w:rsid w:val="00150C7B"/>
    <w:rsid w:val="00151A5D"/>
    <w:rsid w:val="00154263"/>
    <w:rsid w:val="00155214"/>
    <w:rsid w:val="00156770"/>
    <w:rsid w:val="00161BF7"/>
    <w:rsid w:val="00164A8C"/>
    <w:rsid w:val="0016769F"/>
    <w:rsid w:val="00171CAD"/>
    <w:rsid w:val="0017207B"/>
    <w:rsid w:val="00176F45"/>
    <w:rsid w:val="00177566"/>
    <w:rsid w:val="00181B93"/>
    <w:rsid w:val="00183FB5"/>
    <w:rsid w:val="0018597D"/>
    <w:rsid w:val="00186A4C"/>
    <w:rsid w:val="00191E93"/>
    <w:rsid w:val="001A68B7"/>
    <w:rsid w:val="001A7D65"/>
    <w:rsid w:val="001B34D2"/>
    <w:rsid w:val="001B67CA"/>
    <w:rsid w:val="001B76D6"/>
    <w:rsid w:val="001C35B5"/>
    <w:rsid w:val="001C3735"/>
    <w:rsid w:val="001C4BB9"/>
    <w:rsid w:val="001D58DB"/>
    <w:rsid w:val="001E0E7E"/>
    <w:rsid w:val="001E2647"/>
    <w:rsid w:val="001E61DC"/>
    <w:rsid w:val="001F377D"/>
    <w:rsid w:val="001F39D7"/>
    <w:rsid w:val="001F50F3"/>
    <w:rsid w:val="001F6991"/>
    <w:rsid w:val="00200F89"/>
    <w:rsid w:val="002012A5"/>
    <w:rsid w:val="00206DC5"/>
    <w:rsid w:val="0021002D"/>
    <w:rsid w:val="0021312A"/>
    <w:rsid w:val="00216247"/>
    <w:rsid w:val="002202F3"/>
    <w:rsid w:val="00220DAA"/>
    <w:rsid w:val="002255D6"/>
    <w:rsid w:val="002445BE"/>
    <w:rsid w:val="002449A7"/>
    <w:rsid w:val="00244EF8"/>
    <w:rsid w:val="00247D5C"/>
    <w:rsid w:val="002520ED"/>
    <w:rsid w:val="00252693"/>
    <w:rsid w:val="00263F47"/>
    <w:rsid w:val="00265AE1"/>
    <w:rsid w:val="00266576"/>
    <w:rsid w:val="00273E81"/>
    <w:rsid w:val="00274540"/>
    <w:rsid w:val="00274862"/>
    <w:rsid w:val="00280731"/>
    <w:rsid w:val="00284E56"/>
    <w:rsid w:val="00287E54"/>
    <w:rsid w:val="002908FE"/>
    <w:rsid w:val="00290AC4"/>
    <w:rsid w:val="002951B7"/>
    <w:rsid w:val="00297F6A"/>
    <w:rsid w:val="002A4F10"/>
    <w:rsid w:val="002A6464"/>
    <w:rsid w:val="002A79F2"/>
    <w:rsid w:val="002B27F5"/>
    <w:rsid w:val="002B61A4"/>
    <w:rsid w:val="002C5925"/>
    <w:rsid w:val="002D17D2"/>
    <w:rsid w:val="002E38DA"/>
    <w:rsid w:val="002E3F4B"/>
    <w:rsid w:val="002E46C9"/>
    <w:rsid w:val="002E65F2"/>
    <w:rsid w:val="002F60BE"/>
    <w:rsid w:val="003020E6"/>
    <w:rsid w:val="0030256C"/>
    <w:rsid w:val="00305964"/>
    <w:rsid w:val="00310C5E"/>
    <w:rsid w:val="003110BD"/>
    <w:rsid w:val="00316B6E"/>
    <w:rsid w:val="00320865"/>
    <w:rsid w:val="00322EDB"/>
    <w:rsid w:val="00327711"/>
    <w:rsid w:val="00330E0E"/>
    <w:rsid w:val="00332983"/>
    <w:rsid w:val="00335D73"/>
    <w:rsid w:val="00342B50"/>
    <w:rsid w:val="003454EB"/>
    <w:rsid w:val="003501C9"/>
    <w:rsid w:val="003510A1"/>
    <w:rsid w:val="003513E2"/>
    <w:rsid w:val="00354B1E"/>
    <w:rsid w:val="00355602"/>
    <w:rsid w:val="003577A6"/>
    <w:rsid w:val="003623E4"/>
    <w:rsid w:val="003647CD"/>
    <w:rsid w:val="00375BD3"/>
    <w:rsid w:val="00386B24"/>
    <w:rsid w:val="0039290A"/>
    <w:rsid w:val="0039594B"/>
    <w:rsid w:val="003A11E0"/>
    <w:rsid w:val="003A2DA9"/>
    <w:rsid w:val="003A3867"/>
    <w:rsid w:val="003B79F6"/>
    <w:rsid w:val="003C0412"/>
    <w:rsid w:val="003C28F0"/>
    <w:rsid w:val="003C3E9E"/>
    <w:rsid w:val="003C4101"/>
    <w:rsid w:val="003C482F"/>
    <w:rsid w:val="003C742E"/>
    <w:rsid w:val="003C7E69"/>
    <w:rsid w:val="003D7353"/>
    <w:rsid w:val="003E1804"/>
    <w:rsid w:val="003E1E95"/>
    <w:rsid w:val="003E4968"/>
    <w:rsid w:val="003E6C74"/>
    <w:rsid w:val="003F170B"/>
    <w:rsid w:val="003F414B"/>
    <w:rsid w:val="003F72C5"/>
    <w:rsid w:val="003F799D"/>
    <w:rsid w:val="00400AF1"/>
    <w:rsid w:val="004112DF"/>
    <w:rsid w:val="00412822"/>
    <w:rsid w:val="00413011"/>
    <w:rsid w:val="004137D7"/>
    <w:rsid w:val="00415D1E"/>
    <w:rsid w:val="00416926"/>
    <w:rsid w:val="00423749"/>
    <w:rsid w:val="00424E47"/>
    <w:rsid w:val="004277D9"/>
    <w:rsid w:val="00433DA4"/>
    <w:rsid w:val="004511C0"/>
    <w:rsid w:val="00451507"/>
    <w:rsid w:val="00452B46"/>
    <w:rsid w:val="00454FBF"/>
    <w:rsid w:val="00460798"/>
    <w:rsid w:val="00464D85"/>
    <w:rsid w:val="004675B0"/>
    <w:rsid w:val="00471ECA"/>
    <w:rsid w:val="00480085"/>
    <w:rsid w:val="00493C1E"/>
    <w:rsid w:val="00493F8F"/>
    <w:rsid w:val="004A06B2"/>
    <w:rsid w:val="004A2C8A"/>
    <w:rsid w:val="004A3901"/>
    <w:rsid w:val="004B4AD5"/>
    <w:rsid w:val="004B502B"/>
    <w:rsid w:val="004C7804"/>
    <w:rsid w:val="004D0232"/>
    <w:rsid w:val="004D0EA7"/>
    <w:rsid w:val="004E2CF2"/>
    <w:rsid w:val="004E5BA5"/>
    <w:rsid w:val="004E7A94"/>
    <w:rsid w:val="004F01D5"/>
    <w:rsid w:val="004F0500"/>
    <w:rsid w:val="004F70C1"/>
    <w:rsid w:val="005005C2"/>
    <w:rsid w:val="00510261"/>
    <w:rsid w:val="005131CF"/>
    <w:rsid w:val="00520488"/>
    <w:rsid w:val="00522C05"/>
    <w:rsid w:val="00524A2F"/>
    <w:rsid w:val="005253C1"/>
    <w:rsid w:val="00536C67"/>
    <w:rsid w:val="005418D9"/>
    <w:rsid w:val="0054717B"/>
    <w:rsid w:val="0055122F"/>
    <w:rsid w:val="00551E8A"/>
    <w:rsid w:val="00570305"/>
    <w:rsid w:val="0057603E"/>
    <w:rsid w:val="00582224"/>
    <w:rsid w:val="00590F1F"/>
    <w:rsid w:val="005912AE"/>
    <w:rsid w:val="00591711"/>
    <w:rsid w:val="00593DA5"/>
    <w:rsid w:val="00595DBC"/>
    <w:rsid w:val="005A06FB"/>
    <w:rsid w:val="005A39F2"/>
    <w:rsid w:val="005A434B"/>
    <w:rsid w:val="005A67D5"/>
    <w:rsid w:val="005B0948"/>
    <w:rsid w:val="005B3B5A"/>
    <w:rsid w:val="005B604A"/>
    <w:rsid w:val="005C319F"/>
    <w:rsid w:val="005D095C"/>
    <w:rsid w:val="005D4B45"/>
    <w:rsid w:val="005D6FD0"/>
    <w:rsid w:val="005D700F"/>
    <w:rsid w:val="005D711E"/>
    <w:rsid w:val="005E3FED"/>
    <w:rsid w:val="005F11F9"/>
    <w:rsid w:val="005F1DFB"/>
    <w:rsid w:val="005F3298"/>
    <w:rsid w:val="005F3B2C"/>
    <w:rsid w:val="005F3DB5"/>
    <w:rsid w:val="005F59C1"/>
    <w:rsid w:val="00604FC3"/>
    <w:rsid w:val="00606CBA"/>
    <w:rsid w:val="00611DA4"/>
    <w:rsid w:val="00615D77"/>
    <w:rsid w:val="00615D95"/>
    <w:rsid w:val="006223C7"/>
    <w:rsid w:val="00624709"/>
    <w:rsid w:val="0062610C"/>
    <w:rsid w:val="00632892"/>
    <w:rsid w:val="00632E6B"/>
    <w:rsid w:val="00636BFA"/>
    <w:rsid w:val="00637D6A"/>
    <w:rsid w:val="0064019D"/>
    <w:rsid w:val="0064095F"/>
    <w:rsid w:val="00647737"/>
    <w:rsid w:val="006507A6"/>
    <w:rsid w:val="006647A1"/>
    <w:rsid w:val="00673DF1"/>
    <w:rsid w:val="0067452F"/>
    <w:rsid w:val="00676257"/>
    <w:rsid w:val="00683175"/>
    <w:rsid w:val="0068631F"/>
    <w:rsid w:val="006863CC"/>
    <w:rsid w:val="006A45AD"/>
    <w:rsid w:val="006A4900"/>
    <w:rsid w:val="006A4DD8"/>
    <w:rsid w:val="006A6240"/>
    <w:rsid w:val="006B0842"/>
    <w:rsid w:val="006C1CE8"/>
    <w:rsid w:val="006C557D"/>
    <w:rsid w:val="006C6BB4"/>
    <w:rsid w:val="006D73FD"/>
    <w:rsid w:val="006D7A79"/>
    <w:rsid w:val="006E554E"/>
    <w:rsid w:val="006E7F2C"/>
    <w:rsid w:val="00700094"/>
    <w:rsid w:val="00703331"/>
    <w:rsid w:val="007036DD"/>
    <w:rsid w:val="00706408"/>
    <w:rsid w:val="00713093"/>
    <w:rsid w:val="00715687"/>
    <w:rsid w:val="00716E3A"/>
    <w:rsid w:val="007207C2"/>
    <w:rsid w:val="00721C78"/>
    <w:rsid w:val="0072653F"/>
    <w:rsid w:val="00733475"/>
    <w:rsid w:val="00737044"/>
    <w:rsid w:val="007376CE"/>
    <w:rsid w:val="007458F2"/>
    <w:rsid w:val="00745F38"/>
    <w:rsid w:val="00747BD6"/>
    <w:rsid w:val="007501F4"/>
    <w:rsid w:val="007544F9"/>
    <w:rsid w:val="00755C1F"/>
    <w:rsid w:val="00761B54"/>
    <w:rsid w:val="00766BB6"/>
    <w:rsid w:val="00776C14"/>
    <w:rsid w:val="00780AE8"/>
    <w:rsid w:val="007930D5"/>
    <w:rsid w:val="00795EFD"/>
    <w:rsid w:val="007A1617"/>
    <w:rsid w:val="007A1766"/>
    <w:rsid w:val="007A578F"/>
    <w:rsid w:val="007B0A64"/>
    <w:rsid w:val="007B2B3D"/>
    <w:rsid w:val="007B5C26"/>
    <w:rsid w:val="007C4388"/>
    <w:rsid w:val="007C6233"/>
    <w:rsid w:val="007D6C94"/>
    <w:rsid w:val="007F198A"/>
    <w:rsid w:val="007F3761"/>
    <w:rsid w:val="00804A69"/>
    <w:rsid w:val="008054DD"/>
    <w:rsid w:val="00811018"/>
    <w:rsid w:val="00813E59"/>
    <w:rsid w:val="00814ACE"/>
    <w:rsid w:val="00815A65"/>
    <w:rsid w:val="00816E38"/>
    <w:rsid w:val="0082010A"/>
    <w:rsid w:val="00822591"/>
    <w:rsid w:val="00837AEC"/>
    <w:rsid w:val="00840AA4"/>
    <w:rsid w:val="0084180F"/>
    <w:rsid w:val="00844606"/>
    <w:rsid w:val="0085381B"/>
    <w:rsid w:val="00855B41"/>
    <w:rsid w:val="00860959"/>
    <w:rsid w:val="00862160"/>
    <w:rsid w:val="008638FB"/>
    <w:rsid w:val="00865956"/>
    <w:rsid w:val="00876694"/>
    <w:rsid w:val="00884CCC"/>
    <w:rsid w:val="00885A38"/>
    <w:rsid w:val="0089181A"/>
    <w:rsid w:val="0089475A"/>
    <w:rsid w:val="008A7B44"/>
    <w:rsid w:val="008B1084"/>
    <w:rsid w:val="008B46AF"/>
    <w:rsid w:val="008B5FEE"/>
    <w:rsid w:val="008B6669"/>
    <w:rsid w:val="008B6FC3"/>
    <w:rsid w:val="008B7930"/>
    <w:rsid w:val="008C1857"/>
    <w:rsid w:val="008C1C4C"/>
    <w:rsid w:val="008C6562"/>
    <w:rsid w:val="008E2014"/>
    <w:rsid w:val="008E5DAC"/>
    <w:rsid w:val="008E60FF"/>
    <w:rsid w:val="008F2FEE"/>
    <w:rsid w:val="008F539C"/>
    <w:rsid w:val="009032B3"/>
    <w:rsid w:val="00904645"/>
    <w:rsid w:val="00906380"/>
    <w:rsid w:val="00906DC2"/>
    <w:rsid w:val="00912D22"/>
    <w:rsid w:val="009133E1"/>
    <w:rsid w:val="00915B18"/>
    <w:rsid w:val="00925619"/>
    <w:rsid w:val="009418D1"/>
    <w:rsid w:val="009463C9"/>
    <w:rsid w:val="00953120"/>
    <w:rsid w:val="00953A0E"/>
    <w:rsid w:val="00956A63"/>
    <w:rsid w:val="00957972"/>
    <w:rsid w:val="00961728"/>
    <w:rsid w:val="00963634"/>
    <w:rsid w:val="00965C5F"/>
    <w:rsid w:val="00966C50"/>
    <w:rsid w:val="00973B95"/>
    <w:rsid w:val="00974384"/>
    <w:rsid w:val="009840E1"/>
    <w:rsid w:val="00993C18"/>
    <w:rsid w:val="009A051E"/>
    <w:rsid w:val="009A2D41"/>
    <w:rsid w:val="009B0D8F"/>
    <w:rsid w:val="009B7556"/>
    <w:rsid w:val="009C04DF"/>
    <w:rsid w:val="009C2CEF"/>
    <w:rsid w:val="009D1CA5"/>
    <w:rsid w:val="009D1CD5"/>
    <w:rsid w:val="009D24B9"/>
    <w:rsid w:val="009D355C"/>
    <w:rsid w:val="009D5C8E"/>
    <w:rsid w:val="009D6668"/>
    <w:rsid w:val="009D78B4"/>
    <w:rsid w:val="009E0AF3"/>
    <w:rsid w:val="009F7862"/>
    <w:rsid w:val="00A00944"/>
    <w:rsid w:val="00A0218F"/>
    <w:rsid w:val="00A03D21"/>
    <w:rsid w:val="00A1048A"/>
    <w:rsid w:val="00A128A9"/>
    <w:rsid w:val="00A158EF"/>
    <w:rsid w:val="00A20F0F"/>
    <w:rsid w:val="00A23FC4"/>
    <w:rsid w:val="00A244DF"/>
    <w:rsid w:val="00A3021E"/>
    <w:rsid w:val="00A31ED7"/>
    <w:rsid w:val="00A3240B"/>
    <w:rsid w:val="00A33CB1"/>
    <w:rsid w:val="00A34C83"/>
    <w:rsid w:val="00A40EFF"/>
    <w:rsid w:val="00A42E79"/>
    <w:rsid w:val="00A545EE"/>
    <w:rsid w:val="00A559B5"/>
    <w:rsid w:val="00A56B94"/>
    <w:rsid w:val="00A6661E"/>
    <w:rsid w:val="00A67C1D"/>
    <w:rsid w:val="00A73EAE"/>
    <w:rsid w:val="00A7617D"/>
    <w:rsid w:val="00A7779F"/>
    <w:rsid w:val="00A82FF5"/>
    <w:rsid w:val="00A857F1"/>
    <w:rsid w:val="00AA5E4F"/>
    <w:rsid w:val="00AB1CA7"/>
    <w:rsid w:val="00AB778D"/>
    <w:rsid w:val="00AC38F6"/>
    <w:rsid w:val="00AC3B3B"/>
    <w:rsid w:val="00AC7F71"/>
    <w:rsid w:val="00AD15F2"/>
    <w:rsid w:val="00AD7D7D"/>
    <w:rsid w:val="00AE05DB"/>
    <w:rsid w:val="00AE1D81"/>
    <w:rsid w:val="00AF0EAA"/>
    <w:rsid w:val="00AF17B5"/>
    <w:rsid w:val="00AF2D18"/>
    <w:rsid w:val="00AF3716"/>
    <w:rsid w:val="00AF5277"/>
    <w:rsid w:val="00AF60A7"/>
    <w:rsid w:val="00AF67A2"/>
    <w:rsid w:val="00B071DC"/>
    <w:rsid w:val="00B113AA"/>
    <w:rsid w:val="00B13051"/>
    <w:rsid w:val="00B14E8B"/>
    <w:rsid w:val="00B20C8C"/>
    <w:rsid w:val="00B3638F"/>
    <w:rsid w:val="00B3686C"/>
    <w:rsid w:val="00B36A4A"/>
    <w:rsid w:val="00B41058"/>
    <w:rsid w:val="00B428BA"/>
    <w:rsid w:val="00B42B64"/>
    <w:rsid w:val="00B45F21"/>
    <w:rsid w:val="00B62D01"/>
    <w:rsid w:val="00B73FFF"/>
    <w:rsid w:val="00B7662B"/>
    <w:rsid w:val="00B82719"/>
    <w:rsid w:val="00B82853"/>
    <w:rsid w:val="00B85773"/>
    <w:rsid w:val="00B910C7"/>
    <w:rsid w:val="00B96381"/>
    <w:rsid w:val="00BA5C62"/>
    <w:rsid w:val="00BA5DC7"/>
    <w:rsid w:val="00BA7974"/>
    <w:rsid w:val="00BB7F7C"/>
    <w:rsid w:val="00BC4692"/>
    <w:rsid w:val="00BC745B"/>
    <w:rsid w:val="00BD61A4"/>
    <w:rsid w:val="00BD79F1"/>
    <w:rsid w:val="00BE4118"/>
    <w:rsid w:val="00BE4AA5"/>
    <w:rsid w:val="00BE6278"/>
    <w:rsid w:val="00BF07E7"/>
    <w:rsid w:val="00BF14AB"/>
    <w:rsid w:val="00BF3054"/>
    <w:rsid w:val="00BF5508"/>
    <w:rsid w:val="00BF7A68"/>
    <w:rsid w:val="00BF7B67"/>
    <w:rsid w:val="00C06A90"/>
    <w:rsid w:val="00C11743"/>
    <w:rsid w:val="00C167D0"/>
    <w:rsid w:val="00C21762"/>
    <w:rsid w:val="00C22364"/>
    <w:rsid w:val="00C224C3"/>
    <w:rsid w:val="00C24B70"/>
    <w:rsid w:val="00C365B9"/>
    <w:rsid w:val="00C403BF"/>
    <w:rsid w:val="00C423F3"/>
    <w:rsid w:val="00C42A33"/>
    <w:rsid w:val="00C438E7"/>
    <w:rsid w:val="00C46763"/>
    <w:rsid w:val="00C55A26"/>
    <w:rsid w:val="00C71077"/>
    <w:rsid w:val="00C73A71"/>
    <w:rsid w:val="00C76C50"/>
    <w:rsid w:val="00C84BEE"/>
    <w:rsid w:val="00C95454"/>
    <w:rsid w:val="00C95D53"/>
    <w:rsid w:val="00C95DF0"/>
    <w:rsid w:val="00CA0C73"/>
    <w:rsid w:val="00CA1603"/>
    <w:rsid w:val="00CA4375"/>
    <w:rsid w:val="00CB1A12"/>
    <w:rsid w:val="00CB28EE"/>
    <w:rsid w:val="00CB5F5D"/>
    <w:rsid w:val="00CB7802"/>
    <w:rsid w:val="00CC2E5C"/>
    <w:rsid w:val="00CC7D92"/>
    <w:rsid w:val="00CD001D"/>
    <w:rsid w:val="00CD105D"/>
    <w:rsid w:val="00CD1C12"/>
    <w:rsid w:val="00CD44CB"/>
    <w:rsid w:val="00CD612C"/>
    <w:rsid w:val="00CE30D0"/>
    <w:rsid w:val="00CE5D19"/>
    <w:rsid w:val="00CF0AD3"/>
    <w:rsid w:val="00CF2047"/>
    <w:rsid w:val="00CF2D8D"/>
    <w:rsid w:val="00CF56A2"/>
    <w:rsid w:val="00D1067C"/>
    <w:rsid w:val="00D15EDE"/>
    <w:rsid w:val="00D2373F"/>
    <w:rsid w:val="00D23C77"/>
    <w:rsid w:val="00D244B7"/>
    <w:rsid w:val="00D30FD6"/>
    <w:rsid w:val="00D35342"/>
    <w:rsid w:val="00D362F7"/>
    <w:rsid w:val="00D44A6A"/>
    <w:rsid w:val="00D50895"/>
    <w:rsid w:val="00D5127E"/>
    <w:rsid w:val="00D5286D"/>
    <w:rsid w:val="00D53143"/>
    <w:rsid w:val="00D5508D"/>
    <w:rsid w:val="00D57CA1"/>
    <w:rsid w:val="00D62083"/>
    <w:rsid w:val="00D65294"/>
    <w:rsid w:val="00D701DB"/>
    <w:rsid w:val="00D7108D"/>
    <w:rsid w:val="00D74013"/>
    <w:rsid w:val="00D84A41"/>
    <w:rsid w:val="00D9503E"/>
    <w:rsid w:val="00DA47B5"/>
    <w:rsid w:val="00DA5B7B"/>
    <w:rsid w:val="00DA6121"/>
    <w:rsid w:val="00DA72CE"/>
    <w:rsid w:val="00DB0F88"/>
    <w:rsid w:val="00DB5AAE"/>
    <w:rsid w:val="00DC4DD9"/>
    <w:rsid w:val="00DC5717"/>
    <w:rsid w:val="00DC7B8A"/>
    <w:rsid w:val="00DD1ADF"/>
    <w:rsid w:val="00DD38DF"/>
    <w:rsid w:val="00DE73F9"/>
    <w:rsid w:val="00DF2424"/>
    <w:rsid w:val="00DF5829"/>
    <w:rsid w:val="00E06B59"/>
    <w:rsid w:val="00E0756B"/>
    <w:rsid w:val="00E21F6D"/>
    <w:rsid w:val="00E230C1"/>
    <w:rsid w:val="00E25764"/>
    <w:rsid w:val="00E328CD"/>
    <w:rsid w:val="00E41D36"/>
    <w:rsid w:val="00E42126"/>
    <w:rsid w:val="00E452D7"/>
    <w:rsid w:val="00E6354F"/>
    <w:rsid w:val="00E63BB5"/>
    <w:rsid w:val="00E8220B"/>
    <w:rsid w:val="00E8581A"/>
    <w:rsid w:val="00E9368D"/>
    <w:rsid w:val="00E973CC"/>
    <w:rsid w:val="00EA13FC"/>
    <w:rsid w:val="00EA1925"/>
    <w:rsid w:val="00EB1E36"/>
    <w:rsid w:val="00EB4324"/>
    <w:rsid w:val="00EB4C6E"/>
    <w:rsid w:val="00EC0784"/>
    <w:rsid w:val="00EC183C"/>
    <w:rsid w:val="00EC4934"/>
    <w:rsid w:val="00EC7063"/>
    <w:rsid w:val="00EC721B"/>
    <w:rsid w:val="00ED623B"/>
    <w:rsid w:val="00ED7361"/>
    <w:rsid w:val="00EE0282"/>
    <w:rsid w:val="00EE2359"/>
    <w:rsid w:val="00EE617A"/>
    <w:rsid w:val="00EE6D20"/>
    <w:rsid w:val="00F00EAA"/>
    <w:rsid w:val="00F02AE0"/>
    <w:rsid w:val="00F02F01"/>
    <w:rsid w:val="00F13220"/>
    <w:rsid w:val="00F13808"/>
    <w:rsid w:val="00F13F51"/>
    <w:rsid w:val="00F17253"/>
    <w:rsid w:val="00F2644A"/>
    <w:rsid w:val="00F2776C"/>
    <w:rsid w:val="00F3042D"/>
    <w:rsid w:val="00F32599"/>
    <w:rsid w:val="00F4258D"/>
    <w:rsid w:val="00F47D59"/>
    <w:rsid w:val="00F529E0"/>
    <w:rsid w:val="00F53447"/>
    <w:rsid w:val="00F556D7"/>
    <w:rsid w:val="00F66A5B"/>
    <w:rsid w:val="00F71182"/>
    <w:rsid w:val="00F77BA1"/>
    <w:rsid w:val="00F84EA3"/>
    <w:rsid w:val="00F87D9B"/>
    <w:rsid w:val="00F90DA2"/>
    <w:rsid w:val="00F9332A"/>
    <w:rsid w:val="00F93F83"/>
    <w:rsid w:val="00F95FA2"/>
    <w:rsid w:val="00F96C7F"/>
    <w:rsid w:val="00F97BC5"/>
    <w:rsid w:val="00FA2A09"/>
    <w:rsid w:val="00FA2BCB"/>
    <w:rsid w:val="00FA2D27"/>
    <w:rsid w:val="00FA38FD"/>
    <w:rsid w:val="00FA74B2"/>
    <w:rsid w:val="00FB35F3"/>
    <w:rsid w:val="00FB413B"/>
    <w:rsid w:val="00FB62F0"/>
    <w:rsid w:val="00FC568D"/>
    <w:rsid w:val="00FC5C44"/>
    <w:rsid w:val="00FD025C"/>
    <w:rsid w:val="00FD1E26"/>
    <w:rsid w:val="00FD52DE"/>
    <w:rsid w:val="00FD5D3C"/>
    <w:rsid w:val="00FD710A"/>
    <w:rsid w:val="00FE2C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7C0AD"/>
  <w15:docId w15:val="{148E5EAD-0616-45AB-92E1-0B4DB900E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5" w:uiPriority="39"/>
    <w:lsdException w:name="toc 6"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tabs>
        <w:tab w:val="right" w:pos="9072"/>
      </w:tabs>
      <w:spacing w:before="60" w:after="120" w:line="360" w:lineRule="auto"/>
      <w:jc w:val="both"/>
    </w:pPr>
    <w:rPr>
      <w:sz w:val="24"/>
    </w:rPr>
  </w:style>
  <w:style w:type="paragraph" w:styleId="Balk1">
    <w:name w:val="heading 1"/>
    <w:basedOn w:val="Normal"/>
    <w:next w:val="Normal"/>
    <w:qFormat/>
    <w:pPr>
      <w:keepNext/>
      <w:numPr>
        <w:numId w:val="2"/>
      </w:numPr>
      <w:tabs>
        <w:tab w:val="clear" w:pos="9072"/>
      </w:tabs>
      <w:spacing w:before="0"/>
      <w:jc w:val="left"/>
      <w:outlineLvl w:val="0"/>
    </w:pPr>
    <w:rPr>
      <w:b/>
      <w:kern w:val="28"/>
    </w:rPr>
  </w:style>
  <w:style w:type="paragraph" w:styleId="Balk2">
    <w:name w:val="heading 2"/>
    <w:basedOn w:val="Normal"/>
    <w:next w:val="Normal"/>
    <w:qFormat/>
    <w:pPr>
      <w:keepNext/>
      <w:numPr>
        <w:ilvl w:val="1"/>
        <w:numId w:val="2"/>
      </w:numPr>
      <w:tabs>
        <w:tab w:val="clear" w:pos="9072"/>
      </w:tabs>
      <w:spacing w:before="360" w:after="60"/>
      <w:jc w:val="left"/>
      <w:outlineLvl w:val="1"/>
    </w:pPr>
    <w:rPr>
      <w:b/>
    </w:rPr>
  </w:style>
  <w:style w:type="paragraph" w:styleId="Balk3">
    <w:name w:val="heading 3"/>
    <w:basedOn w:val="Normal"/>
    <w:next w:val="Normal"/>
    <w:qFormat/>
    <w:pPr>
      <w:keepNext/>
      <w:numPr>
        <w:ilvl w:val="2"/>
        <w:numId w:val="2"/>
      </w:numPr>
      <w:tabs>
        <w:tab w:val="clear" w:pos="9072"/>
      </w:tabs>
      <w:spacing w:before="240" w:after="60"/>
      <w:outlineLvl w:val="2"/>
    </w:pPr>
    <w:rPr>
      <w:b/>
    </w:rPr>
  </w:style>
  <w:style w:type="paragraph" w:styleId="Balk4">
    <w:name w:val="heading 4"/>
    <w:basedOn w:val="Normal"/>
    <w:next w:val="Normal"/>
    <w:qFormat/>
    <w:pPr>
      <w:keepNext/>
      <w:numPr>
        <w:ilvl w:val="3"/>
        <w:numId w:val="2"/>
      </w:numPr>
      <w:tabs>
        <w:tab w:val="clear" w:pos="9072"/>
        <w:tab w:val="left" w:pos="839"/>
      </w:tabs>
      <w:spacing w:before="240" w:after="60"/>
      <w:outlineLvl w:val="3"/>
    </w:pPr>
    <w:rPr>
      <w:b/>
    </w:rPr>
  </w:style>
  <w:style w:type="paragraph" w:styleId="Balk5">
    <w:name w:val="heading 5"/>
    <w:basedOn w:val="Normal"/>
    <w:next w:val="Normal"/>
    <w:qFormat/>
    <w:pPr>
      <w:spacing w:before="0" w:after="60"/>
      <w:outlineLvl w:val="4"/>
    </w:pPr>
    <w:rPr>
      <w:b/>
    </w:rPr>
  </w:style>
  <w:style w:type="paragraph" w:styleId="Balk6">
    <w:name w:val="heading 6"/>
    <w:basedOn w:val="Normal"/>
    <w:next w:val="Normal"/>
    <w:qFormat/>
    <w:pPr>
      <w:tabs>
        <w:tab w:val="left" w:pos="1134"/>
      </w:tabs>
      <w:spacing w:before="0" w:after="240" w:line="240" w:lineRule="auto"/>
      <w:jc w:val="center"/>
      <w:outlineLvl w:val="5"/>
    </w:pPr>
    <w:rPr>
      <w:b/>
    </w:rPr>
  </w:style>
  <w:style w:type="paragraph" w:styleId="Balk7">
    <w:name w:val="heading 7"/>
    <w:basedOn w:val="Normal"/>
    <w:next w:val="Normal"/>
    <w:qFormat/>
    <w:pPr>
      <w:numPr>
        <w:ilvl w:val="6"/>
        <w:numId w:val="2"/>
      </w:numPr>
      <w:spacing w:before="240" w:after="60"/>
      <w:outlineLvl w:val="6"/>
    </w:pPr>
    <w:rPr>
      <w:rFonts w:ascii="Arial" w:hAnsi="Arial"/>
      <w:sz w:val="20"/>
    </w:rPr>
  </w:style>
  <w:style w:type="paragraph" w:styleId="Balk8">
    <w:name w:val="heading 8"/>
    <w:basedOn w:val="Normal"/>
    <w:next w:val="Normal"/>
    <w:qFormat/>
    <w:pPr>
      <w:numPr>
        <w:ilvl w:val="7"/>
        <w:numId w:val="2"/>
      </w:numPr>
      <w:spacing w:before="240" w:after="60"/>
      <w:outlineLvl w:val="7"/>
    </w:pPr>
    <w:rPr>
      <w:rFonts w:ascii="Arial" w:hAnsi="Arial"/>
      <w:i/>
      <w:sz w:val="20"/>
    </w:rPr>
  </w:style>
  <w:style w:type="paragraph" w:styleId="Balk9">
    <w:name w:val="heading 9"/>
    <w:basedOn w:val="Normal"/>
    <w:next w:val="Normal"/>
    <w:qFormat/>
    <w:pPr>
      <w:numPr>
        <w:ilvl w:val="8"/>
        <w:numId w:val="2"/>
      </w:numPr>
      <w:spacing w:before="240" w:after="60"/>
      <w:outlineLvl w:val="8"/>
    </w:pPr>
    <w:rPr>
      <w:rFonts w:ascii="Arial" w:hAnsi="Arial"/>
      <w:b/>
      <w:i/>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T5">
    <w:name w:val="toc 5"/>
    <w:basedOn w:val="Normal"/>
    <w:next w:val="Normal"/>
    <w:autoRedefine/>
    <w:uiPriority w:val="39"/>
    <w:rsid w:val="0062610C"/>
    <w:pPr>
      <w:tabs>
        <w:tab w:val="right" w:leader="dot" w:pos="9072"/>
      </w:tabs>
      <w:spacing w:before="120"/>
    </w:pPr>
    <w:rPr>
      <w:noProof/>
    </w:rPr>
  </w:style>
  <w:style w:type="paragraph" w:styleId="GvdeMetni2">
    <w:name w:val="Body Text 2"/>
    <w:basedOn w:val="Normal"/>
    <w:pPr>
      <w:numPr>
        <w:numId w:val="3"/>
      </w:numPr>
      <w:spacing w:before="0" w:after="0" w:line="240" w:lineRule="auto"/>
    </w:pPr>
  </w:style>
  <w:style w:type="paragraph" w:styleId="GvdeMetni3">
    <w:name w:val="Body Text 3"/>
    <w:basedOn w:val="Normal"/>
    <w:pPr>
      <w:numPr>
        <w:numId w:val="4"/>
      </w:numPr>
      <w:spacing w:before="0" w:after="0" w:line="240" w:lineRule="auto"/>
    </w:pPr>
  </w:style>
  <w:style w:type="paragraph" w:customStyle="1" w:styleId="ekilYazs">
    <w:name w:val="Şekil Yazısı"/>
    <w:basedOn w:val="Normal"/>
    <w:pPr>
      <w:tabs>
        <w:tab w:val="clear" w:pos="9072"/>
      </w:tabs>
      <w:spacing w:before="240" w:after="360" w:line="240" w:lineRule="auto"/>
      <w:jc w:val="center"/>
    </w:pPr>
  </w:style>
  <w:style w:type="paragraph" w:customStyle="1" w:styleId="izelgeMetni">
    <w:name w:val="Çizelge Metni"/>
    <w:basedOn w:val="Normal"/>
    <w:pPr>
      <w:spacing w:before="360" w:line="240" w:lineRule="auto"/>
      <w:jc w:val="center"/>
    </w:pPr>
  </w:style>
  <w:style w:type="paragraph" w:styleId="KonuBal">
    <w:name w:val="Title"/>
    <w:basedOn w:val="Normal"/>
    <w:link w:val="KonuBalChar"/>
    <w:qFormat/>
    <w:pPr>
      <w:spacing w:before="0"/>
      <w:jc w:val="left"/>
    </w:pPr>
    <w:rPr>
      <w:b/>
      <w:kern w:val="28"/>
    </w:rPr>
  </w:style>
  <w:style w:type="paragraph" w:styleId="ListeMaddemi">
    <w:name w:val="List Bullet"/>
    <w:basedOn w:val="Normal"/>
    <w:autoRedefine/>
    <w:rsid w:val="00154263"/>
    <w:pPr>
      <w:numPr>
        <w:numId w:val="9"/>
      </w:numPr>
      <w:tabs>
        <w:tab w:val="right" w:pos="284"/>
      </w:tabs>
      <w:spacing w:before="0" w:after="0" w:line="240" w:lineRule="auto"/>
      <w:ind w:left="363" w:hanging="357"/>
    </w:pPr>
  </w:style>
  <w:style w:type="paragraph" w:styleId="ListeMaddemi2">
    <w:name w:val="List Bullet 2"/>
    <w:basedOn w:val="Normal"/>
    <w:autoRedefine/>
    <w:pPr>
      <w:numPr>
        <w:numId w:val="5"/>
      </w:numPr>
      <w:spacing w:before="0" w:after="0" w:line="240" w:lineRule="auto"/>
    </w:pPr>
  </w:style>
  <w:style w:type="paragraph" w:styleId="ListeMaddemi3">
    <w:name w:val="List Bullet 3"/>
    <w:basedOn w:val="Normal"/>
    <w:autoRedefine/>
    <w:pPr>
      <w:numPr>
        <w:numId w:val="6"/>
      </w:numPr>
      <w:spacing w:before="0" w:after="0" w:line="240" w:lineRule="auto"/>
    </w:pPr>
  </w:style>
  <w:style w:type="paragraph" w:styleId="T1">
    <w:name w:val="toc 1"/>
    <w:basedOn w:val="Normal"/>
    <w:next w:val="Normal"/>
    <w:autoRedefine/>
    <w:uiPriority w:val="39"/>
    <w:pPr>
      <w:tabs>
        <w:tab w:val="left" w:pos="1134"/>
        <w:tab w:val="right" w:leader="dot" w:pos="9072"/>
      </w:tabs>
      <w:spacing w:before="120"/>
      <w:ind w:left="1134" w:hanging="1134"/>
      <w:jc w:val="left"/>
    </w:pPr>
    <w:rPr>
      <w:noProof/>
    </w:rPr>
  </w:style>
  <w:style w:type="paragraph" w:styleId="T2">
    <w:name w:val="toc 2"/>
    <w:basedOn w:val="Normal"/>
    <w:next w:val="Normal"/>
    <w:autoRedefine/>
    <w:uiPriority w:val="39"/>
    <w:pPr>
      <w:tabs>
        <w:tab w:val="left" w:pos="1134"/>
        <w:tab w:val="right" w:leader="dot" w:pos="9072"/>
      </w:tabs>
      <w:spacing w:before="0" w:after="0" w:line="240" w:lineRule="auto"/>
      <w:ind w:left="1134" w:hanging="1134"/>
      <w:jc w:val="left"/>
    </w:pPr>
    <w:rPr>
      <w:noProof/>
    </w:rPr>
  </w:style>
  <w:style w:type="paragraph" w:styleId="T3">
    <w:name w:val="toc 3"/>
    <w:basedOn w:val="Normal"/>
    <w:next w:val="Normal"/>
    <w:autoRedefine/>
    <w:semiHidden/>
    <w:pPr>
      <w:tabs>
        <w:tab w:val="left" w:pos="1134"/>
        <w:tab w:val="right" w:leader="dot" w:pos="9072"/>
      </w:tabs>
      <w:spacing w:before="0" w:after="0" w:line="240" w:lineRule="auto"/>
      <w:ind w:left="1134" w:hanging="1134"/>
      <w:jc w:val="left"/>
    </w:pPr>
  </w:style>
  <w:style w:type="paragraph" w:styleId="T4">
    <w:name w:val="toc 4"/>
    <w:basedOn w:val="Normal"/>
    <w:next w:val="Normal"/>
    <w:autoRedefine/>
    <w:semiHidden/>
    <w:pPr>
      <w:tabs>
        <w:tab w:val="left" w:pos="1134"/>
        <w:tab w:val="right" w:leader="dot" w:pos="9072"/>
      </w:tabs>
      <w:spacing w:before="0" w:after="0" w:line="240" w:lineRule="auto"/>
      <w:ind w:left="1134" w:hanging="1134"/>
      <w:jc w:val="left"/>
    </w:pPr>
  </w:style>
  <w:style w:type="paragraph" w:styleId="T6">
    <w:name w:val="toc 6"/>
    <w:basedOn w:val="Normal"/>
    <w:next w:val="Normal"/>
    <w:autoRedefine/>
    <w:uiPriority w:val="39"/>
    <w:pPr>
      <w:tabs>
        <w:tab w:val="right" w:leader="dot" w:pos="9072"/>
      </w:tabs>
      <w:spacing w:before="0" w:after="0" w:line="240" w:lineRule="auto"/>
      <w:jc w:val="left"/>
    </w:pPr>
    <w:rPr>
      <w:noProof/>
    </w:rPr>
  </w:style>
  <w:style w:type="paragraph" w:styleId="T7">
    <w:name w:val="toc 7"/>
    <w:basedOn w:val="Normal"/>
    <w:next w:val="Normal"/>
    <w:autoRedefine/>
    <w:semiHidden/>
    <w:pPr>
      <w:tabs>
        <w:tab w:val="clear" w:pos="9072"/>
      </w:tabs>
      <w:ind w:left="1440"/>
    </w:pPr>
  </w:style>
  <w:style w:type="paragraph" w:styleId="T8">
    <w:name w:val="toc 8"/>
    <w:basedOn w:val="Normal"/>
    <w:next w:val="Normal"/>
    <w:autoRedefine/>
    <w:semiHidden/>
    <w:pPr>
      <w:tabs>
        <w:tab w:val="clear" w:pos="9072"/>
      </w:tabs>
      <w:ind w:left="1680"/>
    </w:pPr>
  </w:style>
  <w:style w:type="paragraph" w:styleId="T9">
    <w:name w:val="toc 9"/>
    <w:basedOn w:val="Normal"/>
    <w:next w:val="Normal"/>
    <w:autoRedefine/>
    <w:semiHidden/>
    <w:pPr>
      <w:tabs>
        <w:tab w:val="clear" w:pos="9072"/>
      </w:tabs>
      <w:ind w:left="1920"/>
    </w:pPr>
  </w:style>
  <w:style w:type="paragraph" w:styleId="AltBilgi">
    <w:name w:val="footer"/>
    <w:basedOn w:val="Normal"/>
    <w:link w:val="AltBilgiChar"/>
    <w:uiPriority w:val="99"/>
    <w:pPr>
      <w:tabs>
        <w:tab w:val="center" w:pos="4536"/>
      </w:tabs>
    </w:pPr>
  </w:style>
  <w:style w:type="character" w:styleId="SayfaNumaras">
    <w:name w:val="page number"/>
    <w:basedOn w:val="VarsaylanParagrafYazTipi"/>
  </w:style>
  <w:style w:type="paragraph" w:styleId="stBilgi">
    <w:name w:val="header"/>
    <w:basedOn w:val="Normal"/>
    <w:link w:val="stBilgiChar"/>
    <w:uiPriority w:val="99"/>
    <w:pPr>
      <w:tabs>
        <w:tab w:val="center" w:pos="4536"/>
      </w:tabs>
    </w:pPr>
  </w:style>
  <w:style w:type="paragraph" w:styleId="ekillerTablosu">
    <w:name w:val="table of figures"/>
    <w:basedOn w:val="Normal"/>
    <w:next w:val="Normal"/>
    <w:uiPriority w:val="99"/>
    <w:pPr>
      <w:tabs>
        <w:tab w:val="left" w:pos="1418"/>
        <w:tab w:val="right" w:leader="dot" w:pos="9072"/>
      </w:tabs>
      <w:spacing w:before="0" w:after="0"/>
      <w:ind w:left="1418" w:hanging="1418"/>
    </w:pPr>
  </w:style>
  <w:style w:type="paragraph" w:customStyle="1" w:styleId="ListeMetni">
    <w:name w:val="Liste Metni"/>
    <w:basedOn w:val="KonuBal"/>
    <w:pPr>
      <w:tabs>
        <w:tab w:val="left" w:pos="1134"/>
      </w:tabs>
      <w:spacing w:after="0"/>
      <w:ind w:left="1134" w:hanging="1134"/>
      <w:jc w:val="both"/>
    </w:pPr>
    <w:rPr>
      <w:b w:val="0"/>
      <w:kern w:val="0"/>
    </w:rPr>
  </w:style>
  <w:style w:type="paragraph" w:styleId="DipnotMetni">
    <w:name w:val="footnote text"/>
    <w:basedOn w:val="Normal"/>
    <w:semiHidden/>
    <w:pPr>
      <w:spacing w:line="240" w:lineRule="auto"/>
    </w:pPr>
    <w:rPr>
      <w:sz w:val="20"/>
    </w:rPr>
  </w:style>
  <w:style w:type="paragraph" w:customStyle="1" w:styleId="DaraltlmMetin">
    <w:name w:val="Daraltılmış Metin"/>
    <w:basedOn w:val="Normal"/>
    <w:pPr>
      <w:spacing w:line="240" w:lineRule="auto"/>
    </w:pPr>
  </w:style>
  <w:style w:type="character" w:styleId="DipnotBavurusu">
    <w:name w:val="footnote reference"/>
    <w:semiHidden/>
    <w:rPr>
      <w:vertAlign w:val="superscript"/>
    </w:rPr>
  </w:style>
  <w:style w:type="paragraph" w:customStyle="1" w:styleId="Dipnot">
    <w:name w:val="Dipnot"/>
    <w:basedOn w:val="Normal"/>
    <w:qFormat/>
    <w:rsid w:val="00452B46"/>
    <w:pPr>
      <w:spacing w:line="240" w:lineRule="auto"/>
    </w:pPr>
  </w:style>
  <w:style w:type="paragraph" w:styleId="ListeNumaras">
    <w:name w:val="List Number"/>
    <w:basedOn w:val="Normal"/>
    <w:pPr>
      <w:numPr>
        <w:numId w:val="10"/>
      </w:numPr>
      <w:spacing w:line="240" w:lineRule="auto"/>
    </w:pPr>
  </w:style>
  <w:style w:type="character" w:customStyle="1" w:styleId="AltBilgiChar">
    <w:name w:val="Alt Bilgi Char"/>
    <w:link w:val="AltBilgi"/>
    <w:uiPriority w:val="99"/>
    <w:rsid w:val="00E21F6D"/>
    <w:rPr>
      <w:sz w:val="24"/>
    </w:rPr>
  </w:style>
  <w:style w:type="paragraph" w:styleId="ListeParagraf">
    <w:name w:val="List Paragraph"/>
    <w:basedOn w:val="Normal"/>
    <w:uiPriority w:val="34"/>
    <w:qFormat/>
    <w:rsid w:val="004F70C1"/>
    <w:pPr>
      <w:widowControl/>
      <w:tabs>
        <w:tab w:val="clear" w:pos="9072"/>
      </w:tabs>
      <w:spacing w:before="0" w:after="200" w:line="276" w:lineRule="auto"/>
      <w:contextualSpacing/>
      <w:jc w:val="left"/>
    </w:pPr>
    <w:rPr>
      <w:rFonts w:eastAsia="Calibri"/>
      <w:szCs w:val="22"/>
      <w:lang w:eastAsia="en-US"/>
    </w:rPr>
  </w:style>
  <w:style w:type="character" w:styleId="KitapBal">
    <w:name w:val="Book Title"/>
    <w:uiPriority w:val="33"/>
    <w:qFormat/>
    <w:rsid w:val="004F70C1"/>
    <w:rPr>
      <w:b/>
      <w:bCs/>
      <w:smallCaps/>
      <w:spacing w:val="5"/>
    </w:rPr>
  </w:style>
  <w:style w:type="paragraph" w:styleId="BalonMetni">
    <w:name w:val="Balloon Text"/>
    <w:basedOn w:val="Normal"/>
    <w:link w:val="BalonMetniChar"/>
    <w:rsid w:val="00876694"/>
    <w:pPr>
      <w:spacing w:before="0" w:after="0" w:line="240" w:lineRule="auto"/>
    </w:pPr>
    <w:rPr>
      <w:rFonts w:ascii="Tahoma" w:hAnsi="Tahoma" w:cs="Tahoma"/>
      <w:sz w:val="16"/>
      <w:szCs w:val="16"/>
    </w:rPr>
  </w:style>
  <w:style w:type="character" w:customStyle="1" w:styleId="BalonMetniChar">
    <w:name w:val="Balon Metni Char"/>
    <w:link w:val="BalonMetni"/>
    <w:rsid w:val="00876694"/>
    <w:rPr>
      <w:rFonts w:ascii="Tahoma" w:hAnsi="Tahoma" w:cs="Tahoma"/>
      <w:sz w:val="16"/>
      <w:szCs w:val="16"/>
    </w:rPr>
  </w:style>
  <w:style w:type="character" w:customStyle="1" w:styleId="stBilgiChar">
    <w:name w:val="Üst Bilgi Char"/>
    <w:basedOn w:val="VarsaylanParagrafYazTipi"/>
    <w:link w:val="stBilgi"/>
    <w:uiPriority w:val="99"/>
    <w:rsid w:val="008E2014"/>
    <w:rPr>
      <w:sz w:val="24"/>
    </w:rPr>
  </w:style>
  <w:style w:type="character" w:styleId="Kpr">
    <w:name w:val="Hyperlink"/>
    <w:basedOn w:val="VarsaylanParagrafYazTipi"/>
    <w:rsid w:val="00400AF1"/>
    <w:rPr>
      <w:color w:val="0000FF" w:themeColor="hyperlink"/>
      <w:u w:val="single"/>
    </w:rPr>
  </w:style>
  <w:style w:type="character" w:styleId="zmlenmeyenBahsetme">
    <w:name w:val="Unresolved Mention"/>
    <w:basedOn w:val="VarsaylanParagrafYazTipi"/>
    <w:uiPriority w:val="99"/>
    <w:semiHidden/>
    <w:unhideWhenUsed/>
    <w:rsid w:val="00400AF1"/>
    <w:rPr>
      <w:color w:val="605E5C"/>
      <w:shd w:val="clear" w:color="auto" w:fill="E1DFDD"/>
    </w:rPr>
  </w:style>
  <w:style w:type="paragraph" w:customStyle="1" w:styleId="a">
    <w:basedOn w:val="Normal"/>
    <w:next w:val="AltBilgi"/>
    <w:link w:val="AltbilgiChar0"/>
    <w:rsid w:val="005F3DB5"/>
    <w:pPr>
      <w:tabs>
        <w:tab w:val="center" w:pos="4536"/>
      </w:tabs>
    </w:pPr>
  </w:style>
  <w:style w:type="character" w:customStyle="1" w:styleId="AltbilgiChar0">
    <w:name w:val="Altbilgi Char"/>
    <w:link w:val="a"/>
    <w:rsid w:val="005F3DB5"/>
    <w:rPr>
      <w:sz w:val="24"/>
    </w:rPr>
  </w:style>
  <w:style w:type="paragraph" w:styleId="HTMLncedenBiimlendirilmi">
    <w:name w:val="HTML Preformatted"/>
    <w:basedOn w:val="Normal"/>
    <w:link w:val="HTMLncedenBiimlendirilmiChar"/>
    <w:rsid w:val="00DA72CE"/>
    <w:pPr>
      <w:spacing w:before="0" w:after="0" w:line="240" w:lineRule="auto"/>
    </w:pPr>
    <w:rPr>
      <w:rFonts w:ascii="Consolas" w:hAnsi="Consolas"/>
      <w:sz w:val="20"/>
    </w:rPr>
  </w:style>
  <w:style w:type="character" w:customStyle="1" w:styleId="HTMLncedenBiimlendirilmiChar">
    <w:name w:val="HTML Önceden Biçimlendirilmiş Char"/>
    <w:basedOn w:val="VarsaylanParagrafYazTipi"/>
    <w:link w:val="HTMLncedenBiimlendirilmi"/>
    <w:rsid w:val="00DA72CE"/>
    <w:rPr>
      <w:rFonts w:ascii="Consolas" w:hAnsi="Consolas"/>
    </w:rPr>
  </w:style>
  <w:style w:type="paragraph" w:styleId="NormalWeb">
    <w:name w:val="Normal (Web)"/>
    <w:basedOn w:val="Normal"/>
    <w:uiPriority w:val="99"/>
    <w:rsid w:val="00252693"/>
    <w:rPr>
      <w:szCs w:val="24"/>
    </w:rPr>
  </w:style>
  <w:style w:type="character" w:styleId="HTMLKodu">
    <w:name w:val="HTML Code"/>
    <w:basedOn w:val="VarsaylanParagrafYazTipi"/>
    <w:uiPriority w:val="99"/>
    <w:unhideWhenUsed/>
    <w:rsid w:val="00F87D9B"/>
    <w:rPr>
      <w:rFonts w:ascii="Courier New" w:eastAsia="Times New Roman" w:hAnsi="Courier New" w:cs="Courier New"/>
      <w:sz w:val="20"/>
      <w:szCs w:val="20"/>
    </w:rPr>
  </w:style>
  <w:style w:type="character" w:styleId="Gl">
    <w:name w:val="Strong"/>
    <w:basedOn w:val="VarsaylanParagrafYazTipi"/>
    <w:uiPriority w:val="22"/>
    <w:qFormat/>
    <w:rsid w:val="00287E54"/>
    <w:rPr>
      <w:b/>
      <w:bCs/>
    </w:rPr>
  </w:style>
  <w:style w:type="character" w:customStyle="1" w:styleId="KonuBalChar">
    <w:name w:val="Konu Başlığı Char"/>
    <w:basedOn w:val="VarsaylanParagrafYazTipi"/>
    <w:link w:val="KonuBal"/>
    <w:rsid w:val="002E46C9"/>
    <w:rPr>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8713">
      <w:bodyDiv w:val="1"/>
      <w:marLeft w:val="0"/>
      <w:marRight w:val="0"/>
      <w:marTop w:val="0"/>
      <w:marBottom w:val="0"/>
      <w:divBdr>
        <w:top w:val="none" w:sz="0" w:space="0" w:color="auto"/>
        <w:left w:val="none" w:sz="0" w:space="0" w:color="auto"/>
        <w:bottom w:val="none" w:sz="0" w:space="0" w:color="auto"/>
        <w:right w:val="none" w:sz="0" w:space="0" w:color="auto"/>
      </w:divBdr>
    </w:div>
    <w:div w:id="101270851">
      <w:bodyDiv w:val="1"/>
      <w:marLeft w:val="0"/>
      <w:marRight w:val="0"/>
      <w:marTop w:val="0"/>
      <w:marBottom w:val="0"/>
      <w:divBdr>
        <w:top w:val="none" w:sz="0" w:space="0" w:color="auto"/>
        <w:left w:val="none" w:sz="0" w:space="0" w:color="auto"/>
        <w:bottom w:val="none" w:sz="0" w:space="0" w:color="auto"/>
        <w:right w:val="none" w:sz="0" w:space="0" w:color="auto"/>
      </w:divBdr>
    </w:div>
    <w:div w:id="107354868">
      <w:bodyDiv w:val="1"/>
      <w:marLeft w:val="0"/>
      <w:marRight w:val="0"/>
      <w:marTop w:val="0"/>
      <w:marBottom w:val="0"/>
      <w:divBdr>
        <w:top w:val="none" w:sz="0" w:space="0" w:color="auto"/>
        <w:left w:val="none" w:sz="0" w:space="0" w:color="auto"/>
        <w:bottom w:val="none" w:sz="0" w:space="0" w:color="auto"/>
        <w:right w:val="none" w:sz="0" w:space="0" w:color="auto"/>
      </w:divBdr>
    </w:div>
    <w:div w:id="153493849">
      <w:bodyDiv w:val="1"/>
      <w:marLeft w:val="0"/>
      <w:marRight w:val="0"/>
      <w:marTop w:val="0"/>
      <w:marBottom w:val="0"/>
      <w:divBdr>
        <w:top w:val="none" w:sz="0" w:space="0" w:color="auto"/>
        <w:left w:val="none" w:sz="0" w:space="0" w:color="auto"/>
        <w:bottom w:val="none" w:sz="0" w:space="0" w:color="auto"/>
        <w:right w:val="none" w:sz="0" w:space="0" w:color="auto"/>
      </w:divBdr>
      <w:divsChild>
        <w:div w:id="903881220">
          <w:marLeft w:val="0"/>
          <w:marRight w:val="0"/>
          <w:marTop w:val="0"/>
          <w:marBottom w:val="0"/>
          <w:divBdr>
            <w:top w:val="none" w:sz="0" w:space="0" w:color="auto"/>
            <w:left w:val="none" w:sz="0" w:space="0" w:color="auto"/>
            <w:bottom w:val="none" w:sz="0" w:space="0" w:color="auto"/>
            <w:right w:val="none" w:sz="0" w:space="0" w:color="auto"/>
          </w:divBdr>
          <w:divsChild>
            <w:div w:id="1053239714">
              <w:marLeft w:val="0"/>
              <w:marRight w:val="0"/>
              <w:marTop w:val="0"/>
              <w:marBottom w:val="0"/>
              <w:divBdr>
                <w:top w:val="none" w:sz="0" w:space="0" w:color="auto"/>
                <w:left w:val="none" w:sz="0" w:space="0" w:color="auto"/>
                <w:bottom w:val="none" w:sz="0" w:space="0" w:color="auto"/>
                <w:right w:val="none" w:sz="0" w:space="0" w:color="auto"/>
              </w:divBdr>
              <w:divsChild>
                <w:div w:id="1233276144">
                  <w:marLeft w:val="0"/>
                  <w:marRight w:val="0"/>
                  <w:marTop w:val="0"/>
                  <w:marBottom w:val="0"/>
                  <w:divBdr>
                    <w:top w:val="none" w:sz="0" w:space="0" w:color="auto"/>
                    <w:left w:val="none" w:sz="0" w:space="0" w:color="auto"/>
                    <w:bottom w:val="none" w:sz="0" w:space="0" w:color="auto"/>
                    <w:right w:val="none" w:sz="0" w:space="0" w:color="auto"/>
                  </w:divBdr>
                  <w:divsChild>
                    <w:div w:id="198064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34558">
      <w:bodyDiv w:val="1"/>
      <w:marLeft w:val="0"/>
      <w:marRight w:val="0"/>
      <w:marTop w:val="0"/>
      <w:marBottom w:val="0"/>
      <w:divBdr>
        <w:top w:val="none" w:sz="0" w:space="0" w:color="auto"/>
        <w:left w:val="none" w:sz="0" w:space="0" w:color="auto"/>
        <w:bottom w:val="none" w:sz="0" w:space="0" w:color="auto"/>
        <w:right w:val="none" w:sz="0" w:space="0" w:color="auto"/>
      </w:divBdr>
      <w:divsChild>
        <w:div w:id="23680126">
          <w:marLeft w:val="0"/>
          <w:marRight w:val="0"/>
          <w:marTop w:val="0"/>
          <w:marBottom w:val="0"/>
          <w:divBdr>
            <w:top w:val="none" w:sz="0" w:space="0" w:color="auto"/>
            <w:left w:val="none" w:sz="0" w:space="0" w:color="auto"/>
            <w:bottom w:val="none" w:sz="0" w:space="0" w:color="auto"/>
            <w:right w:val="none" w:sz="0" w:space="0" w:color="auto"/>
          </w:divBdr>
          <w:divsChild>
            <w:div w:id="1117601696">
              <w:marLeft w:val="0"/>
              <w:marRight w:val="0"/>
              <w:marTop w:val="0"/>
              <w:marBottom w:val="0"/>
              <w:divBdr>
                <w:top w:val="none" w:sz="0" w:space="0" w:color="auto"/>
                <w:left w:val="none" w:sz="0" w:space="0" w:color="auto"/>
                <w:bottom w:val="none" w:sz="0" w:space="0" w:color="auto"/>
                <w:right w:val="none" w:sz="0" w:space="0" w:color="auto"/>
              </w:divBdr>
              <w:divsChild>
                <w:div w:id="258418265">
                  <w:marLeft w:val="0"/>
                  <w:marRight w:val="0"/>
                  <w:marTop w:val="0"/>
                  <w:marBottom w:val="0"/>
                  <w:divBdr>
                    <w:top w:val="none" w:sz="0" w:space="0" w:color="auto"/>
                    <w:left w:val="none" w:sz="0" w:space="0" w:color="auto"/>
                    <w:bottom w:val="none" w:sz="0" w:space="0" w:color="auto"/>
                    <w:right w:val="none" w:sz="0" w:space="0" w:color="auto"/>
                  </w:divBdr>
                  <w:divsChild>
                    <w:div w:id="1925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3322">
      <w:bodyDiv w:val="1"/>
      <w:marLeft w:val="0"/>
      <w:marRight w:val="0"/>
      <w:marTop w:val="0"/>
      <w:marBottom w:val="0"/>
      <w:divBdr>
        <w:top w:val="none" w:sz="0" w:space="0" w:color="auto"/>
        <w:left w:val="none" w:sz="0" w:space="0" w:color="auto"/>
        <w:bottom w:val="none" w:sz="0" w:space="0" w:color="auto"/>
        <w:right w:val="none" w:sz="0" w:space="0" w:color="auto"/>
      </w:divBdr>
    </w:div>
    <w:div w:id="218638101">
      <w:bodyDiv w:val="1"/>
      <w:marLeft w:val="0"/>
      <w:marRight w:val="0"/>
      <w:marTop w:val="0"/>
      <w:marBottom w:val="0"/>
      <w:divBdr>
        <w:top w:val="none" w:sz="0" w:space="0" w:color="auto"/>
        <w:left w:val="none" w:sz="0" w:space="0" w:color="auto"/>
        <w:bottom w:val="none" w:sz="0" w:space="0" w:color="auto"/>
        <w:right w:val="none" w:sz="0" w:space="0" w:color="auto"/>
      </w:divBdr>
    </w:div>
    <w:div w:id="241716667">
      <w:bodyDiv w:val="1"/>
      <w:marLeft w:val="0"/>
      <w:marRight w:val="0"/>
      <w:marTop w:val="0"/>
      <w:marBottom w:val="0"/>
      <w:divBdr>
        <w:top w:val="none" w:sz="0" w:space="0" w:color="auto"/>
        <w:left w:val="none" w:sz="0" w:space="0" w:color="auto"/>
        <w:bottom w:val="none" w:sz="0" w:space="0" w:color="auto"/>
        <w:right w:val="none" w:sz="0" w:space="0" w:color="auto"/>
      </w:divBdr>
      <w:divsChild>
        <w:div w:id="1222132491">
          <w:marLeft w:val="0"/>
          <w:marRight w:val="0"/>
          <w:marTop w:val="0"/>
          <w:marBottom w:val="0"/>
          <w:divBdr>
            <w:top w:val="none" w:sz="0" w:space="0" w:color="auto"/>
            <w:left w:val="none" w:sz="0" w:space="0" w:color="auto"/>
            <w:bottom w:val="none" w:sz="0" w:space="0" w:color="auto"/>
            <w:right w:val="none" w:sz="0" w:space="0" w:color="auto"/>
          </w:divBdr>
          <w:divsChild>
            <w:div w:id="640115737">
              <w:marLeft w:val="0"/>
              <w:marRight w:val="0"/>
              <w:marTop w:val="0"/>
              <w:marBottom w:val="0"/>
              <w:divBdr>
                <w:top w:val="none" w:sz="0" w:space="0" w:color="auto"/>
                <w:left w:val="none" w:sz="0" w:space="0" w:color="auto"/>
                <w:bottom w:val="none" w:sz="0" w:space="0" w:color="auto"/>
                <w:right w:val="none" w:sz="0" w:space="0" w:color="auto"/>
              </w:divBdr>
              <w:divsChild>
                <w:div w:id="1023945108">
                  <w:marLeft w:val="0"/>
                  <w:marRight w:val="0"/>
                  <w:marTop w:val="0"/>
                  <w:marBottom w:val="0"/>
                  <w:divBdr>
                    <w:top w:val="none" w:sz="0" w:space="0" w:color="auto"/>
                    <w:left w:val="none" w:sz="0" w:space="0" w:color="auto"/>
                    <w:bottom w:val="none" w:sz="0" w:space="0" w:color="auto"/>
                    <w:right w:val="none" w:sz="0" w:space="0" w:color="auto"/>
                  </w:divBdr>
                  <w:divsChild>
                    <w:div w:id="132724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64359">
      <w:bodyDiv w:val="1"/>
      <w:marLeft w:val="0"/>
      <w:marRight w:val="0"/>
      <w:marTop w:val="0"/>
      <w:marBottom w:val="0"/>
      <w:divBdr>
        <w:top w:val="none" w:sz="0" w:space="0" w:color="auto"/>
        <w:left w:val="none" w:sz="0" w:space="0" w:color="auto"/>
        <w:bottom w:val="none" w:sz="0" w:space="0" w:color="auto"/>
        <w:right w:val="none" w:sz="0" w:space="0" w:color="auto"/>
      </w:divBdr>
      <w:divsChild>
        <w:div w:id="231426884">
          <w:marLeft w:val="0"/>
          <w:marRight w:val="0"/>
          <w:marTop w:val="0"/>
          <w:marBottom w:val="0"/>
          <w:divBdr>
            <w:top w:val="none" w:sz="0" w:space="0" w:color="auto"/>
            <w:left w:val="none" w:sz="0" w:space="0" w:color="auto"/>
            <w:bottom w:val="none" w:sz="0" w:space="0" w:color="auto"/>
            <w:right w:val="none" w:sz="0" w:space="0" w:color="auto"/>
          </w:divBdr>
          <w:divsChild>
            <w:div w:id="1397049215">
              <w:marLeft w:val="0"/>
              <w:marRight w:val="0"/>
              <w:marTop w:val="0"/>
              <w:marBottom w:val="0"/>
              <w:divBdr>
                <w:top w:val="none" w:sz="0" w:space="0" w:color="auto"/>
                <w:left w:val="none" w:sz="0" w:space="0" w:color="auto"/>
                <w:bottom w:val="none" w:sz="0" w:space="0" w:color="auto"/>
                <w:right w:val="none" w:sz="0" w:space="0" w:color="auto"/>
              </w:divBdr>
            </w:div>
            <w:div w:id="1877347746">
              <w:marLeft w:val="0"/>
              <w:marRight w:val="0"/>
              <w:marTop w:val="0"/>
              <w:marBottom w:val="0"/>
              <w:divBdr>
                <w:top w:val="none" w:sz="0" w:space="0" w:color="auto"/>
                <w:left w:val="none" w:sz="0" w:space="0" w:color="auto"/>
                <w:bottom w:val="none" w:sz="0" w:space="0" w:color="auto"/>
                <w:right w:val="none" w:sz="0" w:space="0" w:color="auto"/>
              </w:divBdr>
            </w:div>
            <w:div w:id="258953517">
              <w:marLeft w:val="0"/>
              <w:marRight w:val="0"/>
              <w:marTop w:val="0"/>
              <w:marBottom w:val="0"/>
              <w:divBdr>
                <w:top w:val="none" w:sz="0" w:space="0" w:color="auto"/>
                <w:left w:val="none" w:sz="0" w:space="0" w:color="auto"/>
                <w:bottom w:val="none" w:sz="0" w:space="0" w:color="auto"/>
                <w:right w:val="none" w:sz="0" w:space="0" w:color="auto"/>
              </w:divBdr>
            </w:div>
            <w:div w:id="1283613539">
              <w:marLeft w:val="0"/>
              <w:marRight w:val="0"/>
              <w:marTop w:val="0"/>
              <w:marBottom w:val="0"/>
              <w:divBdr>
                <w:top w:val="none" w:sz="0" w:space="0" w:color="auto"/>
                <w:left w:val="none" w:sz="0" w:space="0" w:color="auto"/>
                <w:bottom w:val="none" w:sz="0" w:space="0" w:color="auto"/>
                <w:right w:val="none" w:sz="0" w:space="0" w:color="auto"/>
              </w:divBdr>
            </w:div>
            <w:div w:id="1871675361">
              <w:marLeft w:val="0"/>
              <w:marRight w:val="0"/>
              <w:marTop w:val="0"/>
              <w:marBottom w:val="0"/>
              <w:divBdr>
                <w:top w:val="none" w:sz="0" w:space="0" w:color="auto"/>
                <w:left w:val="none" w:sz="0" w:space="0" w:color="auto"/>
                <w:bottom w:val="none" w:sz="0" w:space="0" w:color="auto"/>
                <w:right w:val="none" w:sz="0" w:space="0" w:color="auto"/>
              </w:divBdr>
            </w:div>
            <w:div w:id="2041515655">
              <w:marLeft w:val="0"/>
              <w:marRight w:val="0"/>
              <w:marTop w:val="0"/>
              <w:marBottom w:val="0"/>
              <w:divBdr>
                <w:top w:val="none" w:sz="0" w:space="0" w:color="auto"/>
                <w:left w:val="none" w:sz="0" w:space="0" w:color="auto"/>
                <w:bottom w:val="none" w:sz="0" w:space="0" w:color="auto"/>
                <w:right w:val="none" w:sz="0" w:space="0" w:color="auto"/>
              </w:divBdr>
            </w:div>
            <w:div w:id="1295987149">
              <w:marLeft w:val="0"/>
              <w:marRight w:val="0"/>
              <w:marTop w:val="0"/>
              <w:marBottom w:val="0"/>
              <w:divBdr>
                <w:top w:val="none" w:sz="0" w:space="0" w:color="auto"/>
                <w:left w:val="none" w:sz="0" w:space="0" w:color="auto"/>
                <w:bottom w:val="none" w:sz="0" w:space="0" w:color="auto"/>
                <w:right w:val="none" w:sz="0" w:space="0" w:color="auto"/>
              </w:divBdr>
            </w:div>
            <w:div w:id="725421114">
              <w:marLeft w:val="0"/>
              <w:marRight w:val="0"/>
              <w:marTop w:val="0"/>
              <w:marBottom w:val="0"/>
              <w:divBdr>
                <w:top w:val="none" w:sz="0" w:space="0" w:color="auto"/>
                <w:left w:val="none" w:sz="0" w:space="0" w:color="auto"/>
                <w:bottom w:val="none" w:sz="0" w:space="0" w:color="auto"/>
                <w:right w:val="none" w:sz="0" w:space="0" w:color="auto"/>
              </w:divBdr>
            </w:div>
            <w:div w:id="278950261">
              <w:marLeft w:val="0"/>
              <w:marRight w:val="0"/>
              <w:marTop w:val="0"/>
              <w:marBottom w:val="0"/>
              <w:divBdr>
                <w:top w:val="none" w:sz="0" w:space="0" w:color="auto"/>
                <w:left w:val="none" w:sz="0" w:space="0" w:color="auto"/>
                <w:bottom w:val="none" w:sz="0" w:space="0" w:color="auto"/>
                <w:right w:val="none" w:sz="0" w:space="0" w:color="auto"/>
              </w:divBdr>
            </w:div>
            <w:div w:id="764497680">
              <w:marLeft w:val="0"/>
              <w:marRight w:val="0"/>
              <w:marTop w:val="0"/>
              <w:marBottom w:val="0"/>
              <w:divBdr>
                <w:top w:val="none" w:sz="0" w:space="0" w:color="auto"/>
                <w:left w:val="none" w:sz="0" w:space="0" w:color="auto"/>
                <w:bottom w:val="none" w:sz="0" w:space="0" w:color="auto"/>
                <w:right w:val="none" w:sz="0" w:space="0" w:color="auto"/>
              </w:divBdr>
            </w:div>
            <w:div w:id="1059784025">
              <w:marLeft w:val="0"/>
              <w:marRight w:val="0"/>
              <w:marTop w:val="0"/>
              <w:marBottom w:val="0"/>
              <w:divBdr>
                <w:top w:val="none" w:sz="0" w:space="0" w:color="auto"/>
                <w:left w:val="none" w:sz="0" w:space="0" w:color="auto"/>
                <w:bottom w:val="none" w:sz="0" w:space="0" w:color="auto"/>
                <w:right w:val="none" w:sz="0" w:space="0" w:color="auto"/>
              </w:divBdr>
            </w:div>
            <w:div w:id="780493858">
              <w:marLeft w:val="0"/>
              <w:marRight w:val="0"/>
              <w:marTop w:val="0"/>
              <w:marBottom w:val="0"/>
              <w:divBdr>
                <w:top w:val="none" w:sz="0" w:space="0" w:color="auto"/>
                <w:left w:val="none" w:sz="0" w:space="0" w:color="auto"/>
                <w:bottom w:val="none" w:sz="0" w:space="0" w:color="auto"/>
                <w:right w:val="none" w:sz="0" w:space="0" w:color="auto"/>
              </w:divBdr>
            </w:div>
            <w:div w:id="297882617">
              <w:marLeft w:val="0"/>
              <w:marRight w:val="0"/>
              <w:marTop w:val="0"/>
              <w:marBottom w:val="0"/>
              <w:divBdr>
                <w:top w:val="none" w:sz="0" w:space="0" w:color="auto"/>
                <w:left w:val="none" w:sz="0" w:space="0" w:color="auto"/>
                <w:bottom w:val="none" w:sz="0" w:space="0" w:color="auto"/>
                <w:right w:val="none" w:sz="0" w:space="0" w:color="auto"/>
              </w:divBdr>
            </w:div>
            <w:div w:id="97607847">
              <w:marLeft w:val="0"/>
              <w:marRight w:val="0"/>
              <w:marTop w:val="0"/>
              <w:marBottom w:val="0"/>
              <w:divBdr>
                <w:top w:val="none" w:sz="0" w:space="0" w:color="auto"/>
                <w:left w:val="none" w:sz="0" w:space="0" w:color="auto"/>
                <w:bottom w:val="none" w:sz="0" w:space="0" w:color="auto"/>
                <w:right w:val="none" w:sz="0" w:space="0" w:color="auto"/>
              </w:divBdr>
            </w:div>
            <w:div w:id="2135440009">
              <w:marLeft w:val="0"/>
              <w:marRight w:val="0"/>
              <w:marTop w:val="0"/>
              <w:marBottom w:val="0"/>
              <w:divBdr>
                <w:top w:val="none" w:sz="0" w:space="0" w:color="auto"/>
                <w:left w:val="none" w:sz="0" w:space="0" w:color="auto"/>
                <w:bottom w:val="none" w:sz="0" w:space="0" w:color="auto"/>
                <w:right w:val="none" w:sz="0" w:space="0" w:color="auto"/>
              </w:divBdr>
            </w:div>
            <w:div w:id="1043561950">
              <w:marLeft w:val="0"/>
              <w:marRight w:val="0"/>
              <w:marTop w:val="0"/>
              <w:marBottom w:val="0"/>
              <w:divBdr>
                <w:top w:val="none" w:sz="0" w:space="0" w:color="auto"/>
                <w:left w:val="none" w:sz="0" w:space="0" w:color="auto"/>
                <w:bottom w:val="none" w:sz="0" w:space="0" w:color="auto"/>
                <w:right w:val="none" w:sz="0" w:space="0" w:color="auto"/>
              </w:divBdr>
            </w:div>
            <w:div w:id="1519274013">
              <w:marLeft w:val="0"/>
              <w:marRight w:val="0"/>
              <w:marTop w:val="0"/>
              <w:marBottom w:val="0"/>
              <w:divBdr>
                <w:top w:val="none" w:sz="0" w:space="0" w:color="auto"/>
                <w:left w:val="none" w:sz="0" w:space="0" w:color="auto"/>
                <w:bottom w:val="none" w:sz="0" w:space="0" w:color="auto"/>
                <w:right w:val="none" w:sz="0" w:space="0" w:color="auto"/>
              </w:divBdr>
            </w:div>
            <w:div w:id="477310781">
              <w:marLeft w:val="0"/>
              <w:marRight w:val="0"/>
              <w:marTop w:val="0"/>
              <w:marBottom w:val="0"/>
              <w:divBdr>
                <w:top w:val="none" w:sz="0" w:space="0" w:color="auto"/>
                <w:left w:val="none" w:sz="0" w:space="0" w:color="auto"/>
                <w:bottom w:val="none" w:sz="0" w:space="0" w:color="auto"/>
                <w:right w:val="none" w:sz="0" w:space="0" w:color="auto"/>
              </w:divBdr>
            </w:div>
            <w:div w:id="1086343519">
              <w:marLeft w:val="0"/>
              <w:marRight w:val="0"/>
              <w:marTop w:val="0"/>
              <w:marBottom w:val="0"/>
              <w:divBdr>
                <w:top w:val="none" w:sz="0" w:space="0" w:color="auto"/>
                <w:left w:val="none" w:sz="0" w:space="0" w:color="auto"/>
                <w:bottom w:val="none" w:sz="0" w:space="0" w:color="auto"/>
                <w:right w:val="none" w:sz="0" w:space="0" w:color="auto"/>
              </w:divBdr>
            </w:div>
            <w:div w:id="1624730635">
              <w:marLeft w:val="0"/>
              <w:marRight w:val="0"/>
              <w:marTop w:val="0"/>
              <w:marBottom w:val="0"/>
              <w:divBdr>
                <w:top w:val="none" w:sz="0" w:space="0" w:color="auto"/>
                <w:left w:val="none" w:sz="0" w:space="0" w:color="auto"/>
                <w:bottom w:val="none" w:sz="0" w:space="0" w:color="auto"/>
                <w:right w:val="none" w:sz="0" w:space="0" w:color="auto"/>
              </w:divBdr>
            </w:div>
            <w:div w:id="2074497265">
              <w:marLeft w:val="0"/>
              <w:marRight w:val="0"/>
              <w:marTop w:val="0"/>
              <w:marBottom w:val="0"/>
              <w:divBdr>
                <w:top w:val="none" w:sz="0" w:space="0" w:color="auto"/>
                <w:left w:val="none" w:sz="0" w:space="0" w:color="auto"/>
                <w:bottom w:val="none" w:sz="0" w:space="0" w:color="auto"/>
                <w:right w:val="none" w:sz="0" w:space="0" w:color="auto"/>
              </w:divBdr>
            </w:div>
            <w:div w:id="1481072180">
              <w:marLeft w:val="0"/>
              <w:marRight w:val="0"/>
              <w:marTop w:val="0"/>
              <w:marBottom w:val="0"/>
              <w:divBdr>
                <w:top w:val="none" w:sz="0" w:space="0" w:color="auto"/>
                <w:left w:val="none" w:sz="0" w:space="0" w:color="auto"/>
                <w:bottom w:val="none" w:sz="0" w:space="0" w:color="auto"/>
                <w:right w:val="none" w:sz="0" w:space="0" w:color="auto"/>
              </w:divBdr>
            </w:div>
            <w:div w:id="472480383">
              <w:marLeft w:val="0"/>
              <w:marRight w:val="0"/>
              <w:marTop w:val="0"/>
              <w:marBottom w:val="0"/>
              <w:divBdr>
                <w:top w:val="none" w:sz="0" w:space="0" w:color="auto"/>
                <w:left w:val="none" w:sz="0" w:space="0" w:color="auto"/>
                <w:bottom w:val="none" w:sz="0" w:space="0" w:color="auto"/>
                <w:right w:val="none" w:sz="0" w:space="0" w:color="auto"/>
              </w:divBdr>
            </w:div>
            <w:div w:id="60301287">
              <w:marLeft w:val="0"/>
              <w:marRight w:val="0"/>
              <w:marTop w:val="0"/>
              <w:marBottom w:val="0"/>
              <w:divBdr>
                <w:top w:val="none" w:sz="0" w:space="0" w:color="auto"/>
                <w:left w:val="none" w:sz="0" w:space="0" w:color="auto"/>
                <w:bottom w:val="none" w:sz="0" w:space="0" w:color="auto"/>
                <w:right w:val="none" w:sz="0" w:space="0" w:color="auto"/>
              </w:divBdr>
            </w:div>
            <w:div w:id="2018193642">
              <w:marLeft w:val="0"/>
              <w:marRight w:val="0"/>
              <w:marTop w:val="0"/>
              <w:marBottom w:val="0"/>
              <w:divBdr>
                <w:top w:val="none" w:sz="0" w:space="0" w:color="auto"/>
                <w:left w:val="none" w:sz="0" w:space="0" w:color="auto"/>
                <w:bottom w:val="none" w:sz="0" w:space="0" w:color="auto"/>
                <w:right w:val="none" w:sz="0" w:space="0" w:color="auto"/>
              </w:divBdr>
            </w:div>
            <w:div w:id="144013010">
              <w:marLeft w:val="0"/>
              <w:marRight w:val="0"/>
              <w:marTop w:val="0"/>
              <w:marBottom w:val="0"/>
              <w:divBdr>
                <w:top w:val="none" w:sz="0" w:space="0" w:color="auto"/>
                <w:left w:val="none" w:sz="0" w:space="0" w:color="auto"/>
                <w:bottom w:val="none" w:sz="0" w:space="0" w:color="auto"/>
                <w:right w:val="none" w:sz="0" w:space="0" w:color="auto"/>
              </w:divBdr>
            </w:div>
            <w:div w:id="2063598400">
              <w:marLeft w:val="0"/>
              <w:marRight w:val="0"/>
              <w:marTop w:val="0"/>
              <w:marBottom w:val="0"/>
              <w:divBdr>
                <w:top w:val="none" w:sz="0" w:space="0" w:color="auto"/>
                <w:left w:val="none" w:sz="0" w:space="0" w:color="auto"/>
                <w:bottom w:val="none" w:sz="0" w:space="0" w:color="auto"/>
                <w:right w:val="none" w:sz="0" w:space="0" w:color="auto"/>
              </w:divBdr>
            </w:div>
            <w:div w:id="1006636021">
              <w:marLeft w:val="0"/>
              <w:marRight w:val="0"/>
              <w:marTop w:val="0"/>
              <w:marBottom w:val="0"/>
              <w:divBdr>
                <w:top w:val="none" w:sz="0" w:space="0" w:color="auto"/>
                <w:left w:val="none" w:sz="0" w:space="0" w:color="auto"/>
                <w:bottom w:val="none" w:sz="0" w:space="0" w:color="auto"/>
                <w:right w:val="none" w:sz="0" w:space="0" w:color="auto"/>
              </w:divBdr>
            </w:div>
            <w:div w:id="1338268311">
              <w:marLeft w:val="0"/>
              <w:marRight w:val="0"/>
              <w:marTop w:val="0"/>
              <w:marBottom w:val="0"/>
              <w:divBdr>
                <w:top w:val="none" w:sz="0" w:space="0" w:color="auto"/>
                <w:left w:val="none" w:sz="0" w:space="0" w:color="auto"/>
                <w:bottom w:val="none" w:sz="0" w:space="0" w:color="auto"/>
                <w:right w:val="none" w:sz="0" w:space="0" w:color="auto"/>
              </w:divBdr>
            </w:div>
            <w:div w:id="35351670">
              <w:marLeft w:val="0"/>
              <w:marRight w:val="0"/>
              <w:marTop w:val="0"/>
              <w:marBottom w:val="0"/>
              <w:divBdr>
                <w:top w:val="none" w:sz="0" w:space="0" w:color="auto"/>
                <w:left w:val="none" w:sz="0" w:space="0" w:color="auto"/>
                <w:bottom w:val="none" w:sz="0" w:space="0" w:color="auto"/>
                <w:right w:val="none" w:sz="0" w:space="0" w:color="auto"/>
              </w:divBdr>
            </w:div>
            <w:div w:id="159854095">
              <w:marLeft w:val="0"/>
              <w:marRight w:val="0"/>
              <w:marTop w:val="0"/>
              <w:marBottom w:val="0"/>
              <w:divBdr>
                <w:top w:val="none" w:sz="0" w:space="0" w:color="auto"/>
                <w:left w:val="none" w:sz="0" w:space="0" w:color="auto"/>
                <w:bottom w:val="none" w:sz="0" w:space="0" w:color="auto"/>
                <w:right w:val="none" w:sz="0" w:space="0" w:color="auto"/>
              </w:divBdr>
            </w:div>
            <w:div w:id="215745745">
              <w:marLeft w:val="0"/>
              <w:marRight w:val="0"/>
              <w:marTop w:val="0"/>
              <w:marBottom w:val="0"/>
              <w:divBdr>
                <w:top w:val="none" w:sz="0" w:space="0" w:color="auto"/>
                <w:left w:val="none" w:sz="0" w:space="0" w:color="auto"/>
                <w:bottom w:val="none" w:sz="0" w:space="0" w:color="auto"/>
                <w:right w:val="none" w:sz="0" w:space="0" w:color="auto"/>
              </w:divBdr>
            </w:div>
            <w:div w:id="12297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1137">
      <w:bodyDiv w:val="1"/>
      <w:marLeft w:val="0"/>
      <w:marRight w:val="0"/>
      <w:marTop w:val="0"/>
      <w:marBottom w:val="0"/>
      <w:divBdr>
        <w:top w:val="none" w:sz="0" w:space="0" w:color="auto"/>
        <w:left w:val="none" w:sz="0" w:space="0" w:color="auto"/>
        <w:bottom w:val="none" w:sz="0" w:space="0" w:color="auto"/>
        <w:right w:val="none" w:sz="0" w:space="0" w:color="auto"/>
      </w:divBdr>
    </w:div>
    <w:div w:id="395133158">
      <w:bodyDiv w:val="1"/>
      <w:marLeft w:val="0"/>
      <w:marRight w:val="0"/>
      <w:marTop w:val="0"/>
      <w:marBottom w:val="0"/>
      <w:divBdr>
        <w:top w:val="none" w:sz="0" w:space="0" w:color="auto"/>
        <w:left w:val="none" w:sz="0" w:space="0" w:color="auto"/>
        <w:bottom w:val="none" w:sz="0" w:space="0" w:color="auto"/>
        <w:right w:val="none" w:sz="0" w:space="0" w:color="auto"/>
      </w:divBdr>
    </w:div>
    <w:div w:id="401366878">
      <w:bodyDiv w:val="1"/>
      <w:marLeft w:val="0"/>
      <w:marRight w:val="0"/>
      <w:marTop w:val="0"/>
      <w:marBottom w:val="0"/>
      <w:divBdr>
        <w:top w:val="none" w:sz="0" w:space="0" w:color="auto"/>
        <w:left w:val="none" w:sz="0" w:space="0" w:color="auto"/>
        <w:bottom w:val="none" w:sz="0" w:space="0" w:color="auto"/>
        <w:right w:val="none" w:sz="0" w:space="0" w:color="auto"/>
      </w:divBdr>
    </w:div>
    <w:div w:id="420563415">
      <w:bodyDiv w:val="1"/>
      <w:marLeft w:val="0"/>
      <w:marRight w:val="0"/>
      <w:marTop w:val="0"/>
      <w:marBottom w:val="0"/>
      <w:divBdr>
        <w:top w:val="none" w:sz="0" w:space="0" w:color="auto"/>
        <w:left w:val="none" w:sz="0" w:space="0" w:color="auto"/>
        <w:bottom w:val="none" w:sz="0" w:space="0" w:color="auto"/>
        <w:right w:val="none" w:sz="0" w:space="0" w:color="auto"/>
      </w:divBdr>
    </w:div>
    <w:div w:id="457770482">
      <w:bodyDiv w:val="1"/>
      <w:marLeft w:val="0"/>
      <w:marRight w:val="0"/>
      <w:marTop w:val="0"/>
      <w:marBottom w:val="0"/>
      <w:divBdr>
        <w:top w:val="none" w:sz="0" w:space="0" w:color="auto"/>
        <w:left w:val="none" w:sz="0" w:space="0" w:color="auto"/>
        <w:bottom w:val="none" w:sz="0" w:space="0" w:color="auto"/>
        <w:right w:val="none" w:sz="0" w:space="0" w:color="auto"/>
      </w:divBdr>
    </w:div>
    <w:div w:id="466898275">
      <w:bodyDiv w:val="1"/>
      <w:marLeft w:val="0"/>
      <w:marRight w:val="0"/>
      <w:marTop w:val="0"/>
      <w:marBottom w:val="0"/>
      <w:divBdr>
        <w:top w:val="none" w:sz="0" w:space="0" w:color="auto"/>
        <w:left w:val="none" w:sz="0" w:space="0" w:color="auto"/>
        <w:bottom w:val="none" w:sz="0" w:space="0" w:color="auto"/>
        <w:right w:val="none" w:sz="0" w:space="0" w:color="auto"/>
      </w:divBdr>
      <w:divsChild>
        <w:div w:id="1509641359">
          <w:marLeft w:val="0"/>
          <w:marRight w:val="0"/>
          <w:marTop w:val="0"/>
          <w:marBottom w:val="0"/>
          <w:divBdr>
            <w:top w:val="none" w:sz="0" w:space="0" w:color="auto"/>
            <w:left w:val="none" w:sz="0" w:space="0" w:color="auto"/>
            <w:bottom w:val="none" w:sz="0" w:space="0" w:color="auto"/>
            <w:right w:val="none" w:sz="0" w:space="0" w:color="auto"/>
          </w:divBdr>
        </w:div>
        <w:div w:id="2018653976">
          <w:marLeft w:val="0"/>
          <w:marRight w:val="0"/>
          <w:marTop w:val="0"/>
          <w:marBottom w:val="0"/>
          <w:divBdr>
            <w:top w:val="single" w:sz="2" w:space="0" w:color="D9D9E3"/>
            <w:left w:val="single" w:sz="2" w:space="0" w:color="D9D9E3"/>
            <w:bottom w:val="single" w:sz="2" w:space="0" w:color="D9D9E3"/>
            <w:right w:val="single" w:sz="2" w:space="0" w:color="D9D9E3"/>
          </w:divBdr>
          <w:divsChild>
            <w:div w:id="481821786">
              <w:marLeft w:val="0"/>
              <w:marRight w:val="0"/>
              <w:marTop w:val="0"/>
              <w:marBottom w:val="0"/>
              <w:divBdr>
                <w:top w:val="single" w:sz="2" w:space="0" w:color="D9D9E3"/>
                <w:left w:val="single" w:sz="2" w:space="0" w:color="D9D9E3"/>
                <w:bottom w:val="single" w:sz="2" w:space="0" w:color="D9D9E3"/>
                <w:right w:val="single" w:sz="2" w:space="0" w:color="D9D9E3"/>
              </w:divBdr>
              <w:divsChild>
                <w:div w:id="1275865662">
                  <w:marLeft w:val="0"/>
                  <w:marRight w:val="0"/>
                  <w:marTop w:val="0"/>
                  <w:marBottom w:val="0"/>
                  <w:divBdr>
                    <w:top w:val="single" w:sz="2" w:space="0" w:color="D9D9E3"/>
                    <w:left w:val="single" w:sz="2" w:space="0" w:color="D9D9E3"/>
                    <w:bottom w:val="single" w:sz="2" w:space="0" w:color="D9D9E3"/>
                    <w:right w:val="single" w:sz="2" w:space="0" w:color="D9D9E3"/>
                  </w:divBdr>
                  <w:divsChild>
                    <w:div w:id="2094860330">
                      <w:marLeft w:val="0"/>
                      <w:marRight w:val="0"/>
                      <w:marTop w:val="0"/>
                      <w:marBottom w:val="0"/>
                      <w:divBdr>
                        <w:top w:val="single" w:sz="2" w:space="0" w:color="D9D9E3"/>
                        <w:left w:val="single" w:sz="2" w:space="0" w:color="D9D9E3"/>
                        <w:bottom w:val="single" w:sz="2" w:space="0" w:color="D9D9E3"/>
                        <w:right w:val="single" w:sz="2" w:space="0" w:color="D9D9E3"/>
                      </w:divBdr>
                      <w:divsChild>
                        <w:div w:id="1942182558">
                          <w:marLeft w:val="0"/>
                          <w:marRight w:val="0"/>
                          <w:marTop w:val="0"/>
                          <w:marBottom w:val="0"/>
                          <w:divBdr>
                            <w:top w:val="single" w:sz="2" w:space="0" w:color="D9D9E3"/>
                            <w:left w:val="single" w:sz="2" w:space="0" w:color="D9D9E3"/>
                            <w:bottom w:val="single" w:sz="2" w:space="0" w:color="D9D9E3"/>
                            <w:right w:val="single" w:sz="2" w:space="0" w:color="D9D9E3"/>
                          </w:divBdr>
                          <w:divsChild>
                            <w:div w:id="470636820">
                              <w:marLeft w:val="0"/>
                              <w:marRight w:val="0"/>
                              <w:marTop w:val="100"/>
                              <w:marBottom w:val="100"/>
                              <w:divBdr>
                                <w:top w:val="single" w:sz="2" w:space="0" w:color="D9D9E3"/>
                                <w:left w:val="single" w:sz="2" w:space="0" w:color="D9D9E3"/>
                                <w:bottom w:val="single" w:sz="2" w:space="0" w:color="D9D9E3"/>
                                <w:right w:val="single" w:sz="2" w:space="0" w:color="D9D9E3"/>
                              </w:divBdr>
                              <w:divsChild>
                                <w:div w:id="62216225">
                                  <w:marLeft w:val="0"/>
                                  <w:marRight w:val="0"/>
                                  <w:marTop w:val="0"/>
                                  <w:marBottom w:val="0"/>
                                  <w:divBdr>
                                    <w:top w:val="single" w:sz="2" w:space="0" w:color="D9D9E3"/>
                                    <w:left w:val="single" w:sz="2" w:space="0" w:color="D9D9E3"/>
                                    <w:bottom w:val="single" w:sz="2" w:space="0" w:color="D9D9E3"/>
                                    <w:right w:val="single" w:sz="2" w:space="0" w:color="D9D9E3"/>
                                  </w:divBdr>
                                  <w:divsChild>
                                    <w:div w:id="859969568">
                                      <w:marLeft w:val="0"/>
                                      <w:marRight w:val="0"/>
                                      <w:marTop w:val="0"/>
                                      <w:marBottom w:val="0"/>
                                      <w:divBdr>
                                        <w:top w:val="single" w:sz="2" w:space="0" w:color="D9D9E3"/>
                                        <w:left w:val="single" w:sz="2" w:space="0" w:color="D9D9E3"/>
                                        <w:bottom w:val="single" w:sz="2" w:space="0" w:color="D9D9E3"/>
                                        <w:right w:val="single" w:sz="2" w:space="0" w:color="D9D9E3"/>
                                      </w:divBdr>
                                      <w:divsChild>
                                        <w:div w:id="776676319">
                                          <w:marLeft w:val="0"/>
                                          <w:marRight w:val="0"/>
                                          <w:marTop w:val="0"/>
                                          <w:marBottom w:val="0"/>
                                          <w:divBdr>
                                            <w:top w:val="single" w:sz="2" w:space="0" w:color="D9D9E3"/>
                                            <w:left w:val="single" w:sz="2" w:space="0" w:color="D9D9E3"/>
                                            <w:bottom w:val="single" w:sz="2" w:space="0" w:color="D9D9E3"/>
                                            <w:right w:val="single" w:sz="2" w:space="0" w:color="D9D9E3"/>
                                          </w:divBdr>
                                          <w:divsChild>
                                            <w:div w:id="526451176">
                                              <w:marLeft w:val="0"/>
                                              <w:marRight w:val="0"/>
                                              <w:marTop w:val="0"/>
                                              <w:marBottom w:val="0"/>
                                              <w:divBdr>
                                                <w:top w:val="single" w:sz="2" w:space="0" w:color="D9D9E3"/>
                                                <w:left w:val="single" w:sz="2" w:space="0" w:color="D9D9E3"/>
                                                <w:bottom w:val="single" w:sz="2" w:space="0" w:color="D9D9E3"/>
                                                <w:right w:val="single" w:sz="2" w:space="0" w:color="D9D9E3"/>
                                              </w:divBdr>
                                              <w:divsChild>
                                                <w:div w:id="539560991">
                                                  <w:marLeft w:val="0"/>
                                                  <w:marRight w:val="0"/>
                                                  <w:marTop w:val="0"/>
                                                  <w:marBottom w:val="0"/>
                                                  <w:divBdr>
                                                    <w:top w:val="single" w:sz="2" w:space="0" w:color="D9D9E3"/>
                                                    <w:left w:val="single" w:sz="2" w:space="0" w:color="D9D9E3"/>
                                                    <w:bottom w:val="single" w:sz="2" w:space="0" w:color="D9D9E3"/>
                                                    <w:right w:val="single" w:sz="2" w:space="0" w:color="D9D9E3"/>
                                                  </w:divBdr>
                                                  <w:divsChild>
                                                    <w:div w:id="1143541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73253141">
      <w:bodyDiv w:val="1"/>
      <w:marLeft w:val="0"/>
      <w:marRight w:val="0"/>
      <w:marTop w:val="0"/>
      <w:marBottom w:val="0"/>
      <w:divBdr>
        <w:top w:val="none" w:sz="0" w:space="0" w:color="auto"/>
        <w:left w:val="none" w:sz="0" w:space="0" w:color="auto"/>
        <w:bottom w:val="none" w:sz="0" w:space="0" w:color="auto"/>
        <w:right w:val="none" w:sz="0" w:space="0" w:color="auto"/>
      </w:divBdr>
    </w:div>
    <w:div w:id="495338961">
      <w:bodyDiv w:val="1"/>
      <w:marLeft w:val="0"/>
      <w:marRight w:val="0"/>
      <w:marTop w:val="0"/>
      <w:marBottom w:val="0"/>
      <w:divBdr>
        <w:top w:val="none" w:sz="0" w:space="0" w:color="auto"/>
        <w:left w:val="none" w:sz="0" w:space="0" w:color="auto"/>
        <w:bottom w:val="none" w:sz="0" w:space="0" w:color="auto"/>
        <w:right w:val="none" w:sz="0" w:space="0" w:color="auto"/>
      </w:divBdr>
    </w:div>
    <w:div w:id="501702499">
      <w:bodyDiv w:val="1"/>
      <w:marLeft w:val="0"/>
      <w:marRight w:val="0"/>
      <w:marTop w:val="0"/>
      <w:marBottom w:val="0"/>
      <w:divBdr>
        <w:top w:val="none" w:sz="0" w:space="0" w:color="auto"/>
        <w:left w:val="none" w:sz="0" w:space="0" w:color="auto"/>
        <w:bottom w:val="none" w:sz="0" w:space="0" w:color="auto"/>
        <w:right w:val="none" w:sz="0" w:space="0" w:color="auto"/>
      </w:divBdr>
    </w:div>
    <w:div w:id="578714572">
      <w:bodyDiv w:val="1"/>
      <w:marLeft w:val="0"/>
      <w:marRight w:val="0"/>
      <w:marTop w:val="0"/>
      <w:marBottom w:val="0"/>
      <w:divBdr>
        <w:top w:val="none" w:sz="0" w:space="0" w:color="auto"/>
        <w:left w:val="none" w:sz="0" w:space="0" w:color="auto"/>
        <w:bottom w:val="none" w:sz="0" w:space="0" w:color="auto"/>
        <w:right w:val="none" w:sz="0" w:space="0" w:color="auto"/>
      </w:divBdr>
      <w:divsChild>
        <w:div w:id="1480342163">
          <w:marLeft w:val="0"/>
          <w:marRight w:val="0"/>
          <w:marTop w:val="0"/>
          <w:marBottom w:val="0"/>
          <w:divBdr>
            <w:top w:val="none" w:sz="0" w:space="0" w:color="auto"/>
            <w:left w:val="none" w:sz="0" w:space="0" w:color="auto"/>
            <w:bottom w:val="none" w:sz="0" w:space="0" w:color="auto"/>
            <w:right w:val="none" w:sz="0" w:space="0" w:color="auto"/>
          </w:divBdr>
          <w:divsChild>
            <w:div w:id="1919509903">
              <w:marLeft w:val="0"/>
              <w:marRight w:val="0"/>
              <w:marTop w:val="0"/>
              <w:marBottom w:val="0"/>
              <w:divBdr>
                <w:top w:val="none" w:sz="0" w:space="0" w:color="auto"/>
                <w:left w:val="none" w:sz="0" w:space="0" w:color="auto"/>
                <w:bottom w:val="none" w:sz="0" w:space="0" w:color="auto"/>
                <w:right w:val="none" w:sz="0" w:space="0" w:color="auto"/>
              </w:divBdr>
              <w:divsChild>
                <w:div w:id="483667294">
                  <w:marLeft w:val="0"/>
                  <w:marRight w:val="0"/>
                  <w:marTop w:val="0"/>
                  <w:marBottom w:val="0"/>
                  <w:divBdr>
                    <w:top w:val="none" w:sz="0" w:space="0" w:color="auto"/>
                    <w:left w:val="none" w:sz="0" w:space="0" w:color="auto"/>
                    <w:bottom w:val="none" w:sz="0" w:space="0" w:color="auto"/>
                    <w:right w:val="none" w:sz="0" w:space="0" w:color="auto"/>
                  </w:divBdr>
                  <w:divsChild>
                    <w:div w:id="150963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20273">
      <w:bodyDiv w:val="1"/>
      <w:marLeft w:val="0"/>
      <w:marRight w:val="0"/>
      <w:marTop w:val="0"/>
      <w:marBottom w:val="0"/>
      <w:divBdr>
        <w:top w:val="none" w:sz="0" w:space="0" w:color="auto"/>
        <w:left w:val="none" w:sz="0" w:space="0" w:color="auto"/>
        <w:bottom w:val="none" w:sz="0" w:space="0" w:color="auto"/>
        <w:right w:val="none" w:sz="0" w:space="0" w:color="auto"/>
      </w:divBdr>
    </w:div>
    <w:div w:id="646130882">
      <w:bodyDiv w:val="1"/>
      <w:marLeft w:val="0"/>
      <w:marRight w:val="0"/>
      <w:marTop w:val="0"/>
      <w:marBottom w:val="0"/>
      <w:divBdr>
        <w:top w:val="none" w:sz="0" w:space="0" w:color="auto"/>
        <w:left w:val="none" w:sz="0" w:space="0" w:color="auto"/>
        <w:bottom w:val="none" w:sz="0" w:space="0" w:color="auto"/>
        <w:right w:val="none" w:sz="0" w:space="0" w:color="auto"/>
      </w:divBdr>
    </w:div>
    <w:div w:id="649793497">
      <w:bodyDiv w:val="1"/>
      <w:marLeft w:val="0"/>
      <w:marRight w:val="0"/>
      <w:marTop w:val="0"/>
      <w:marBottom w:val="0"/>
      <w:divBdr>
        <w:top w:val="none" w:sz="0" w:space="0" w:color="auto"/>
        <w:left w:val="none" w:sz="0" w:space="0" w:color="auto"/>
        <w:bottom w:val="none" w:sz="0" w:space="0" w:color="auto"/>
        <w:right w:val="none" w:sz="0" w:space="0" w:color="auto"/>
      </w:divBdr>
    </w:div>
    <w:div w:id="651636922">
      <w:bodyDiv w:val="1"/>
      <w:marLeft w:val="0"/>
      <w:marRight w:val="0"/>
      <w:marTop w:val="0"/>
      <w:marBottom w:val="0"/>
      <w:divBdr>
        <w:top w:val="none" w:sz="0" w:space="0" w:color="auto"/>
        <w:left w:val="none" w:sz="0" w:space="0" w:color="auto"/>
        <w:bottom w:val="none" w:sz="0" w:space="0" w:color="auto"/>
        <w:right w:val="none" w:sz="0" w:space="0" w:color="auto"/>
      </w:divBdr>
    </w:div>
    <w:div w:id="699474574">
      <w:bodyDiv w:val="1"/>
      <w:marLeft w:val="0"/>
      <w:marRight w:val="0"/>
      <w:marTop w:val="0"/>
      <w:marBottom w:val="0"/>
      <w:divBdr>
        <w:top w:val="none" w:sz="0" w:space="0" w:color="auto"/>
        <w:left w:val="none" w:sz="0" w:space="0" w:color="auto"/>
        <w:bottom w:val="none" w:sz="0" w:space="0" w:color="auto"/>
        <w:right w:val="none" w:sz="0" w:space="0" w:color="auto"/>
      </w:divBdr>
    </w:div>
    <w:div w:id="706222868">
      <w:bodyDiv w:val="1"/>
      <w:marLeft w:val="0"/>
      <w:marRight w:val="0"/>
      <w:marTop w:val="0"/>
      <w:marBottom w:val="0"/>
      <w:divBdr>
        <w:top w:val="none" w:sz="0" w:space="0" w:color="auto"/>
        <w:left w:val="none" w:sz="0" w:space="0" w:color="auto"/>
        <w:bottom w:val="none" w:sz="0" w:space="0" w:color="auto"/>
        <w:right w:val="none" w:sz="0" w:space="0" w:color="auto"/>
      </w:divBdr>
    </w:div>
    <w:div w:id="743263011">
      <w:bodyDiv w:val="1"/>
      <w:marLeft w:val="0"/>
      <w:marRight w:val="0"/>
      <w:marTop w:val="0"/>
      <w:marBottom w:val="0"/>
      <w:divBdr>
        <w:top w:val="none" w:sz="0" w:space="0" w:color="auto"/>
        <w:left w:val="none" w:sz="0" w:space="0" w:color="auto"/>
        <w:bottom w:val="none" w:sz="0" w:space="0" w:color="auto"/>
        <w:right w:val="none" w:sz="0" w:space="0" w:color="auto"/>
      </w:divBdr>
    </w:div>
    <w:div w:id="766270052">
      <w:bodyDiv w:val="1"/>
      <w:marLeft w:val="0"/>
      <w:marRight w:val="0"/>
      <w:marTop w:val="0"/>
      <w:marBottom w:val="0"/>
      <w:divBdr>
        <w:top w:val="none" w:sz="0" w:space="0" w:color="auto"/>
        <w:left w:val="none" w:sz="0" w:space="0" w:color="auto"/>
        <w:bottom w:val="none" w:sz="0" w:space="0" w:color="auto"/>
        <w:right w:val="none" w:sz="0" w:space="0" w:color="auto"/>
      </w:divBdr>
      <w:divsChild>
        <w:div w:id="694890163">
          <w:marLeft w:val="0"/>
          <w:marRight w:val="0"/>
          <w:marTop w:val="0"/>
          <w:marBottom w:val="0"/>
          <w:divBdr>
            <w:top w:val="none" w:sz="0" w:space="0" w:color="auto"/>
            <w:left w:val="none" w:sz="0" w:space="0" w:color="auto"/>
            <w:bottom w:val="none" w:sz="0" w:space="0" w:color="auto"/>
            <w:right w:val="none" w:sz="0" w:space="0" w:color="auto"/>
          </w:divBdr>
          <w:divsChild>
            <w:div w:id="1619948193">
              <w:marLeft w:val="0"/>
              <w:marRight w:val="0"/>
              <w:marTop w:val="0"/>
              <w:marBottom w:val="0"/>
              <w:divBdr>
                <w:top w:val="none" w:sz="0" w:space="0" w:color="auto"/>
                <w:left w:val="none" w:sz="0" w:space="0" w:color="auto"/>
                <w:bottom w:val="none" w:sz="0" w:space="0" w:color="auto"/>
                <w:right w:val="none" w:sz="0" w:space="0" w:color="auto"/>
              </w:divBdr>
              <w:divsChild>
                <w:div w:id="329992333">
                  <w:marLeft w:val="0"/>
                  <w:marRight w:val="0"/>
                  <w:marTop w:val="0"/>
                  <w:marBottom w:val="0"/>
                  <w:divBdr>
                    <w:top w:val="none" w:sz="0" w:space="0" w:color="auto"/>
                    <w:left w:val="none" w:sz="0" w:space="0" w:color="auto"/>
                    <w:bottom w:val="none" w:sz="0" w:space="0" w:color="auto"/>
                    <w:right w:val="none" w:sz="0" w:space="0" w:color="auto"/>
                  </w:divBdr>
                  <w:divsChild>
                    <w:div w:id="7800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744794">
      <w:bodyDiv w:val="1"/>
      <w:marLeft w:val="0"/>
      <w:marRight w:val="0"/>
      <w:marTop w:val="0"/>
      <w:marBottom w:val="0"/>
      <w:divBdr>
        <w:top w:val="none" w:sz="0" w:space="0" w:color="auto"/>
        <w:left w:val="none" w:sz="0" w:space="0" w:color="auto"/>
        <w:bottom w:val="none" w:sz="0" w:space="0" w:color="auto"/>
        <w:right w:val="none" w:sz="0" w:space="0" w:color="auto"/>
      </w:divBdr>
    </w:div>
    <w:div w:id="776170233">
      <w:bodyDiv w:val="1"/>
      <w:marLeft w:val="0"/>
      <w:marRight w:val="0"/>
      <w:marTop w:val="0"/>
      <w:marBottom w:val="0"/>
      <w:divBdr>
        <w:top w:val="none" w:sz="0" w:space="0" w:color="auto"/>
        <w:left w:val="none" w:sz="0" w:space="0" w:color="auto"/>
        <w:bottom w:val="none" w:sz="0" w:space="0" w:color="auto"/>
        <w:right w:val="none" w:sz="0" w:space="0" w:color="auto"/>
      </w:divBdr>
    </w:div>
    <w:div w:id="802774263">
      <w:bodyDiv w:val="1"/>
      <w:marLeft w:val="0"/>
      <w:marRight w:val="0"/>
      <w:marTop w:val="0"/>
      <w:marBottom w:val="0"/>
      <w:divBdr>
        <w:top w:val="none" w:sz="0" w:space="0" w:color="auto"/>
        <w:left w:val="none" w:sz="0" w:space="0" w:color="auto"/>
        <w:bottom w:val="none" w:sz="0" w:space="0" w:color="auto"/>
        <w:right w:val="none" w:sz="0" w:space="0" w:color="auto"/>
      </w:divBdr>
    </w:div>
    <w:div w:id="814954296">
      <w:bodyDiv w:val="1"/>
      <w:marLeft w:val="0"/>
      <w:marRight w:val="0"/>
      <w:marTop w:val="0"/>
      <w:marBottom w:val="0"/>
      <w:divBdr>
        <w:top w:val="none" w:sz="0" w:space="0" w:color="auto"/>
        <w:left w:val="none" w:sz="0" w:space="0" w:color="auto"/>
        <w:bottom w:val="none" w:sz="0" w:space="0" w:color="auto"/>
        <w:right w:val="none" w:sz="0" w:space="0" w:color="auto"/>
      </w:divBdr>
    </w:div>
    <w:div w:id="826672615">
      <w:bodyDiv w:val="1"/>
      <w:marLeft w:val="0"/>
      <w:marRight w:val="0"/>
      <w:marTop w:val="0"/>
      <w:marBottom w:val="0"/>
      <w:divBdr>
        <w:top w:val="none" w:sz="0" w:space="0" w:color="auto"/>
        <w:left w:val="none" w:sz="0" w:space="0" w:color="auto"/>
        <w:bottom w:val="none" w:sz="0" w:space="0" w:color="auto"/>
        <w:right w:val="none" w:sz="0" w:space="0" w:color="auto"/>
      </w:divBdr>
    </w:div>
    <w:div w:id="949975919">
      <w:bodyDiv w:val="1"/>
      <w:marLeft w:val="0"/>
      <w:marRight w:val="0"/>
      <w:marTop w:val="0"/>
      <w:marBottom w:val="0"/>
      <w:divBdr>
        <w:top w:val="none" w:sz="0" w:space="0" w:color="auto"/>
        <w:left w:val="none" w:sz="0" w:space="0" w:color="auto"/>
        <w:bottom w:val="none" w:sz="0" w:space="0" w:color="auto"/>
        <w:right w:val="none" w:sz="0" w:space="0" w:color="auto"/>
      </w:divBdr>
    </w:div>
    <w:div w:id="960069401">
      <w:bodyDiv w:val="1"/>
      <w:marLeft w:val="0"/>
      <w:marRight w:val="0"/>
      <w:marTop w:val="0"/>
      <w:marBottom w:val="0"/>
      <w:divBdr>
        <w:top w:val="none" w:sz="0" w:space="0" w:color="auto"/>
        <w:left w:val="none" w:sz="0" w:space="0" w:color="auto"/>
        <w:bottom w:val="none" w:sz="0" w:space="0" w:color="auto"/>
        <w:right w:val="none" w:sz="0" w:space="0" w:color="auto"/>
      </w:divBdr>
      <w:divsChild>
        <w:div w:id="264658759">
          <w:marLeft w:val="0"/>
          <w:marRight w:val="0"/>
          <w:marTop w:val="0"/>
          <w:marBottom w:val="0"/>
          <w:divBdr>
            <w:top w:val="none" w:sz="0" w:space="0" w:color="auto"/>
            <w:left w:val="none" w:sz="0" w:space="0" w:color="auto"/>
            <w:bottom w:val="none" w:sz="0" w:space="0" w:color="auto"/>
            <w:right w:val="none" w:sz="0" w:space="0" w:color="auto"/>
          </w:divBdr>
          <w:divsChild>
            <w:div w:id="2060012264">
              <w:marLeft w:val="0"/>
              <w:marRight w:val="0"/>
              <w:marTop w:val="0"/>
              <w:marBottom w:val="0"/>
              <w:divBdr>
                <w:top w:val="none" w:sz="0" w:space="0" w:color="auto"/>
                <w:left w:val="none" w:sz="0" w:space="0" w:color="auto"/>
                <w:bottom w:val="none" w:sz="0" w:space="0" w:color="auto"/>
                <w:right w:val="none" w:sz="0" w:space="0" w:color="auto"/>
              </w:divBdr>
            </w:div>
            <w:div w:id="1049257799">
              <w:marLeft w:val="0"/>
              <w:marRight w:val="0"/>
              <w:marTop w:val="0"/>
              <w:marBottom w:val="0"/>
              <w:divBdr>
                <w:top w:val="none" w:sz="0" w:space="0" w:color="auto"/>
                <w:left w:val="none" w:sz="0" w:space="0" w:color="auto"/>
                <w:bottom w:val="none" w:sz="0" w:space="0" w:color="auto"/>
                <w:right w:val="none" w:sz="0" w:space="0" w:color="auto"/>
              </w:divBdr>
            </w:div>
            <w:div w:id="937182303">
              <w:marLeft w:val="0"/>
              <w:marRight w:val="0"/>
              <w:marTop w:val="0"/>
              <w:marBottom w:val="0"/>
              <w:divBdr>
                <w:top w:val="none" w:sz="0" w:space="0" w:color="auto"/>
                <w:left w:val="none" w:sz="0" w:space="0" w:color="auto"/>
                <w:bottom w:val="none" w:sz="0" w:space="0" w:color="auto"/>
                <w:right w:val="none" w:sz="0" w:space="0" w:color="auto"/>
              </w:divBdr>
            </w:div>
            <w:div w:id="61568003">
              <w:marLeft w:val="0"/>
              <w:marRight w:val="0"/>
              <w:marTop w:val="0"/>
              <w:marBottom w:val="0"/>
              <w:divBdr>
                <w:top w:val="none" w:sz="0" w:space="0" w:color="auto"/>
                <w:left w:val="none" w:sz="0" w:space="0" w:color="auto"/>
                <w:bottom w:val="none" w:sz="0" w:space="0" w:color="auto"/>
                <w:right w:val="none" w:sz="0" w:space="0" w:color="auto"/>
              </w:divBdr>
            </w:div>
            <w:div w:id="1212424600">
              <w:marLeft w:val="0"/>
              <w:marRight w:val="0"/>
              <w:marTop w:val="0"/>
              <w:marBottom w:val="0"/>
              <w:divBdr>
                <w:top w:val="none" w:sz="0" w:space="0" w:color="auto"/>
                <w:left w:val="none" w:sz="0" w:space="0" w:color="auto"/>
                <w:bottom w:val="none" w:sz="0" w:space="0" w:color="auto"/>
                <w:right w:val="none" w:sz="0" w:space="0" w:color="auto"/>
              </w:divBdr>
            </w:div>
            <w:div w:id="1285118528">
              <w:marLeft w:val="0"/>
              <w:marRight w:val="0"/>
              <w:marTop w:val="0"/>
              <w:marBottom w:val="0"/>
              <w:divBdr>
                <w:top w:val="none" w:sz="0" w:space="0" w:color="auto"/>
                <w:left w:val="none" w:sz="0" w:space="0" w:color="auto"/>
                <w:bottom w:val="none" w:sz="0" w:space="0" w:color="auto"/>
                <w:right w:val="none" w:sz="0" w:space="0" w:color="auto"/>
              </w:divBdr>
            </w:div>
            <w:div w:id="2057973140">
              <w:marLeft w:val="0"/>
              <w:marRight w:val="0"/>
              <w:marTop w:val="0"/>
              <w:marBottom w:val="0"/>
              <w:divBdr>
                <w:top w:val="none" w:sz="0" w:space="0" w:color="auto"/>
                <w:left w:val="none" w:sz="0" w:space="0" w:color="auto"/>
                <w:bottom w:val="none" w:sz="0" w:space="0" w:color="auto"/>
                <w:right w:val="none" w:sz="0" w:space="0" w:color="auto"/>
              </w:divBdr>
            </w:div>
            <w:div w:id="554897212">
              <w:marLeft w:val="0"/>
              <w:marRight w:val="0"/>
              <w:marTop w:val="0"/>
              <w:marBottom w:val="0"/>
              <w:divBdr>
                <w:top w:val="none" w:sz="0" w:space="0" w:color="auto"/>
                <w:left w:val="none" w:sz="0" w:space="0" w:color="auto"/>
                <w:bottom w:val="none" w:sz="0" w:space="0" w:color="auto"/>
                <w:right w:val="none" w:sz="0" w:space="0" w:color="auto"/>
              </w:divBdr>
            </w:div>
            <w:div w:id="2146462036">
              <w:marLeft w:val="0"/>
              <w:marRight w:val="0"/>
              <w:marTop w:val="0"/>
              <w:marBottom w:val="0"/>
              <w:divBdr>
                <w:top w:val="none" w:sz="0" w:space="0" w:color="auto"/>
                <w:left w:val="none" w:sz="0" w:space="0" w:color="auto"/>
                <w:bottom w:val="none" w:sz="0" w:space="0" w:color="auto"/>
                <w:right w:val="none" w:sz="0" w:space="0" w:color="auto"/>
              </w:divBdr>
            </w:div>
            <w:div w:id="1503159669">
              <w:marLeft w:val="0"/>
              <w:marRight w:val="0"/>
              <w:marTop w:val="0"/>
              <w:marBottom w:val="0"/>
              <w:divBdr>
                <w:top w:val="none" w:sz="0" w:space="0" w:color="auto"/>
                <w:left w:val="none" w:sz="0" w:space="0" w:color="auto"/>
                <w:bottom w:val="none" w:sz="0" w:space="0" w:color="auto"/>
                <w:right w:val="none" w:sz="0" w:space="0" w:color="auto"/>
              </w:divBdr>
            </w:div>
            <w:div w:id="1346787554">
              <w:marLeft w:val="0"/>
              <w:marRight w:val="0"/>
              <w:marTop w:val="0"/>
              <w:marBottom w:val="0"/>
              <w:divBdr>
                <w:top w:val="none" w:sz="0" w:space="0" w:color="auto"/>
                <w:left w:val="none" w:sz="0" w:space="0" w:color="auto"/>
                <w:bottom w:val="none" w:sz="0" w:space="0" w:color="auto"/>
                <w:right w:val="none" w:sz="0" w:space="0" w:color="auto"/>
              </w:divBdr>
            </w:div>
            <w:div w:id="1818570550">
              <w:marLeft w:val="0"/>
              <w:marRight w:val="0"/>
              <w:marTop w:val="0"/>
              <w:marBottom w:val="0"/>
              <w:divBdr>
                <w:top w:val="none" w:sz="0" w:space="0" w:color="auto"/>
                <w:left w:val="none" w:sz="0" w:space="0" w:color="auto"/>
                <w:bottom w:val="none" w:sz="0" w:space="0" w:color="auto"/>
                <w:right w:val="none" w:sz="0" w:space="0" w:color="auto"/>
              </w:divBdr>
            </w:div>
            <w:div w:id="1149176738">
              <w:marLeft w:val="0"/>
              <w:marRight w:val="0"/>
              <w:marTop w:val="0"/>
              <w:marBottom w:val="0"/>
              <w:divBdr>
                <w:top w:val="none" w:sz="0" w:space="0" w:color="auto"/>
                <w:left w:val="none" w:sz="0" w:space="0" w:color="auto"/>
                <w:bottom w:val="none" w:sz="0" w:space="0" w:color="auto"/>
                <w:right w:val="none" w:sz="0" w:space="0" w:color="auto"/>
              </w:divBdr>
            </w:div>
            <w:div w:id="1659110338">
              <w:marLeft w:val="0"/>
              <w:marRight w:val="0"/>
              <w:marTop w:val="0"/>
              <w:marBottom w:val="0"/>
              <w:divBdr>
                <w:top w:val="none" w:sz="0" w:space="0" w:color="auto"/>
                <w:left w:val="none" w:sz="0" w:space="0" w:color="auto"/>
                <w:bottom w:val="none" w:sz="0" w:space="0" w:color="auto"/>
                <w:right w:val="none" w:sz="0" w:space="0" w:color="auto"/>
              </w:divBdr>
            </w:div>
            <w:div w:id="645821427">
              <w:marLeft w:val="0"/>
              <w:marRight w:val="0"/>
              <w:marTop w:val="0"/>
              <w:marBottom w:val="0"/>
              <w:divBdr>
                <w:top w:val="none" w:sz="0" w:space="0" w:color="auto"/>
                <w:left w:val="none" w:sz="0" w:space="0" w:color="auto"/>
                <w:bottom w:val="none" w:sz="0" w:space="0" w:color="auto"/>
                <w:right w:val="none" w:sz="0" w:space="0" w:color="auto"/>
              </w:divBdr>
            </w:div>
            <w:div w:id="1564028910">
              <w:marLeft w:val="0"/>
              <w:marRight w:val="0"/>
              <w:marTop w:val="0"/>
              <w:marBottom w:val="0"/>
              <w:divBdr>
                <w:top w:val="none" w:sz="0" w:space="0" w:color="auto"/>
                <w:left w:val="none" w:sz="0" w:space="0" w:color="auto"/>
                <w:bottom w:val="none" w:sz="0" w:space="0" w:color="auto"/>
                <w:right w:val="none" w:sz="0" w:space="0" w:color="auto"/>
              </w:divBdr>
            </w:div>
            <w:div w:id="1485775307">
              <w:marLeft w:val="0"/>
              <w:marRight w:val="0"/>
              <w:marTop w:val="0"/>
              <w:marBottom w:val="0"/>
              <w:divBdr>
                <w:top w:val="none" w:sz="0" w:space="0" w:color="auto"/>
                <w:left w:val="none" w:sz="0" w:space="0" w:color="auto"/>
                <w:bottom w:val="none" w:sz="0" w:space="0" w:color="auto"/>
                <w:right w:val="none" w:sz="0" w:space="0" w:color="auto"/>
              </w:divBdr>
            </w:div>
            <w:div w:id="2082754140">
              <w:marLeft w:val="0"/>
              <w:marRight w:val="0"/>
              <w:marTop w:val="0"/>
              <w:marBottom w:val="0"/>
              <w:divBdr>
                <w:top w:val="none" w:sz="0" w:space="0" w:color="auto"/>
                <w:left w:val="none" w:sz="0" w:space="0" w:color="auto"/>
                <w:bottom w:val="none" w:sz="0" w:space="0" w:color="auto"/>
                <w:right w:val="none" w:sz="0" w:space="0" w:color="auto"/>
              </w:divBdr>
            </w:div>
            <w:div w:id="793643304">
              <w:marLeft w:val="0"/>
              <w:marRight w:val="0"/>
              <w:marTop w:val="0"/>
              <w:marBottom w:val="0"/>
              <w:divBdr>
                <w:top w:val="none" w:sz="0" w:space="0" w:color="auto"/>
                <w:left w:val="none" w:sz="0" w:space="0" w:color="auto"/>
                <w:bottom w:val="none" w:sz="0" w:space="0" w:color="auto"/>
                <w:right w:val="none" w:sz="0" w:space="0" w:color="auto"/>
              </w:divBdr>
            </w:div>
            <w:div w:id="1624918832">
              <w:marLeft w:val="0"/>
              <w:marRight w:val="0"/>
              <w:marTop w:val="0"/>
              <w:marBottom w:val="0"/>
              <w:divBdr>
                <w:top w:val="none" w:sz="0" w:space="0" w:color="auto"/>
                <w:left w:val="none" w:sz="0" w:space="0" w:color="auto"/>
                <w:bottom w:val="none" w:sz="0" w:space="0" w:color="auto"/>
                <w:right w:val="none" w:sz="0" w:space="0" w:color="auto"/>
              </w:divBdr>
            </w:div>
            <w:div w:id="2113357179">
              <w:marLeft w:val="0"/>
              <w:marRight w:val="0"/>
              <w:marTop w:val="0"/>
              <w:marBottom w:val="0"/>
              <w:divBdr>
                <w:top w:val="none" w:sz="0" w:space="0" w:color="auto"/>
                <w:left w:val="none" w:sz="0" w:space="0" w:color="auto"/>
                <w:bottom w:val="none" w:sz="0" w:space="0" w:color="auto"/>
                <w:right w:val="none" w:sz="0" w:space="0" w:color="auto"/>
              </w:divBdr>
            </w:div>
            <w:div w:id="759177405">
              <w:marLeft w:val="0"/>
              <w:marRight w:val="0"/>
              <w:marTop w:val="0"/>
              <w:marBottom w:val="0"/>
              <w:divBdr>
                <w:top w:val="none" w:sz="0" w:space="0" w:color="auto"/>
                <w:left w:val="none" w:sz="0" w:space="0" w:color="auto"/>
                <w:bottom w:val="none" w:sz="0" w:space="0" w:color="auto"/>
                <w:right w:val="none" w:sz="0" w:space="0" w:color="auto"/>
              </w:divBdr>
            </w:div>
            <w:div w:id="2011053941">
              <w:marLeft w:val="0"/>
              <w:marRight w:val="0"/>
              <w:marTop w:val="0"/>
              <w:marBottom w:val="0"/>
              <w:divBdr>
                <w:top w:val="none" w:sz="0" w:space="0" w:color="auto"/>
                <w:left w:val="none" w:sz="0" w:space="0" w:color="auto"/>
                <w:bottom w:val="none" w:sz="0" w:space="0" w:color="auto"/>
                <w:right w:val="none" w:sz="0" w:space="0" w:color="auto"/>
              </w:divBdr>
            </w:div>
            <w:div w:id="415591886">
              <w:marLeft w:val="0"/>
              <w:marRight w:val="0"/>
              <w:marTop w:val="0"/>
              <w:marBottom w:val="0"/>
              <w:divBdr>
                <w:top w:val="none" w:sz="0" w:space="0" w:color="auto"/>
                <w:left w:val="none" w:sz="0" w:space="0" w:color="auto"/>
                <w:bottom w:val="none" w:sz="0" w:space="0" w:color="auto"/>
                <w:right w:val="none" w:sz="0" w:space="0" w:color="auto"/>
              </w:divBdr>
            </w:div>
            <w:div w:id="859658436">
              <w:marLeft w:val="0"/>
              <w:marRight w:val="0"/>
              <w:marTop w:val="0"/>
              <w:marBottom w:val="0"/>
              <w:divBdr>
                <w:top w:val="none" w:sz="0" w:space="0" w:color="auto"/>
                <w:left w:val="none" w:sz="0" w:space="0" w:color="auto"/>
                <w:bottom w:val="none" w:sz="0" w:space="0" w:color="auto"/>
                <w:right w:val="none" w:sz="0" w:space="0" w:color="auto"/>
              </w:divBdr>
            </w:div>
            <w:div w:id="2132507645">
              <w:marLeft w:val="0"/>
              <w:marRight w:val="0"/>
              <w:marTop w:val="0"/>
              <w:marBottom w:val="0"/>
              <w:divBdr>
                <w:top w:val="none" w:sz="0" w:space="0" w:color="auto"/>
                <w:left w:val="none" w:sz="0" w:space="0" w:color="auto"/>
                <w:bottom w:val="none" w:sz="0" w:space="0" w:color="auto"/>
                <w:right w:val="none" w:sz="0" w:space="0" w:color="auto"/>
              </w:divBdr>
            </w:div>
            <w:div w:id="1005519720">
              <w:marLeft w:val="0"/>
              <w:marRight w:val="0"/>
              <w:marTop w:val="0"/>
              <w:marBottom w:val="0"/>
              <w:divBdr>
                <w:top w:val="none" w:sz="0" w:space="0" w:color="auto"/>
                <w:left w:val="none" w:sz="0" w:space="0" w:color="auto"/>
                <w:bottom w:val="none" w:sz="0" w:space="0" w:color="auto"/>
                <w:right w:val="none" w:sz="0" w:space="0" w:color="auto"/>
              </w:divBdr>
            </w:div>
            <w:div w:id="582956338">
              <w:marLeft w:val="0"/>
              <w:marRight w:val="0"/>
              <w:marTop w:val="0"/>
              <w:marBottom w:val="0"/>
              <w:divBdr>
                <w:top w:val="none" w:sz="0" w:space="0" w:color="auto"/>
                <w:left w:val="none" w:sz="0" w:space="0" w:color="auto"/>
                <w:bottom w:val="none" w:sz="0" w:space="0" w:color="auto"/>
                <w:right w:val="none" w:sz="0" w:space="0" w:color="auto"/>
              </w:divBdr>
            </w:div>
            <w:div w:id="1425759954">
              <w:marLeft w:val="0"/>
              <w:marRight w:val="0"/>
              <w:marTop w:val="0"/>
              <w:marBottom w:val="0"/>
              <w:divBdr>
                <w:top w:val="none" w:sz="0" w:space="0" w:color="auto"/>
                <w:left w:val="none" w:sz="0" w:space="0" w:color="auto"/>
                <w:bottom w:val="none" w:sz="0" w:space="0" w:color="auto"/>
                <w:right w:val="none" w:sz="0" w:space="0" w:color="auto"/>
              </w:divBdr>
            </w:div>
            <w:div w:id="811099005">
              <w:marLeft w:val="0"/>
              <w:marRight w:val="0"/>
              <w:marTop w:val="0"/>
              <w:marBottom w:val="0"/>
              <w:divBdr>
                <w:top w:val="none" w:sz="0" w:space="0" w:color="auto"/>
                <w:left w:val="none" w:sz="0" w:space="0" w:color="auto"/>
                <w:bottom w:val="none" w:sz="0" w:space="0" w:color="auto"/>
                <w:right w:val="none" w:sz="0" w:space="0" w:color="auto"/>
              </w:divBdr>
            </w:div>
            <w:div w:id="1546870996">
              <w:marLeft w:val="0"/>
              <w:marRight w:val="0"/>
              <w:marTop w:val="0"/>
              <w:marBottom w:val="0"/>
              <w:divBdr>
                <w:top w:val="none" w:sz="0" w:space="0" w:color="auto"/>
                <w:left w:val="none" w:sz="0" w:space="0" w:color="auto"/>
                <w:bottom w:val="none" w:sz="0" w:space="0" w:color="auto"/>
                <w:right w:val="none" w:sz="0" w:space="0" w:color="auto"/>
              </w:divBdr>
            </w:div>
            <w:div w:id="1339842124">
              <w:marLeft w:val="0"/>
              <w:marRight w:val="0"/>
              <w:marTop w:val="0"/>
              <w:marBottom w:val="0"/>
              <w:divBdr>
                <w:top w:val="none" w:sz="0" w:space="0" w:color="auto"/>
                <w:left w:val="none" w:sz="0" w:space="0" w:color="auto"/>
                <w:bottom w:val="none" w:sz="0" w:space="0" w:color="auto"/>
                <w:right w:val="none" w:sz="0" w:space="0" w:color="auto"/>
              </w:divBdr>
            </w:div>
            <w:div w:id="900991027">
              <w:marLeft w:val="0"/>
              <w:marRight w:val="0"/>
              <w:marTop w:val="0"/>
              <w:marBottom w:val="0"/>
              <w:divBdr>
                <w:top w:val="none" w:sz="0" w:space="0" w:color="auto"/>
                <w:left w:val="none" w:sz="0" w:space="0" w:color="auto"/>
                <w:bottom w:val="none" w:sz="0" w:space="0" w:color="auto"/>
                <w:right w:val="none" w:sz="0" w:space="0" w:color="auto"/>
              </w:divBdr>
            </w:div>
            <w:div w:id="462384610">
              <w:marLeft w:val="0"/>
              <w:marRight w:val="0"/>
              <w:marTop w:val="0"/>
              <w:marBottom w:val="0"/>
              <w:divBdr>
                <w:top w:val="none" w:sz="0" w:space="0" w:color="auto"/>
                <w:left w:val="none" w:sz="0" w:space="0" w:color="auto"/>
                <w:bottom w:val="none" w:sz="0" w:space="0" w:color="auto"/>
                <w:right w:val="none" w:sz="0" w:space="0" w:color="auto"/>
              </w:divBdr>
            </w:div>
            <w:div w:id="395208602">
              <w:marLeft w:val="0"/>
              <w:marRight w:val="0"/>
              <w:marTop w:val="0"/>
              <w:marBottom w:val="0"/>
              <w:divBdr>
                <w:top w:val="none" w:sz="0" w:space="0" w:color="auto"/>
                <w:left w:val="none" w:sz="0" w:space="0" w:color="auto"/>
                <w:bottom w:val="none" w:sz="0" w:space="0" w:color="auto"/>
                <w:right w:val="none" w:sz="0" w:space="0" w:color="auto"/>
              </w:divBdr>
            </w:div>
            <w:div w:id="467208262">
              <w:marLeft w:val="0"/>
              <w:marRight w:val="0"/>
              <w:marTop w:val="0"/>
              <w:marBottom w:val="0"/>
              <w:divBdr>
                <w:top w:val="none" w:sz="0" w:space="0" w:color="auto"/>
                <w:left w:val="none" w:sz="0" w:space="0" w:color="auto"/>
                <w:bottom w:val="none" w:sz="0" w:space="0" w:color="auto"/>
                <w:right w:val="none" w:sz="0" w:space="0" w:color="auto"/>
              </w:divBdr>
            </w:div>
            <w:div w:id="1816802059">
              <w:marLeft w:val="0"/>
              <w:marRight w:val="0"/>
              <w:marTop w:val="0"/>
              <w:marBottom w:val="0"/>
              <w:divBdr>
                <w:top w:val="none" w:sz="0" w:space="0" w:color="auto"/>
                <w:left w:val="none" w:sz="0" w:space="0" w:color="auto"/>
                <w:bottom w:val="none" w:sz="0" w:space="0" w:color="auto"/>
                <w:right w:val="none" w:sz="0" w:space="0" w:color="auto"/>
              </w:divBdr>
            </w:div>
            <w:div w:id="1239828078">
              <w:marLeft w:val="0"/>
              <w:marRight w:val="0"/>
              <w:marTop w:val="0"/>
              <w:marBottom w:val="0"/>
              <w:divBdr>
                <w:top w:val="none" w:sz="0" w:space="0" w:color="auto"/>
                <w:left w:val="none" w:sz="0" w:space="0" w:color="auto"/>
                <w:bottom w:val="none" w:sz="0" w:space="0" w:color="auto"/>
                <w:right w:val="none" w:sz="0" w:space="0" w:color="auto"/>
              </w:divBdr>
            </w:div>
            <w:div w:id="9722206">
              <w:marLeft w:val="0"/>
              <w:marRight w:val="0"/>
              <w:marTop w:val="0"/>
              <w:marBottom w:val="0"/>
              <w:divBdr>
                <w:top w:val="none" w:sz="0" w:space="0" w:color="auto"/>
                <w:left w:val="none" w:sz="0" w:space="0" w:color="auto"/>
                <w:bottom w:val="none" w:sz="0" w:space="0" w:color="auto"/>
                <w:right w:val="none" w:sz="0" w:space="0" w:color="auto"/>
              </w:divBdr>
            </w:div>
            <w:div w:id="183129861">
              <w:marLeft w:val="0"/>
              <w:marRight w:val="0"/>
              <w:marTop w:val="0"/>
              <w:marBottom w:val="0"/>
              <w:divBdr>
                <w:top w:val="none" w:sz="0" w:space="0" w:color="auto"/>
                <w:left w:val="none" w:sz="0" w:space="0" w:color="auto"/>
                <w:bottom w:val="none" w:sz="0" w:space="0" w:color="auto"/>
                <w:right w:val="none" w:sz="0" w:space="0" w:color="auto"/>
              </w:divBdr>
            </w:div>
            <w:div w:id="1963344925">
              <w:marLeft w:val="0"/>
              <w:marRight w:val="0"/>
              <w:marTop w:val="0"/>
              <w:marBottom w:val="0"/>
              <w:divBdr>
                <w:top w:val="none" w:sz="0" w:space="0" w:color="auto"/>
                <w:left w:val="none" w:sz="0" w:space="0" w:color="auto"/>
                <w:bottom w:val="none" w:sz="0" w:space="0" w:color="auto"/>
                <w:right w:val="none" w:sz="0" w:space="0" w:color="auto"/>
              </w:divBdr>
            </w:div>
            <w:div w:id="399449895">
              <w:marLeft w:val="0"/>
              <w:marRight w:val="0"/>
              <w:marTop w:val="0"/>
              <w:marBottom w:val="0"/>
              <w:divBdr>
                <w:top w:val="none" w:sz="0" w:space="0" w:color="auto"/>
                <w:left w:val="none" w:sz="0" w:space="0" w:color="auto"/>
                <w:bottom w:val="none" w:sz="0" w:space="0" w:color="auto"/>
                <w:right w:val="none" w:sz="0" w:space="0" w:color="auto"/>
              </w:divBdr>
            </w:div>
            <w:div w:id="937063112">
              <w:marLeft w:val="0"/>
              <w:marRight w:val="0"/>
              <w:marTop w:val="0"/>
              <w:marBottom w:val="0"/>
              <w:divBdr>
                <w:top w:val="none" w:sz="0" w:space="0" w:color="auto"/>
                <w:left w:val="none" w:sz="0" w:space="0" w:color="auto"/>
                <w:bottom w:val="none" w:sz="0" w:space="0" w:color="auto"/>
                <w:right w:val="none" w:sz="0" w:space="0" w:color="auto"/>
              </w:divBdr>
            </w:div>
            <w:div w:id="230624544">
              <w:marLeft w:val="0"/>
              <w:marRight w:val="0"/>
              <w:marTop w:val="0"/>
              <w:marBottom w:val="0"/>
              <w:divBdr>
                <w:top w:val="none" w:sz="0" w:space="0" w:color="auto"/>
                <w:left w:val="none" w:sz="0" w:space="0" w:color="auto"/>
                <w:bottom w:val="none" w:sz="0" w:space="0" w:color="auto"/>
                <w:right w:val="none" w:sz="0" w:space="0" w:color="auto"/>
              </w:divBdr>
            </w:div>
            <w:div w:id="383871058">
              <w:marLeft w:val="0"/>
              <w:marRight w:val="0"/>
              <w:marTop w:val="0"/>
              <w:marBottom w:val="0"/>
              <w:divBdr>
                <w:top w:val="none" w:sz="0" w:space="0" w:color="auto"/>
                <w:left w:val="none" w:sz="0" w:space="0" w:color="auto"/>
                <w:bottom w:val="none" w:sz="0" w:space="0" w:color="auto"/>
                <w:right w:val="none" w:sz="0" w:space="0" w:color="auto"/>
              </w:divBdr>
            </w:div>
            <w:div w:id="669023103">
              <w:marLeft w:val="0"/>
              <w:marRight w:val="0"/>
              <w:marTop w:val="0"/>
              <w:marBottom w:val="0"/>
              <w:divBdr>
                <w:top w:val="none" w:sz="0" w:space="0" w:color="auto"/>
                <w:left w:val="none" w:sz="0" w:space="0" w:color="auto"/>
                <w:bottom w:val="none" w:sz="0" w:space="0" w:color="auto"/>
                <w:right w:val="none" w:sz="0" w:space="0" w:color="auto"/>
              </w:divBdr>
            </w:div>
            <w:div w:id="1929076112">
              <w:marLeft w:val="0"/>
              <w:marRight w:val="0"/>
              <w:marTop w:val="0"/>
              <w:marBottom w:val="0"/>
              <w:divBdr>
                <w:top w:val="none" w:sz="0" w:space="0" w:color="auto"/>
                <w:left w:val="none" w:sz="0" w:space="0" w:color="auto"/>
                <w:bottom w:val="none" w:sz="0" w:space="0" w:color="auto"/>
                <w:right w:val="none" w:sz="0" w:space="0" w:color="auto"/>
              </w:divBdr>
            </w:div>
            <w:div w:id="2075926123">
              <w:marLeft w:val="0"/>
              <w:marRight w:val="0"/>
              <w:marTop w:val="0"/>
              <w:marBottom w:val="0"/>
              <w:divBdr>
                <w:top w:val="none" w:sz="0" w:space="0" w:color="auto"/>
                <w:left w:val="none" w:sz="0" w:space="0" w:color="auto"/>
                <w:bottom w:val="none" w:sz="0" w:space="0" w:color="auto"/>
                <w:right w:val="none" w:sz="0" w:space="0" w:color="auto"/>
              </w:divBdr>
            </w:div>
            <w:div w:id="22369819">
              <w:marLeft w:val="0"/>
              <w:marRight w:val="0"/>
              <w:marTop w:val="0"/>
              <w:marBottom w:val="0"/>
              <w:divBdr>
                <w:top w:val="none" w:sz="0" w:space="0" w:color="auto"/>
                <w:left w:val="none" w:sz="0" w:space="0" w:color="auto"/>
                <w:bottom w:val="none" w:sz="0" w:space="0" w:color="auto"/>
                <w:right w:val="none" w:sz="0" w:space="0" w:color="auto"/>
              </w:divBdr>
            </w:div>
            <w:div w:id="2067872647">
              <w:marLeft w:val="0"/>
              <w:marRight w:val="0"/>
              <w:marTop w:val="0"/>
              <w:marBottom w:val="0"/>
              <w:divBdr>
                <w:top w:val="none" w:sz="0" w:space="0" w:color="auto"/>
                <w:left w:val="none" w:sz="0" w:space="0" w:color="auto"/>
                <w:bottom w:val="none" w:sz="0" w:space="0" w:color="auto"/>
                <w:right w:val="none" w:sz="0" w:space="0" w:color="auto"/>
              </w:divBdr>
            </w:div>
            <w:div w:id="1122575116">
              <w:marLeft w:val="0"/>
              <w:marRight w:val="0"/>
              <w:marTop w:val="0"/>
              <w:marBottom w:val="0"/>
              <w:divBdr>
                <w:top w:val="none" w:sz="0" w:space="0" w:color="auto"/>
                <w:left w:val="none" w:sz="0" w:space="0" w:color="auto"/>
                <w:bottom w:val="none" w:sz="0" w:space="0" w:color="auto"/>
                <w:right w:val="none" w:sz="0" w:space="0" w:color="auto"/>
              </w:divBdr>
            </w:div>
            <w:div w:id="255210893">
              <w:marLeft w:val="0"/>
              <w:marRight w:val="0"/>
              <w:marTop w:val="0"/>
              <w:marBottom w:val="0"/>
              <w:divBdr>
                <w:top w:val="none" w:sz="0" w:space="0" w:color="auto"/>
                <w:left w:val="none" w:sz="0" w:space="0" w:color="auto"/>
                <w:bottom w:val="none" w:sz="0" w:space="0" w:color="auto"/>
                <w:right w:val="none" w:sz="0" w:space="0" w:color="auto"/>
              </w:divBdr>
            </w:div>
            <w:div w:id="112598819">
              <w:marLeft w:val="0"/>
              <w:marRight w:val="0"/>
              <w:marTop w:val="0"/>
              <w:marBottom w:val="0"/>
              <w:divBdr>
                <w:top w:val="none" w:sz="0" w:space="0" w:color="auto"/>
                <w:left w:val="none" w:sz="0" w:space="0" w:color="auto"/>
                <w:bottom w:val="none" w:sz="0" w:space="0" w:color="auto"/>
                <w:right w:val="none" w:sz="0" w:space="0" w:color="auto"/>
              </w:divBdr>
            </w:div>
            <w:div w:id="572542764">
              <w:marLeft w:val="0"/>
              <w:marRight w:val="0"/>
              <w:marTop w:val="0"/>
              <w:marBottom w:val="0"/>
              <w:divBdr>
                <w:top w:val="none" w:sz="0" w:space="0" w:color="auto"/>
                <w:left w:val="none" w:sz="0" w:space="0" w:color="auto"/>
                <w:bottom w:val="none" w:sz="0" w:space="0" w:color="auto"/>
                <w:right w:val="none" w:sz="0" w:space="0" w:color="auto"/>
              </w:divBdr>
            </w:div>
            <w:div w:id="1644310974">
              <w:marLeft w:val="0"/>
              <w:marRight w:val="0"/>
              <w:marTop w:val="0"/>
              <w:marBottom w:val="0"/>
              <w:divBdr>
                <w:top w:val="none" w:sz="0" w:space="0" w:color="auto"/>
                <w:left w:val="none" w:sz="0" w:space="0" w:color="auto"/>
                <w:bottom w:val="none" w:sz="0" w:space="0" w:color="auto"/>
                <w:right w:val="none" w:sz="0" w:space="0" w:color="auto"/>
              </w:divBdr>
            </w:div>
            <w:div w:id="1439446136">
              <w:marLeft w:val="0"/>
              <w:marRight w:val="0"/>
              <w:marTop w:val="0"/>
              <w:marBottom w:val="0"/>
              <w:divBdr>
                <w:top w:val="none" w:sz="0" w:space="0" w:color="auto"/>
                <w:left w:val="none" w:sz="0" w:space="0" w:color="auto"/>
                <w:bottom w:val="none" w:sz="0" w:space="0" w:color="auto"/>
                <w:right w:val="none" w:sz="0" w:space="0" w:color="auto"/>
              </w:divBdr>
            </w:div>
            <w:div w:id="127551034">
              <w:marLeft w:val="0"/>
              <w:marRight w:val="0"/>
              <w:marTop w:val="0"/>
              <w:marBottom w:val="0"/>
              <w:divBdr>
                <w:top w:val="none" w:sz="0" w:space="0" w:color="auto"/>
                <w:left w:val="none" w:sz="0" w:space="0" w:color="auto"/>
                <w:bottom w:val="none" w:sz="0" w:space="0" w:color="auto"/>
                <w:right w:val="none" w:sz="0" w:space="0" w:color="auto"/>
              </w:divBdr>
            </w:div>
            <w:div w:id="1094862151">
              <w:marLeft w:val="0"/>
              <w:marRight w:val="0"/>
              <w:marTop w:val="0"/>
              <w:marBottom w:val="0"/>
              <w:divBdr>
                <w:top w:val="none" w:sz="0" w:space="0" w:color="auto"/>
                <w:left w:val="none" w:sz="0" w:space="0" w:color="auto"/>
                <w:bottom w:val="none" w:sz="0" w:space="0" w:color="auto"/>
                <w:right w:val="none" w:sz="0" w:space="0" w:color="auto"/>
              </w:divBdr>
            </w:div>
            <w:div w:id="1573465413">
              <w:marLeft w:val="0"/>
              <w:marRight w:val="0"/>
              <w:marTop w:val="0"/>
              <w:marBottom w:val="0"/>
              <w:divBdr>
                <w:top w:val="none" w:sz="0" w:space="0" w:color="auto"/>
                <w:left w:val="none" w:sz="0" w:space="0" w:color="auto"/>
                <w:bottom w:val="none" w:sz="0" w:space="0" w:color="auto"/>
                <w:right w:val="none" w:sz="0" w:space="0" w:color="auto"/>
              </w:divBdr>
            </w:div>
            <w:div w:id="865755365">
              <w:marLeft w:val="0"/>
              <w:marRight w:val="0"/>
              <w:marTop w:val="0"/>
              <w:marBottom w:val="0"/>
              <w:divBdr>
                <w:top w:val="none" w:sz="0" w:space="0" w:color="auto"/>
                <w:left w:val="none" w:sz="0" w:space="0" w:color="auto"/>
                <w:bottom w:val="none" w:sz="0" w:space="0" w:color="auto"/>
                <w:right w:val="none" w:sz="0" w:space="0" w:color="auto"/>
              </w:divBdr>
            </w:div>
            <w:div w:id="1713193610">
              <w:marLeft w:val="0"/>
              <w:marRight w:val="0"/>
              <w:marTop w:val="0"/>
              <w:marBottom w:val="0"/>
              <w:divBdr>
                <w:top w:val="none" w:sz="0" w:space="0" w:color="auto"/>
                <w:left w:val="none" w:sz="0" w:space="0" w:color="auto"/>
                <w:bottom w:val="none" w:sz="0" w:space="0" w:color="auto"/>
                <w:right w:val="none" w:sz="0" w:space="0" w:color="auto"/>
              </w:divBdr>
            </w:div>
            <w:div w:id="917060229">
              <w:marLeft w:val="0"/>
              <w:marRight w:val="0"/>
              <w:marTop w:val="0"/>
              <w:marBottom w:val="0"/>
              <w:divBdr>
                <w:top w:val="none" w:sz="0" w:space="0" w:color="auto"/>
                <w:left w:val="none" w:sz="0" w:space="0" w:color="auto"/>
                <w:bottom w:val="none" w:sz="0" w:space="0" w:color="auto"/>
                <w:right w:val="none" w:sz="0" w:space="0" w:color="auto"/>
              </w:divBdr>
            </w:div>
            <w:div w:id="511189599">
              <w:marLeft w:val="0"/>
              <w:marRight w:val="0"/>
              <w:marTop w:val="0"/>
              <w:marBottom w:val="0"/>
              <w:divBdr>
                <w:top w:val="none" w:sz="0" w:space="0" w:color="auto"/>
                <w:left w:val="none" w:sz="0" w:space="0" w:color="auto"/>
                <w:bottom w:val="none" w:sz="0" w:space="0" w:color="auto"/>
                <w:right w:val="none" w:sz="0" w:space="0" w:color="auto"/>
              </w:divBdr>
            </w:div>
            <w:div w:id="976450944">
              <w:marLeft w:val="0"/>
              <w:marRight w:val="0"/>
              <w:marTop w:val="0"/>
              <w:marBottom w:val="0"/>
              <w:divBdr>
                <w:top w:val="none" w:sz="0" w:space="0" w:color="auto"/>
                <w:left w:val="none" w:sz="0" w:space="0" w:color="auto"/>
                <w:bottom w:val="none" w:sz="0" w:space="0" w:color="auto"/>
                <w:right w:val="none" w:sz="0" w:space="0" w:color="auto"/>
              </w:divBdr>
            </w:div>
            <w:div w:id="1457330956">
              <w:marLeft w:val="0"/>
              <w:marRight w:val="0"/>
              <w:marTop w:val="0"/>
              <w:marBottom w:val="0"/>
              <w:divBdr>
                <w:top w:val="none" w:sz="0" w:space="0" w:color="auto"/>
                <w:left w:val="none" w:sz="0" w:space="0" w:color="auto"/>
                <w:bottom w:val="none" w:sz="0" w:space="0" w:color="auto"/>
                <w:right w:val="none" w:sz="0" w:space="0" w:color="auto"/>
              </w:divBdr>
            </w:div>
            <w:div w:id="860893310">
              <w:marLeft w:val="0"/>
              <w:marRight w:val="0"/>
              <w:marTop w:val="0"/>
              <w:marBottom w:val="0"/>
              <w:divBdr>
                <w:top w:val="none" w:sz="0" w:space="0" w:color="auto"/>
                <w:left w:val="none" w:sz="0" w:space="0" w:color="auto"/>
                <w:bottom w:val="none" w:sz="0" w:space="0" w:color="auto"/>
                <w:right w:val="none" w:sz="0" w:space="0" w:color="auto"/>
              </w:divBdr>
            </w:div>
            <w:div w:id="1774398121">
              <w:marLeft w:val="0"/>
              <w:marRight w:val="0"/>
              <w:marTop w:val="0"/>
              <w:marBottom w:val="0"/>
              <w:divBdr>
                <w:top w:val="none" w:sz="0" w:space="0" w:color="auto"/>
                <w:left w:val="none" w:sz="0" w:space="0" w:color="auto"/>
                <w:bottom w:val="none" w:sz="0" w:space="0" w:color="auto"/>
                <w:right w:val="none" w:sz="0" w:space="0" w:color="auto"/>
              </w:divBdr>
            </w:div>
            <w:div w:id="606231292">
              <w:marLeft w:val="0"/>
              <w:marRight w:val="0"/>
              <w:marTop w:val="0"/>
              <w:marBottom w:val="0"/>
              <w:divBdr>
                <w:top w:val="none" w:sz="0" w:space="0" w:color="auto"/>
                <w:left w:val="none" w:sz="0" w:space="0" w:color="auto"/>
                <w:bottom w:val="none" w:sz="0" w:space="0" w:color="auto"/>
                <w:right w:val="none" w:sz="0" w:space="0" w:color="auto"/>
              </w:divBdr>
            </w:div>
            <w:div w:id="242491009">
              <w:marLeft w:val="0"/>
              <w:marRight w:val="0"/>
              <w:marTop w:val="0"/>
              <w:marBottom w:val="0"/>
              <w:divBdr>
                <w:top w:val="none" w:sz="0" w:space="0" w:color="auto"/>
                <w:left w:val="none" w:sz="0" w:space="0" w:color="auto"/>
                <w:bottom w:val="none" w:sz="0" w:space="0" w:color="auto"/>
                <w:right w:val="none" w:sz="0" w:space="0" w:color="auto"/>
              </w:divBdr>
            </w:div>
            <w:div w:id="991104176">
              <w:marLeft w:val="0"/>
              <w:marRight w:val="0"/>
              <w:marTop w:val="0"/>
              <w:marBottom w:val="0"/>
              <w:divBdr>
                <w:top w:val="none" w:sz="0" w:space="0" w:color="auto"/>
                <w:left w:val="none" w:sz="0" w:space="0" w:color="auto"/>
                <w:bottom w:val="none" w:sz="0" w:space="0" w:color="auto"/>
                <w:right w:val="none" w:sz="0" w:space="0" w:color="auto"/>
              </w:divBdr>
            </w:div>
            <w:div w:id="1088766520">
              <w:marLeft w:val="0"/>
              <w:marRight w:val="0"/>
              <w:marTop w:val="0"/>
              <w:marBottom w:val="0"/>
              <w:divBdr>
                <w:top w:val="none" w:sz="0" w:space="0" w:color="auto"/>
                <w:left w:val="none" w:sz="0" w:space="0" w:color="auto"/>
                <w:bottom w:val="none" w:sz="0" w:space="0" w:color="auto"/>
                <w:right w:val="none" w:sz="0" w:space="0" w:color="auto"/>
              </w:divBdr>
            </w:div>
            <w:div w:id="2022853560">
              <w:marLeft w:val="0"/>
              <w:marRight w:val="0"/>
              <w:marTop w:val="0"/>
              <w:marBottom w:val="0"/>
              <w:divBdr>
                <w:top w:val="none" w:sz="0" w:space="0" w:color="auto"/>
                <w:left w:val="none" w:sz="0" w:space="0" w:color="auto"/>
                <w:bottom w:val="none" w:sz="0" w:space="0" w:color="auto"/>
                <w:right w:val="none" w:sz="0" w:space="0" w:color="auto"/>
              </w:divBdr>
            </w:div>
            <w:div w:id="1936358156">
              <w:marLeft w:val="0"/>
              <w:marRight w:val="0"/>
              <w:marTop w:val="0"/>
              <w:marBottom w:val="0"/>
              <w:divBdr>
                <w:top w:val="none" w:sz="0" w:space="0" w:color="auto"/>
                <w:left w:val="none" w:sz="0" w:space="0" w:color="auto"/>
                <w:bottom w:val="none" w:sz="0" w:space="0" w:color="auto"/>
                <w:right w:val="none" w:sz="0" w:space="0" w:color="auto"/>
              </w:divBdr>
            </w:div>
            <w:div w:id="360015367">
              <w:marLeft w:val="0"/>
              <w:marRight w:val="0"/>
              <w:marTop w:val="0"/>
              <w:marBottom w:val="0"/>
              <w:divBdr>
                <w:top w:val="none" w:sz="0" w:space="0" w:color="auto"/>
                <w:left w:val="none" w:sz="0" w:space="0" w:color="auto"/>
                <w:bottom w:val="none" w:sz="0" w:space="0" w:color="auto"/>
                <w:right w:val="none" w:sz="0" w:space="0" w:color="auto"/>
              </w:divBdr>
            </w:div>
            <w:div w:id="1060053299">
              <w:marLeft w:val="0"/>
              <w:marRight w:val="0"/>
              <w:marTop w:val="0"/>
              <w:marBottom w:val="0"/>
              <w:divBdr>
                <w:top w:val="none" w:sz="0" w:space="0" w:color="auto"/>
                <w:left w:val="none" w:sz="0" w:space="0" w:color="auto"/>
                <w:bottom w:val="none" w:sz="0" w:space="0" w:color="auto"/>
                <w:right w:val="none" w:sz="0" w:space="0" w:color="auto"/>
              </w:divBdr>
            </w:div>
            <w:div w:id="589196229">
              <w:marLeft w:val="0"/>
              <w:marRight w:val="0"/>
              <w:marTop w:val="0"/>
              <w:marBottom w:val="0"/>
              <w:divBdr>
                <w:top w:val="none" w:sz="0" w:space="0" w:color="auto"/>
                <w:left w:val="none" w:sz="0" w:space="0" w:color="auto"/>
                <w:bottom w:val="none" w:sz="0" w:space="0" w:color="auto"/>
                <w:right w:val="none" w:sz="0" w:space="0" w:color="auto"/>
              </w:divBdr>
            </w:div>
            <w:div w:id="198664371">
              <w:marLeft w:val="0"/>
              <w:marRight w:val="0"/>
              <w:marTop w:val="0"/>
              <w:marBottom w:val="0"/>
              <w:divBdr>
                <w:top w:val="none" w:sz="0" w:space="0" w:color="auto"/>
                <w:left w:val="none" w:sz="0" w:space="0" w:color="auto"/>
                <w:bottom w:val="none" w:sz="0" w:space="0" w:color="auto"/>
                <w:right w:val="none" w:sz="0" w:space="0" w:color="auto"/>
              </w:divBdr>
            </w:div>
            <w:div w:id="1274364924">
              <w:marLeft w:val="0"/>
              <w:marRight w:val="0"/>
              <w:marTop w:val="0"/>
              <w:marBottom w:val="0"/>
              <w:divBdr>
                <w:top w:val="none" w:sz="0" w:space="0" w:color="auto"/>
                <w:left w:val="none" w:sz="0" w:space="0" w:color="auto"/>
                <w:bottom w:val="none" w:sz="0" w:space="0" w:color="auto"/>
                <w:right w:val="none" w:sz="0" w:space="0" w:color="auto"/>
              </w:divBdr>
            </w:div>
            <w:div w:id="6816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8968">
      <w:bodyDiv w:val="1"/>
      <w:marLeft w:val="0"/>
      <w:marRight w:val="0"/>
      <w:marTop w:val="0"/>
      <w:marBottom w:val="0"/>
      <w:divBdr>
        <w:top w:val="none" w:sz="0" w:space="0" w:color="auto"/>
        <w:left w:val="none" w:sz="0" w:space="0" w:color="auto"/>
        <w:bottom w:val="none" w:sz="0" w:space="0" w:color="auto"/>
        <w:right w:val="none" w:sz="0" w:space="0" w:color="auto"/>
      </w:divBdr>
    </w:div>
    <w:div w:id="1047223503">
      <w:bodyDiv w:val="1"/>
      <w:marLeft w:val="0"/>
      <w:marRight w:val="0"/>
      <w:marTop w:val="0"/>
      <w:marBottom w:val="0"/>
      <w:divBdr>
        <w:top w:val="none" w:sz="0" w:space="0" w:color="auto"/>
        <w:left w:val="none" w:sz="0" w:space="0" w:color="auto"/>
        <w:bottom w:val="none" w:sz="0" w:space="0" w:color="auto"/>
        <w:right w:val="none" w:sz="0" w:space="0" w:color="auto"/>
      </w:divBdr>
    </w:div>
    <w:div w:id="1063867676">
      <w:bodyDiv w:val="1"/>
      <w:marLeft w:val="0"/>
      <w:marRight w:val="0"/>
      <w:marTop w:val="0"/>
      <w:marBottom w:val="0"/>
      <w:divBdr>
        <w:top w:val="none" w:sz="0" w:space="0" w:color="auto"/>
        <w:left w:val="none" w:sz="0" w:space="0" w:color="auto"/>
        <w:bottom w:val="none" w:sz="0" w:space="0" w:color="auto"/>
        <w:right w:val="none" w:sz="0" w:space="0" w:color="auto"/>
      </w:divBdr>
      <w:divsChild>
        <w:div w:id="1744832327">
          <w:marLeft w:val="0"/>
          <w:marRight w:val="0"/>
          <w:marTop w:val="0"/>
          <w:marBottom w:val="0"/>
          <w:divBdr>
            <w:top w:val="none" w:sz="0" w:space="0" w:color="auto"/>
            <w:left w:val="none" w:sz="0" w:space="0" w:color="auto"/>
            <w:bottom w:val="none" w:sz="0" w:space="0" w:color="auto"/>
            <w:right w:val="none" w:sz="0" w:space="0" w:color="auto"/>
          </w:divBdr>
          <w:divsChild>
            <w:div w:id="1508207883">
              <w:marLeft w:val="0"/>
              <w:marRight w:val="0"/>
              <w:marTop w:val="0"/>
              <w:marBottom w:val="0"/>
              <w:divBdr>
                <w:top w:val="none" w:sz="0" w:space="0" w:color="auto"/>
                <w:left w:val="none" w:sz="0" w:space="0" w:color="auto"/>
                <w:bottom w:val="none" w:sz="0" w:space="0" w:color="auto"/>
                <w:right w:val="none" w:sz="0" w:space="0" w:color="auto"/>
              </w:divBdr>
              <w:divsChild>
                <w:div w:id="433062267">
                  <w:marLeft w:val="0"/>
                  <w:marRight w:val="0"/>
                  <w:marTop w:val="0"/>
                  <w:marBottom w:val="0"/>
                  <w:divBdr>
                    <w:top w:val="none" w:sz="0" w:space="0" w:color="auto"/>
                    <w:left w:val="none" w:sz="0" w:space="0" w:color="auto"/>
                    <w:bottom w:val="none" w:sz="0" w:space="0" w:color="auto"/>
                    <w:right w:val="none" w:sz="0" w:space="0" w:color="auto"/>
                  </w:divBdr>
                  <w:divsChild>
                    <w:div w:id="12492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66647">
      <w:bodyDiv w:val="1"/>
      <w:marLeft w:val="0"/>
      <w:marRight w:val="0"/>
      <w:marTop w:val="0"/>
      <w:marBottom w:val="0"/>
      <w:divBdr>
        <w:top w:val="none" w:sz="0" w:space="0" w:color="auto"/>
        <w:left w:val="none" w:sz="0" w:space="0" w:color="auto"/>
        <w:bottom w:val="none" w:sz="0" w:space="0" w:color="auto"/>
        <w:right w:val="none" w:sz="0" w:space="0" w:color="auto"/>
      </w:divBdr>
    </w:div>
    <w:div w:id="1131484244">
      <w:bodyDiv w:val="1"/>
      <w:marLeft w:val="0"/>
      <w:marRight w:val="0"/>
      <w:marTop w:val="0"/>
      <w:marBottom w:val="0"/>
      <w:divBdr>
        <w:top w:val="none" w:sz="0" w:space="0" w:color="auto"/>
        <w:left w:val="none" w:sz="0" w:space="0" w:color="auto"/>
        <w:bottom w:val="none" w:sz="0" w:space="0" w:color="auto"/>
        <w:right w:val="none" w:sz="0" w:space="0" w:color="auto"/>
      </w:divBdr>
    </w:div>
    <w:div w:id="1149665055">
      <w:bodyDiv w:val="1"/>
      <w:marLeft w:val="0"/>
      <w:marRight w:val="0"/>
      <w:marTop w:val="0"/>
      <w:marBottom w:val="0"/>
      <w:divBdr>
        <w:top w:val="none" w:sz="0" w:space="0" w:color="auto"/>
        <w:left w:val="none" w:sz="0" w:space="0" w:color="auto"/>
        <w:bottom w:val="none" w:sz="0" w:space="0" w:color="auto"/>
        <w:right w:val="none" w:sz="0" w:space="0" w:color="auto"/>
      </w:divBdr>
    </w:div>
    <w:div w:id="1182550024">
      <w:bodyDiv w:val="1"/>
      <w:marLeft w:val="0"/>
      <w:marRight w:val="0"/>
      <w:marTop w:val="0"/>
      <w:marBottom w:val="0"/>
      <w:divBdr>
        <w:top w:val="none" w:sz="0" w:space="0" w:color="auto"/>
        <w:left w:val="none" w:sz="0" w:space="0" w:color="auto"/>
        <w:bottom w:val="none" w:sz="0" w:space="0" w:color="auto"/>
        <w:right w:val="none" w:sz="0" w:space="0" w:color="auto"/>
      </w:divBdr>
    </w:div>
    <w:div w:id="1242250884">
      <w:bodyDiv w:val="1"/>
      <w:marLeft w:val="0"/>
      <w:marRight w:val="0"/>
      <w:marTop w:val="0"/>
      <w:marBottom w:val="0"/>
      <w:divBdr>
        <w:top w:val="none" w:sz="0" w:space="0" w:color="auto"/>
        <w:left w:val="none" w:sz="0" w:space="0" w:color="auto"/>
        <w:bottom w:val="none" w:sz="0" w:space="0" w:color="auto"/>
        <w:right w:val="none" w:sz="0" w:space="0" w:color="auto"/>
      </w:divBdr>
    </w:div>
    <w:div w:id="1292858083">
      <w:bodyDiv w:val="1"/>
      <w:marLeft w:val="0"/>
      <w:marRight w:val="0"/>
      <w:marTop w:val="0"/>
      <w:marBottom w:val="0"/>
      <w:divBdr>
        <w:top w:val="none" w:sz="0" w:space="0" w:color="auto"/>
        <w:left w:val="none" w:sz="0" w:space="0" w:color="auto"/>
        <w:bottom w:val="none" w:sz="0" w:space="0" w:color="auto"/>
        <w:right w:val="none" w:sz="0" w:space="0" w:color="auto"/>
      </w:divBdr>
    </w:div>
    <w:div w:id="1326738244">
      <w:bodyDiv w:val="1"/>
      <w:marLeft w:val="0"/>
      <w:marRight w:val="0"/>
      <w:marTop w:val="0"/>
      <w:marBottom w:val="0"/>
      <w:divBdr>
        <w:top w:val="none" w:sz="0" w:space="0" w:color="auto"/>
        <w:left w:val="none" w:sz="0" w:space="0" w:color="auto"/>
        <w:bottom w:val="none" w:sz="0" w:space="0" w:color="auto"/>
        <w:right w:val="none" w:sz="0" w:space="0" w:color="auto"/>
      </w:divBdr>
    </w:div>
    <w:div w:id="1364986988">
      <w:bodyDiv w:val="1"/>
      <w:marLeft w:val="0"/>
      <w:marRight w:val="0"/>
      <w:marTop w:val="0"/>
      <w:marBottom w:val="0"/>
      <w:divBdr>
        <w:top w:val="none" w:sz="0" w:space="0" w:color="auto"/>
        <w:left w:val="none" w:sz="0" w:space="0" w:color="auto"/>
        <w:bottom w:val="none" w:sz="0" w:space="0" w:color="auto"/>
        <w:right w:val="none" w:sz="0" w:space="0" w:color="auto"/>
      </w:divBdr>
    </w:div>
    <w:div w:id="1370840949">
      <w:bodyDiv w:val="1"/>
      <w:marLeft w:val="0"/>
      <w:marRight w:val="0"/>
      <w:marTop w:val="0"/>
      <w:marBottom w:val="0"/>
      <w:divBdr>
        <w:top w:val="none" w:sz="0" w:space="0" w:color="auto"/>
        <w:left w:val="none" w:sz="0" w:space="0" w:color="auto"/>
        <w:bottom w:val="none" w:sz="0" w:space="0" w:color="auto"/>
        <w:right w:val="none" w:sz="0" w:space="0" w:color="auto"/>
      </w:divBdr>
    </w:div>
    <w:div w:id="1403406768">
      <w:bodyDiv w:val="1"/>
      <w:marLeft w:val="0"/>
      <w:marRight w:val="0"/>
      <w:marTop w:val="0"/>
      <w:marBottom w:val="0"/>
      <w:divBdr>
        <w:top w:val="none" w:sz="0" w:space="0" w:color="auto"/>
        <w:left w:val="none" w:sz="0" w:space="0" w:color="auto"/>
        <w:bottom w:val="none" w:sz="0" w:space="0" w:color="auto"/>
        <w:right w:val="none" w:sz="0" w:space="0" w:color="auto"/>
      </w:divBdr>
    </w:div>
    <w:div w:id="1413158099">
      <w:bodyDiv w:val="1"/>
      <w:marLeft w:val="0"/>
      <w:marRight w:val="0"/>
      <w:marTop w:val="0"/>
      <w:marBottom w:val="0"/>
      <w:divBdr>
        <w:top w:val="none" w:sz="0" w:space="0" w:color="auto"/>
        <w:left w:val="none" w:sz="0" w:space="0" w:color="auto"/>
        <w:bottom w:val="none" w:sz="0" w:space="0" w:color="auto"/>
        <w:right w:val="none" w:sz="0" w:space="0" w:color="auto"/>
      </w:divBdr>
    </w:div>
    <w:div w:id="1442189041">
      <w:bodyDiv w:val="1"/>
      <w:marLeft w:val="0"/>
      <w:marRight w:val="0"/>
      <w:marTop w:val="0"/>
      <w:marBottom w:val="0"/>
      <w:divBdr>
        <w:top w:val="none" w:sz="0" w:space="0" w:color="auto"/>
        <w:left w:val="none" w:sz="0" w:space="0" w:color="auto"/>
        <w:bottom w:val="none" w:sz="0" w:space="0" w:color="auto"/>
        <w:right w:val="none" w:sz="0" w:space="0" w:color="auto"/>
      </w:divBdr>
    </w:div>
    <w:div w:id="1457677389">
      <w:bodyDiv w:val="1"/>
      <w:marLeft w:val="0"/>
      <w:marRight w:val="0"/>
      <w:marTop w:val="0"/>
      <w:marBottom w:val="0"/>
      <w:divBdr>
        <w:top w:val="none" w:sz="0" w:space="0" w:color="auto"/>
        <w:left w:val="none" w:sz="0" w:space="0" w:color="auto"/>
        <w:bottom w:val="none" w:sz="0" w:space="0" w:color="auto"/>
        <w:right w:val="none" w:sz="0" w:space="0" w:color="auto"/>
      </w:divBdr>
    </w:div>
    <w:div w:id="1503544956">
      <w:bodyDiv w:val="1"/>
      <w:marLeft w:val="0"/>
      <w:marRight w:val="0"/>
      <w:marTop w:val="0"/>
      <w:marBottom w:val="0"/>
      <w:divBdr>
        <w:top w:val="none" w:sz="0" w:space="0" w:color="auto"/>
        <w:left w:val="none" w:sz="0" w:space="0" w:color="auto"/>
        <w:bottom w:val="none" w:sz="0" w:space="0" w:color="auto"/>
        <w:right w:val="none" w:sz="0" w:space="0" w:color="auto"/>
      </w:divBdr>
    </w:div>
    <w:div w:id="1506245303">
      <w:bodyDiv w:val="1"/>
      <w:marLeft w:val="0"/>
      <w:marRight w:val="0"/>
      <w:marTop w:val="0"/>
      <w:marBottom w:val="0"/>
      <w:divBdr>
        <w:top w:val="none" w:sz="0" w:space="0" w:color="auto"/>
        <w:left w:val="none" w:sz="0" w:space="0" w:color="auto"/>
        <w:bottom w:val="none" w:sz="0" w:space="0" w:color="auto"/>
        <w:right w:val="none" w:sz="0" w:space="0" w:color="auto"/>
      </w:divBdr>
    </w:div>
    <w:div w:id="1545287720">
      <w:bodyDiv w:val="1"/>
      <w:marLeft w:val="0"/>
      <w:marRight w:val="0"/>
      <w:marTop w:val="0"/>
      <w:marBottom w:val="0"/>
      <w:divBdr>
        <w:top w:val="none" w:sz="0" w:space="0" w:color="auto"/>
        <w:left w:val="none" w:sz="0" w:space="0" w:color="auto"/>
        <w:bottom w:val="none" w:sz="0" w:space="0" w:color="auto"/>
        <w:right w:val="none" w:sz="0" w:space="0" w:color="auto"/>
      </w:divBdr>
    </w:div>
    <w:div w:id="1587954679">
      <w:bodyDiv w:val="1"/>
      <w:marLeft w:val="0"/>
      <w:marRight w:val="0"/>
      <w:marTop w:val="0"/>
      <w:marBottom w:val="0"/>
      <w:divBdr>
        <w:top w:val="none" w:sz="0" w:space="0" w:color="auto"/>
        <w:left w:val="none" w:sz="0" w:space="0" w:color="auto"/>
        <w:bottom w:val="none" w:sz="0" w:space="0" w:color="auto"/>
        <w:right w:val="none" w:sz="0" w:space="0" w:color="auto"/>
      </w:divBdr>
    </w:div>
    <w:div w:id="1673527321">
      <w:bodyDiv w:val="1"/>
      <w:marLeft w:val="0"/>
      <w:marRight w:val="0"/>
      <w:marTop w:val="0"/>
      <w:marBottom w:val="0"/>
      <w:divBdr>
        <w:top w:val="none" w:sz="0" w:space="0" w:color="auto"/>
        <w:left w:val="none" w:sz="0" w:space="0" w:color="auto"/>
        <w:bottom w:val="none" w:sz="0" w:space="0" w:color="auto"/>
        <w:right w:val="none" w:sz="0" w:space="0" w:color="auto"/>
      </w:divBdr>
    </w:div>
    <w:div w:id="1684287088">
      <w:bodyDiv w:val="1"/>
      <w:marLeft w:val="0"/>
      <w:marRight w:val="0"/>
      <w:marTop w:val="0"/>
      <w:marBottom w:val="0"/>
      <w:divBdr>
        <w:top w:val="none" w:sz="0" w:space="0" w:color="auto"/>
        <w:left w:val="none" w:sz="0" w:space="0" w:color="auto"/>
        <w:bottom w:val="none" w:sz="0" w:space="0" w:color="auto"/>
        <w:right w:val="none" w:sz="0" w:space="0" w:color="auto"/>
      </w:divBdr>
    </w:div>
    <w:div w:id="1689795533">
      <w:bodyDiv w:val="1"/>
      <w:marLeft w:val="0"/>
      <w:marRight w:val="0"/>
      <w:marTop w:val="0"/>
      <w:marBottom w:val="0"/>
      <w:divBdr>
        <w:top w:val="none" w:sz="0" w:space="0" w:color="auto"/>
        <w:left w:val="none" w:sz="0" w:space="0" w:color="auto"/>
        <w:bottom w:val="none" w:sz="0" w:space="0" w:color="auto"/>
        <w:right w:val="none" w:sz="0" w:space="0" w:color="auto"/>
      </w:divBdr>
      <w:divsChild>
        <w:div w:id="888801610">
          <w:marLeft w:val="0"/>
          <w:marRight w:val="0"/>
          <w:marTop w:val="0"/>
          <w:marBottom w:val="0"/>
          <w:divBdr>
            <w:top w:val="none" w:sz="0" w:space="0" w:color="auto"/>
            <w:left w:val="none" w:sz="0" w:space="0" w:color="auto"/>
            <w:bottom w:val="none" w:sz="0" w:space="0" w:color="auto"/>
            <w:right w:val="none" w:sz="0" w:space="0" w:color="auto"/>
          </w:divBdr>
          <w:divsChild>
            <w:div w:id="1078165064">
              <w:marLeft w:val="0"/>
              <w:marRight w:val="0"/>
              <w:marTop w:val="0"/>
              <w:marBottom w:val="0"/>
              <w:divBdr>
                <w:top w:val="none" w:sz="0" w:space="0" w:color="auto"/>
                <w:left w:val="none" w:sz="0" w:space="0" w:color="auto"/>
                <w:bottom w:val="none" w:sz="0" w:space="0" w:color="auto"/>
                <w:right w:val="none" w:sz="0" w:space="0" w:color="auto"/>
              </w:divBdr>
              <w:divsChild>
                <w:div w:id="694965519">
                  <w:marLeft w:val="0"/>
                  <w:marRight w:val="0"/>
                  <w:marTop w:val="0"/>
                  <w:marBottom w:val="0"/>
                  <w:divBdr>
                    <w:top w:val="none" w:sz="0" w:space="0" w:color="auto"/>
                    <w:left w:val="none" w:sz="0" w:space="0" w:color="auto"/>
                    <w:bottom w:val="none" w:sz="0" w:space="0" w:color="auto"/>
                    <w:right w:val="none" w:sz="0" w:space="0" w:color="auto"/>
                  </w:divBdr>
                  <w:divsChild>
                    <w:div w:id="170131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28616">
      <w:bodyDiv w:val="1"/>
      <w:marLeft w:val="0"/>
      <w:marRight w:val="0"/>
      <w:marTop w:val="0"/>
      <w:marBottom w:val="0"/>
      <w:divBdr>
        <w:top w:val="none" w:sz="0" w:space="0" w:color="auto"/>
        <w:left w:val="none" w:sz="0" w:space="0" w:color="auto"/>
        <w:bottom w:val="none" w:sz="0" w:space="0" w:color="auto"/>
        <w:right w:val="none" w:sz="0" w:space="0" w:color="auto"/>
      </w:divBdr>
    </w:div>
    <w:div w:id="1747846218">
      <w:bodyDiv w:val="1"/>
      <w:marLeft w:val="0"/>
      <w:marRight w:val="0"/>
      <w:marTop w:val="0"/>
      <w:marBottom w:val="0"/>
      <w:divBdr>
        <w:top w:val="none" w:sz="0" w:space="0" w:color="auto"/>
        <w:left w:val="none" w:sz="0" w:space="0" w:color="auto"/>
        <w:bottom w:val="none" w:sz="0" w:space="0" w:color="auto"/>
        <w:right w:val="none" w:sz="0" w:space="0" w:color="auto"/>
      </w:divBdr>
    </w:div>
    <w:div w:id="1799300842">
      <w:bodyDiv w:val="1"/>
      <w:marLeft w:val="0"/>
      <w:marRight w:val="0"/>
      <w:marTop w:val="0"/>
      <w:marBottom w:val="0"/>
      <w:divBdr>
        <w:top w:val="none" w:sz="0" w:space="0" w:color="auto"/>
        <w:left w:val="none" w:sz="0" w:space="0" w:color="auto"/>
        <w:bottom w:val="none" w:sz="0" w:space="0" w:color="auto"/>
        <w:right w:val="none" w:sz="0" w:space="0" w:color="auto"/>
      </w:divBdr>
    </w:div>
    <w:div w:id="1806506394">
      <w:bodyDiv w:val="1"/>
      <w:marLeft w:val="0"/>
      <w:marRight w:val="0"/>
      <w:marTop w:val="0"/>
      <w:marBottom w:val="0"/>
      <w:divBdr>
        <w:top w:val="none" w:sz="0" w:space="0" w:color="auto"/>
        <w:left w:val="none" w:sz="0" w:space="0" w:color="auto"/>
        <w:bottom w:val="none" w:sz="0" w:space="0" w:color="auto"/>
        <w:right w:val="none" w:sz="0" w:space="0" w:color="auto"/>
      </w:divBdr>
    </w:div>
    <w:div w:id="1817840982">
      <w:bodyDiv w:val="1"/>
      <w:marLeft w:val="0"/>
      <w:marRight w:val="0"/>
      <w:marTop w:val="0"/>
      <w:marBottom w:val="0"/>
      <w:divBdr>
        <w:top w:val="none" w:sz="0" w:space="0" w:color="auto"/>
        <w:left w:val="none" w:sz="0" w:space="0" w:color="auto"/>
        <w:bottom w:val="none" w:sz="0" w:space="0" w:color="auto"/>
        <w:right w:val="none" w:sz="0" w:space="0" w:color="auto"/>
      </w:divBdr>
    </w:div>
    <w:div w:id="1821001402">
      <w:bodyDiv w:val="1"/>
      <w:marLeft w:val="0"/>
      <w:marRight w:val="0"/>
      <w:marTop w:val="0"/>
      <w:marBottom w:val="0"/>
      <w:divBdr>
        <w:top w:val="none" w:sz="0" w:space="0" w:color="auto"/>
        <w:left w:val="none" w:sz="0" w:space="0" w:color="auto"/>
        <w:bottom w:val="none" w:sz="0" w:space="0" w:color="auto"/>
        <w:right w:val="none" w:sz="0" w:space="0" w:color="auto"/>
      </w:divBdr>
    </w:div>
    <w:div w:id="1854414501">
      <w:bodyDiv w:val="1"/>
      <w:marLeft w:val="0"/>
      <w:marRight w:val="0"/>
      <w:marTop w:val="0"/>
      <w:marBottom w:val="0"/>
      <w:divBdr>
        <w:top w:val="none" w:sz="0" w:space="0" w:color="auto"/>
        <w:left w:val="none" w:sz="0" w:space="0" w:color="auto"/>
        <w:bottom w:val="none" w:sz="0" w:space="0" w:color="auto"/>
        <w:right w:val="none" w:sz="0" w:space="0" w:color="auto"/>
      </w:divBdr>
      <w:divsChild>
        <w:div w:id="1933128941">
          <w:marLeft w:val="0"/>
          <w:marRight w:val="0"/>
          <w:marTop w:val="0"/>
          <w:marBottom w:val="0"/>
          <w:divBdr>
            <w:top w:val="none" w:sz="0" w:space="0" w:color="auto"/>
            <w:left w:val="none" w:sz="0" w:space="0" w:color="auto"/>
            <w:bottom w:val="none" w:sz="0" w:space="0" w:color="auto"/>
            <w:right w:val="none" w:sz="0" w:space="0" w:color="auto"/>
          </w:divBdr>
          <w:divsChild>
            <w:div w:id="1866481318">
              <w:marLeft w:val="0"/>
              <w:marRight w:val="0"/>
              <w:marTop w:val="0"/>
              <w:marBottom w:val="0"/>
              <w:divBdr>
                <w:top w:val="none" w:sz="0" w:space="0" w:color="auto"/>
                <w:left w:val="none" w:sz="0" w:space="0" w:color="auto"/>
                <w:bottom w:val="none" w:sz="0" w:space="0" w:color="auto"/>
                <w:right w:val="none" w:sz="0" w:space="0" w:color="auto"/>
              </w:divBdr>
            </w:div>
            <w:div w:id="1896812086">
              <w:marLeft w:val="0"/>
              <w:marRight w:val="0"/>
              <w:marTop w:val="0"/>
              <w:marBottom w:val="0"/>
              <w:divBdr>
                <w:top w:val="none" w:sz="0" w:space="0" w:color="auto"/>
                <w:left w:val="none" w:sz="0" w:space="0" w:color="auto"/>
                <w:bottom w:val="none" w:sz="0" w:space="0" w:color="auto"/>
                <w:right w:val="none" w:sz="0" w:space="0" w:color="auto"/>
              </w:divBdr>
            </w:div>
            <w:div w:id="719591859">
              <w:marLeft w:val="0"/>
              <w:marRight w:val="0"/>
              <w:marTop w:val="0"/>
              <w:marBottom w:val="0"/>
              <w:divBdr>
                <w:top w:val="none" w:sz="0" w:space="0" w:color="auto"/>
                <w:left w:val="none" w:sz="0" w:space="0" w:color="auto"/>
                <w:bottom w:val="none" w:sz="0" w:space="0" w:color="auto"/>
                <w:right w:val="none" w:sz="0" w:space="0" w:color="auto"/>
              </w:divBdr>
            </w:div>
            <w:div w:id="98910686">
              <w:marLeft w:val="0"/>
              <w:marRight w:val="0"/>
              <w:marTop w:val="0"/>
              <w:marBottom w:val="0"/>
              <w:divBdr>
                <w:top w:val="none" w:sz="0" w:space="0" w:color="auto"/>
                <w:left w:val="none" w:sz="0" w:space="0" w:color="auto"/>
                <w:bottom w:val="none" w:sz="0" w:space="0" w:color="auto"/>
                <w:right w:val="none" w:sz="0" w:space="0" w:color="auto"/>
              </w:divBdr>
            </w:div>
            <w:div w:id="1906866136">
              <w:marLeft w:val="0"/>
              <w:marRight w:val="0"/>
              <w:marTop w:val="0"/>
              <w:marBottom w:val="0"/>
              <w:divBdr>
                <w:top w:val="none" w:sz="0" w:space="0" w:color="auto"/>
                <w:left w:val="none" w:sz="0" w:space="0" w:color="auto"/>
                <w:bottom w:val="none" w:sz="0" w:space="0" w:color="auto"/>
                <w:right w:val="none" w:sz="0" w:space="0" w:color="auto"/>
              </w:divBdr>
            </w:div>
            <w:div w:id="840974141">
              <w:marLeft w:val="0"/>
              <w:marRight w:val="0"/>
              <w:marTop w:val="0"/>
              <w:marBottom w:val="0"/>
              <w:divBdr>
                <w:top w:val="none" w:sz="0" w:space="0" w:color="auto"/>
                <w:left w:val="none" w:sz="0" w:space="0" w:color="auto"/>
                <w:bottom w:val="none" w:sz="0" w:space="0" w:color="auto"/>
                <w:right w:val="none" w:sz="0" w:space="0" w:color="auto"/>
              </w:divBdr>
            </w:div>
            <w:div w:id="286551660">
              <w:marLeft w:val="0"/>
              <w:marRight w:val="0"/>
              <w:marTop w:val="0"/>
              <w:marBottom w:val="0"/>
              <w:divBdr>
                <w:top w:val="none" w:sz="0" w:space="0" w:color="auto"/>
                <w:left w:val="none" w:sz="0" w:space="0" w:color="auto"/>
                <w:bottom w:val="none" w:sz="0" w:space="0" w:color="auto"/>
                <w:right w:val="none" w:sz="0" w:space="0" w:color="auto"/>
              </w:divBdr>
            </w:div>
            <w:div w:id="1203320283">
              <w:marLeft w:val="0"/>
              <w:marRight w:val="0"/>
              <w:marTop w:val="0"/>
              <w:marBottom w:val="0"/>
              <w:divBdr>
                <w:top w:val="none" w:sz="0" w:space="0" w:color="auto"/>
                <w:left w:val="none" w:sz="0" w:space="0" w:color="auto"/>
                <w:bottom w:val="none" w:sz="0" w:space="0" w:color="auto"/>
                <w:right w:val="none" w:sz="0" w:space="0" w:color="auto"/>
              </w:divBdr>
            </w:div>
            <w:div w:id="878542638">
              <w:marLeft w:val="0"/>
              <w:marRight w:val="0"/>
              <w:marTop w:val="0"/>
              <w:marBottom w:val="0"/>
              <w:divBdr>
                <w:top w:val="none" w:sz="0" w:space="0" w:color="auto"/>
                <w:left w:val="none" w:sz="0" w:space="0" w:color="auto"/>
                <w:bottom w:val="none" w:sz="0" w:space="0" w:color="auto"/>
                <w:right w:val="none" w:sz="0" w:space="0" w:color="auto"/>
              </w:divBdr>
            </w:div>
            <w:div w:id="748379904">
              <w:marLeft w:val="0"/>
              <w:marRight w:val="0"/>
              <w:marTop w:val="0"/>
              <w:marBottom w:val="0"/>
              <w:divBdr>
                <w:top w:val="none" w:sz="0" w:space="0" w:color="auto"/>
                <w:left w:val="none" w:sz="0" w:space="0" w:color="auto"/>
                <w:bottom w:val="none" w:sz="0" w:space="0" w:color="auto"/>
                <w:right w:val="none" w:sz="0" w:space="0" w:color="auto"/>
              </w:divBdr>
            </w:div>
            <w:div w:id="417874985">
              <w:marLeft w:val="0"/>
              <w:marRight w:val="0"/>
              <w:marTop w:val="0"/>
              <w:marBottom w:val="0"/>
              <w:divBdr>
                <w:top w:val="none" w:sz="0" w:space="0" w:color="auto"/>
                <w:left w:val="none" w:sz="0" w:space="0" w:color="auto"/>
                <w:bottom w:val="none" w:sz="0" w:space="0" w:color="auto"/>
                <w:right w:val="none" w:sz="0" w:space="0" w:color="auto"/>
              </w:divBdr>
            </w:div>
            <w:div w:id="1853032893">
              <w:marLeft w:val="0"/>
              <w:marRight w:val="0"/>
              <w:marTop w:val="0"/>
              <w:marBottom w:val="0"/>
              <w:divBdr>
                <w:top w:val="none" w:sz="0" w:space="0" w:color="auto"/>
                <w:left w:val="none" w:sz="0" w:space="0" w:color="auto"/>
                <w:bottom w:val="none" w:sz="0" w:space="0" w:color="auto"/>
                <w:right w:val="none" w:sz="0" w:space="0" w:color="auto"/>
              </w:divBdr>
            </w:div>
            <w:div w:id="350687362">
              <w:marLeft w:val="0"/>
              <w:marRight w:val="0"/>
              <w:marTop w:val="0"/>
              <w:marBottom w:val="0"/>
              <w:divBdr>
                <w:top w:val="none" w:sz="0" w:space="0" w:color="auto"/>
                <w:left w:val="none" w:sz="0" w:space="0" w:color="auto"/>
                <w:bottom w:val="none" w:sz="0" w:space="0" w:color="auto"/>
                <w:right w:val="none" w:sz="0" w:space="0" w:color="auto"/>
              </w:divBdr>
            </w:div>
            <w:div w:id="1268007361">
              <w:marLeft w:val="0"/>
              <w:marRight w:val="0"/>
              <w:marTop w:val="0"/>
              <w:marBottom w:val="0"/>
              <w:divBdr>
                <w:top w:val="none" w:sz="0" w:space="0" w:color="auto"/>
                <w:left w:val="none" w:sz="0" w:space="0" w:color="auto"/>
                <w:bottom w:val="none" w:sz="0" w:space="0" w:color="auto"/>
                <w:right w:val="none" w:sz="0" w:space="0" w:color="auto"/>
              </w:divBdr>
            </w:div>
            <w:div w:id="886140607">
              <w:marLeft w:val="0"/>
              <w:marRight w:val="0"/>
              <w:marTop w:val="0"/>
              <w:marBottom w:val="0"/>
              <w:divBdr>
                <w:top w:val="none" w:sz="0" w:space="0" w:color="auto"/>
                <w:left w:val="none" w:sz="0" w:space="0" w:color="auto"/>
                <w:bottom w:val="none" w:sz="0" w:space="0" w:color="auto"/>
                <w:right w:val="none" w:sz="0" w:space="0" w:color="auto"/>
              </w:divBdr>
            </w:div>
            <w:div w:id="1041396434">
              <w:marLeft w:val="0"/>
              <w:marRight w:val="0"/>
              <w:marTop w:val="0"/>
              <w:marBottom w:val="0"/>
              <w:divBdr>
                <w:top w:val="none" w:sz="0" w:space="0" w:color="auto"/>
                <w:left w:val="none" w:sz="0" w:space="0" w:color="auto"/>
                <w:bottom w:val="none" w:sz="0" w:space="0" w:color="auto"/>
                <w:right w:val="none" w:sz="0" w:space="0" w:color="auto"/>
              </w:divBdr>
            </w:div>
            <w:div w:id="106236609">
              <w:marLeft w:val="0"/>
              <w:marRight w:val="0"/>
              <w:marTop w:val="0"/>
              <w:marBottom w:val="0"/>
              <w:divBdr>
                <w:top w:val="none" w:sz="0" w:space="0" w:color="auto"/>
                <w:left w:val="none" w:sz="0" w:space="0" w:color="auto"/>
                <w:bottom w:val="none" w:sz="0" w:space="0" w:color="auto"/>
                <w:right w:val="none" w:sz="0" w:space="0" w:color="auto"/>
              </w:divBdr>
            </w:div>
            <w:div w:id="709649765">
              <w:marLeft w:val="0"/>
              <w:marRight w:val="0"/>
              <w:marTop w:val="0"/>
              <w:marBottom w:val="0"/>
              <w:divBdr>
                <w:top w:val="none" w:sz="0" w:space="0" w:color="auto"/>
                <w:left w:val="none" w:sz="0" w:space="0" w:color="auto"/>
                <w:bottom w:val="none" w:sz="0" w:space="0" w:color="auto"/>
                <w:right w:val="none" w:sz="0" w:space="0" w:color="auto"/>
              </w:divBdr>
            </w:div>
            <w:div w:id="1887831799">
              <w:marLeft w:val="0"/>
              <w:marRight w:val="0"/>
              <w:marTop w:val="0"/>
              <w:marBottom w:val="0"/>
              <w:divBdr>
                <w:top w:val="none" w:sz="0" w:space="0" w:color="auto"/>
                <w:left w:val="none" w:sz="0" w:space="0" w:color="auto"/>
                <w:bottom w:val="none" w:sz="0" w:space="0" w:color="auto"/>
                <w:right w:val="none" w:sz="0" w:space="0" w:color="auto"/>
              </w:divBdr>
            </w:div>
            <w:div w:id="753280912">
              <w:marLeft w:val="0"/>
              <w:marRight w:val="0"/>
              <w:marTop w:val="0"/>
              <w:marBottom w:val="0"/>
              <w:divBdr>
                <w:top w:val="none" w:sz="0" w:space="0" w:color="auto"/>
                <w:left w:val="none" w:sz="0" w:space="0" w:color="auto"/>
                <w:bottom w:val="none" w:sz="0" w:space="0" w:color="auto"/>
                <w:right w:val="none" w:sz="0" w:space="0" w:color="auto"/>
              </w:divBdr>
            </w:div>
            <w:div w:id="1557080264">
              <w:marLeft w:val="0"/>
              <w:marRight w:val="0"/>
              <w:marTop w:val="0"/>
              <w:marBottom w:val="0"/>
              <w:divBdr>
                <w:top w:val="none" w:sz="0" w:space="0" w:color="auto"/>
                <w:left w:val="none" w:sz="0" w:space="0" w:color="auto"/>
                <w:bottom w:val="none" w:sz="0" w:space="0" w:color="auto"/>
                <w:right w:val="none" w:sz="0" w:space="0" w:color="auto"/>
              </w:divBdr>
            </w:div>
            <w:div w:id="211356393">
              <w:marLeft w:val="0"/>
              <w:marRight w:val="0"/>
              <w:marTop w:val="0"/>
              <w:marBottom w:val="0"/>
              <w:divBdr>
                <w:top w:val="none" w:sz="0" w:space="0" w:color="auto"/>
                <w:left w:val="none" w:sz="0" w:space="0" w:color="auto"/>
                <w:bottom w:val="none" w:sz="0" w:space="0" w:color="auto"/>
                <w:right w:val="none" w:sz="0" w:space="0" w:color="auto"/>
              </w:divBdr>
            </w:div>
            <w:div w:id="370345275">
              <w:marLeft w:val="0"/>
              <w:marRight w:val="0"/>
              <w:marTop w:val="0"/>
              <w:marBottom w:val="0"/>
              <w:divBdr>
                <w:top w:val="none" w:sz="0" w:space="0" w:color="auto"/>
                <w:left w:val="none" w:sz="0" w:space="0" w:color="auto"/>
                <w:bottom w:val="none" w:sz="0" w:space="0" w:color="auto"/>
                <w:right w:val="none" w:sz="0" w:space="0" w:color="auto"/>
              </w:divBdr>
            </w:div>
            <w:div w:id="1106729290">
              <w:marLeft w:val="0"/>
              <w:marRight w:val="0"/>
              <w:marTop w:val="0"/>
              <w:marBottom w:val="0"/>
              <w:divBdr>
                <w:top w:val="none" w:sz="0" w:space="0" w:color="auto"/>
                <w:left w:val="none" w:sz="0" w:space="0" w:color="auto"/>
                <w:bottom w:val="none" w:sz="0" w:space="0" w:color="auto"/>
                <w:right w:val="none" w:sz="0" w:space="0" w:color="auto"/>
              </w:divBdr>
            </w:div>
            <w:div w:id="565146325">
              <w:marLeft w:val="0"/>
              <w:marRight w:val="0"/>
              <w:marTop w:val="0"/>
              <w:marBottom w:val="0"/>
              <w:divBdr>
                <w:top w:val="none" w:sz="0" w:space="0" w:color="auto"/>
                <w:left w:val="none" w:sz="0" w:space="0" w:color="auto"/>
                <w:bottom w:val="none" w:sz="0" w:space="0" w:color="auto"/>
                <w:right w:val="none" w:sz="0" w:space="0" w:color="auto"/>
              </w:divBdr>
            </w:div>
            <w:div w:id="2048917563">
              <w:marLeft w:val="0"/>
              <w:marRight w:val="0"/>
              <w:marTop w:val="0"/>
              <w:marBottom w:val="0"/>
              <w:divBdr>
                <w:top w:val="none" w:sz="0" w:space="0" w:color="auto"/>
                <w:left w:val="none" w:sz="0" w:space="0" w:color="auto"/>
                <w:bottom w:val="none" w:sz="0" w:space="0" w:color="auto"/>
                <w:right w:val="none" w:sz="0" w:space="0" w:color="auto"/>
              </w:divBdr>
            </w:div>
            <w:div w:id="1903566570">
              <w:marLeft w:val="0"/>
              <w:marRight w:val="0"/>
              <w:marTop w:val="0"/>
              <w:marBottom w:val="0"/>
              <w:divBdr>
                <w:top w:val="none" w:sz="0" w:space="0" w:color="auto"/>
                <w:left w:val="none" w:sz="0" w:space="0" w:color="auto"/>
                <w:bottom w:val="none" w:sz="0" w:space="0" w:color="auto"/>
                <w:right w:val="none" w:sz="0" w:space="0" w:color="auto"/>
              </w:divBdr>
            </w:div>
            <w:div w:id="357318515">
              <w:marLeft w:val="0"/>
              <w:marRight w:val="0"/>
              <w:marTop w:val="0"/>
              <w:marBottom w:val="0"/>
              <w:divBdr>
                <w:top w:val="none" w:sz="0" w:space="0" w:color="auto"/>
                <w:left w:val="none" w:sz="0" w:space="0" w:color="auto"/>
                <w:bottom w:val="none" w:sz="0" w:space="0" w:color="auto"/>
                <w:right w:val="none" w:sz="0" w:space="0" w:color="auto"/>
              </w:divBdr>
            </w:div>
            <w:div w:id="701518903">
              <w:marLeft w:val="0"/>
              <w:marRight w:val="0"/>
              <w:marTop w:val="0"/>
              <w:marBottom w:val="0"/>
              <w:divBdr>
                <w:top w:val="none" w:sz="0" w:space="0" w:color="auto"/>
                <w:left w:val="none" w:sz="0" w:space="0" w:color="auto"/>
                <w:bottom w:val="none" w:sz="0" w:space="0" w:color="auto"/>
                <w:right w:val="none" w:sz="0" w:space="0" w:color="auto"/>
              </w:divBdr>
            </w:div>
            <w:div w:id="1796873532">
              <w:marLeft w:val="0"/>
              <w:marRight w:val="0"/>
              <w:marTop w:val="0"/>
              <w:marBottom w:val="0"/>
              <w:divBdr>
                <w:top w:val="none" w:sz="0" w:space="0" w:color="auto"/>
                <w:left w:val="none" w:sz="0" w:space="0" w:color="auto"/>
                <w:bottom w:val="none" w:sz="0" w:space="0" w:color="auto"/>
                <w:right w:val="none" w:sz="0" w:space="0" w:color="auto"/>
              </w:divBdr>
            </w:div>
            <w:div w:id="278338450">
              <w:marLeft w:val="0"/>
              <w:marRight w:val="0"/>
              <w:marTop w:val="0"/>
              <w:marBottom w:val="0"/>
              <w:divBdr>
                <w:top w:val="none" w:sz="0" w:space="0" w:color="auto"/>
                <w:left w:val="none" w:sz="0" w:space="0" w:color="auto"/>
                <w:bottom w:val="none" w:sz="0" w:space="0" w:color="auto"/>
                <w:right w:val="none" w:sz="0" w:space="0" w:color="auto"/>
              </w:divBdr>
            </w:div>
            <w:div w:id="1166744876">
              <w:marLeft w:val="0"/>
              <w:marRight w:val="0"/>
              <w:marTop w:val="0"/>
              <w:marBottom w:val="0"/>
              <w:divBdr>
                <w:top w:val="none" w:sz="0" w:space="0" w:color="auto"/>
                <w:left w:val="none" w:sz="0" w:space="0" w:color="auto"/>
                <w:bottom w:val="none" w:sz="0" w:space="0" w:color="auto"/>
                <w:right w:val="none" w:sz="0" w:space="0" w:color="auto"/>
              </w:divBdr>
            </w:div>
            <w:div w:id="67793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19727">
      <w:bodyDiv w:val="1"/>
      <w:marLeft w:val="0"/>
      <w:marRight w:val="0"/>
      <w:marTop w:val="0"/>
      <w:marBottom w:val="0"/>
      <w:divBdr>
        <w:top w:val="none" w:sz="0" w:space="0" w:color="auto"/>
        <w:left w:val="none" w:sz="0" w:space="0" w:color="auto"/>
        <w:bottom w:val="none" w:sz="0" w:space="0" w:color="auto"/>
        <w:right w:val="none" w:sz="0" w:space="0" w:color="auto"/>
      </w:divBdr>
    </w:div>
    <w:div w:id="1882474587">
      <w:bodyDiv w:val="1"/>
      <w:marLeft w:val="0"/>
      <w:marRight w:val="0"/>
      <w:marTop w:val="0"/>
      <w:marBottom w:val="0"/>
      <w:divBdr>
        <w:top w:val="none" w:sz="0" w:space="0" w:color="auto"/>
        <w:left w:val="none" w:sz="0" w:space="0" w:color="auto"/>
        <w:bottom w:val="none" w:sz="0" w:space="0" w:color="auto"/>
        <w:right w:val="none" w:sz="0" w:space="0" w:color="auto"/>
      </w:divBdr>
    </w:div>
    <w:div w:id="1882666986">
      <w:bodyDiv w:val="1"/>
      <w:marLeft w:val="0"/>
      <w:marRight w:val="0"/>
      <w:marTop w:val="0"/>
      <w:marBottom w:val="0"/>
      <w:divBdr>
        <w:top w:val="none" w:sz="0" w:space="0" w:color="auto"/>
        <w:left w:val="none" w:sz="0" w:space="0" w:color="auto"/>
        <w:bottom w:val="none" w:sz="0" w:space="0" w:color="auto"/>
        <w:right w:val="none" w:sz="0" w:space="0" w:color="auto"/>
      </w:divBdr>
    </w:div>
    <w:div w:id="1952666454">
      <w:bodyDiv w:val="1"/>
      <w:marLeft w:val="0"/>
      <w:marRight w:val="0"/>
      <w:marTop w:val="0"/>
      <w:marBottom w:val="0"/>
      <w:divBdr>
        <w:top w:val="none" w:sz="0" w:space="0" w:color="auto"/>
        <w:left w:val="none" w:sz="0" w:space="0" w:color="auto"/>
        <w:bottom w:val="none" w:sz="0" w:space="0" w:color="auto"/>
        <w:right w:val="none" w:sz="0" w:space="0" w:color="auto"/>
      </w:divBdr>
    </w:div>
    <w:div w:id="1962958981">
      <w:bodyDiv w:val="1"/>
      <w:marLeft w:val="0"/>
      <w:marRight w:val="0"/>
      <w:marTop w:val="0"/>
      <w:marBottom w:val="0"/>
      <w:divBdr>
        <w:top w:val="none" w:sz="0" w:space="0" w:color="auto"/>
        <w:left w:val="none" w:sz="0" w:space="0" w:color="auto"/>
        <w:bottom w:val="none" w:sz="0" w:space="0" w:color="auto"/>
        <w:right w:val="none" w:sz="0" w:space="0" w:color="auto"/>
      </w:divBdr>
    </w:div>
    <w:div w:id="1966888564">
      <w:bodyDiv w:val="1"/>
      <w:marLeft w:val="0"/>
      <w:marRight w:val="0"/>
      <w:marTop w:val="0"/>
      <w:marBottom w:val="0"/>
      <w:divBdr>
        <w:top w:val="none" w:sz="0" w:space="0" w:color="auto"/>
        <w:left w:val="none" w:sz="0" w:space="0" w:color="auto"/>
        <w:bottom w:val="none" w:sz="0" w:space="0" w:color="auto"/>
        <w:right w:val="none" w:sz="0" w:space="0" w:color="auto"/>
      </w:divBdr>
    </w:div>
    <w:div w:id="1976989274">
      <w:bodyDiv w:val="1"/>
      <w:marLeft w:val="0"/>
      <w:marRight w:val="0"/>
      <w:marTop w:val="0"/>
      <w:marBottom w:val="0"/>
      <w:divBdr>
        <w:top w:val="none" w:sz="0" w:space="0" w:color="auto"/>
        <w:left w:val="none" w:sz="0" w:space="0" w:color="auto"/>
        <w:bottom w:val="none" w:sz="0" w:space="0" w:color="auto"/>
        <w:right w:val="none" w:sz="0" w:space="0" w:color="auto"/>
      </w:divBdr>
      <w:divsChild>
        <w:div w:id="1376923858">
          <w:marLeft w:val="0"/>
          <w:marRight w:val="0"/>
          <w:marTop w:val="0"/>
          <w:marBottom w:val="0"/>
          <w:divBdr>
            <w:top w:val="none" w:sz="0" w:space="0" w:color="auto"/>
            <w:left w:val="none" w:sz="0" w:space="0" w:color="auto"/>
            <w:bottom w:val="none" w:sz="0" w:space="0" w:color="auto"/>
            <w:right w:val="none" w:sz="0" w:space="0" w:color="auto"/>
          </w:divBdr>
          <w:divsChild>
            <w:div w:id="2124809719">
              <w:marLeft w:val="0"/>
              <w:marRight w:val="0"/>
              <w:marTop w:val="0"/>
              <w:marBottom w:val="0"/>
              <w:divBdr>
                <w:top w:val="none" w:sz="0" w:space="0" w:color="auto"/>
                <w:left w:val="none" w:sz="0" w:space="0" w:color="auto"/>
                <w:bottom w:val="none" w:sz="0" w:space="0" w:color="auto"/>
                <w:right w:val="none" w:sz="0" w:space="0" w:color="auto"/>
              </w:divBdr>
              <w:divsChild>
                <w:div w:id="1114636721">
                  <w:marLeft w:val="0"/>
                  <w:marRight w:val="0"/>
                  <w:marTop w:val="0"/>
                  <w:marBottom w:val="0"/>
                  <w:divBdr>
                    <w:top w:val="none" w:sz="0" w:space="0" w:color="auto"/>
                    <w:left w:val="none" w:sz="0" w:space="0" w:color="auto"/>
                    <w:bottom w:val="none" w:sz="0" w:space="0" w:color="auto"/>
                    <w:right w:val="none" w:sz="0" w:space="0" w:color="auto"/>
                  </w:divBdr>
                  <w:divsChild>
                    <w:div w:id="8723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34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footer" Target="footer5.xml"/><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learn.microsoft.com/tr-tr/ef/core/get-started/overview/first-app?tabs=netcore-cli" TargetMode="External"/><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learn.microsoft.com/en-us/aspnet/core/getting-started/?view=aspnetcore-8.0"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www.kodlama.io/p/yazilim-gelistirici-yetistirme-kampi-2024-1"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hyperlink" Target="https://learn.microsoft.com/en-us/aspnet/core/web-api/?view=aspnetcore-8.0&amp;WT.mc_id=dotnet-35129-website"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rky\Desktop\SABLON_%20Bitirme%20Tezi.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bbeed41-bfbb-4ab4-b568-949e960530c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Belge" ma:contentTypeID="0x0101009B69F5078262B04F853F058B6C8486B1" ma:contentTypeVersion="4" ma:contentTypeDescription="Yeni belge oluşturun." ma:contentTypeScope="" ma:versionID="fe3209d1824922bd26be0395a6998def">
  <xsd:schema xmlns:xsd="http://www.w3.org/2001/XMLSchema" xmlns:xs="http://www.w3.org/2001/XMLSchema" xmlns:p="http://schemas.microsoft.com/office/2006/metadata/properties" xmlns:ns3="2bbeed41-bfbb-4ab4-b568-949e960530ca" targetNamespace="http://schemas.microsoft.com/office/2006/metadata/properties" ma:root="true" ma:fieldsID="697c7587116f94e334fb0f5352a485e8" ns3:_="">
    <xsd:import namespace="2bbeed41-bfbb-4ab4-b568-949e960530c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beed41-bfbb-4ab4-b568-949e96053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38A35A-49E5-4926-9516-97B9A25F07C2}">
  <ds:schemaRefs>
    <ds:schemaRef ds:uri="http://schemas.microsoft.com/office/2006/metadata/properties"/>
    <ds:schemaRef ds:uri="http://schemas.microsoft.com/office/infopath/2007/PartnerControls"/>
    <ds:schemaRef ds:uri="2bbeed41-bfbb-4ab4-b568-949e960530ca"/>
  </ds:schemaRefs>
</ds:datastoreItem>
</file>

<file path=customXml/itemProps2.xml><?xml version="1.0" encoding="utf-8"?>
<ds:datastoreItem xmlns:ds="http://schemas.openxmlformats.org/officeDocument/2006/customXml" ds:itemID="{50198577-7C0A-4B60-BAAB-C22629FB98AF}">
  <ds:schemaRefs>
    <ds:schemaRef ds:uri="http://schemas.microsoft.com/sharepoint/v3/contenttype/forms"/>
  </ds:schemaRefs>
</ds:datastoreItem>
</file>

<file path=customXml/itemProps3.xml><?xml version="1.0" encoding="utf-8"?>
<ds:datastoreItem xmlns:ds="http://schemas.openxmlformats.org/officeDocument/2006/customXml" ds:itemID="{5A7DFA27-3282-42B0-B4C8-79A2E79A4E99}">
  <ds:schemaRefs>
    <ds:schemaRef ds:uri="http://schemas.openxmlformats.org/officeDocument/2006/bibliography"/>
  </ds:schemaRefs>
</ds:datastoreItem>
</file>

<file path=customXml/itemProps4.xml><?xml version="1.0" encoding="utf-8"?>
<ds:datastoreItem xmlns:ds="http://schemas.openxmlformats.org/officeDocument/2006/customXml" ds:itemID="{0576C574-4779-4910-B105-1702C7F1F3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beed41-bfbb-4ab4-b568-949e96053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SABLON_ Bitirme Tezi</Template>
  <TotalTime>241</TotalTime>
  <Pages>72</Pages>
  <Words>7989</Words>
  <Characters>45539</Characters>
  <Application>Microsoft Office Word</Application>
  <DocSecurity>0</DocSecurity>
  <Lines>379</Lines>
  <Paragraphs>106</Paragraphs>
  <ScaleCrop>false</ScaleCrop>
  <HeadingPairs>
    <vt:vector size="2" baseType="variant">
      <vt:variant>
        <vt:lpstr>Konu Başlığı</vt:lpstr>
      </vt:variant>
      <vt:variant>
        <vt:i4>1</vt:i4>
      </vt:variant>
    </vt:vector>
  </HeadingPairs>
  <TitlesOfParts>
    <vt:vector size="1" baseType="lpstr">
      <vt:lpstr>1 GİRİŞ</vt:lpstr>
    </vt:vector>
  </TitlesOfParts>
  <Company>YTU</Company>
  <LinksUpToDate>false</LinksUpToDate>
  <CharactersWithSpaces>53422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GİRİŞ</dc:title>
  <dc:subject/>
  <dc:creator>Muhammed Berkay Çınar</dc:creator>
  <cp:keywords/>
  <dc:description/>
  <cp:lastModifiedBy>Muhammed Berkay Çınar</cp:lastModifiedBy>
  <cp:revision>129</cp:revision>
  <cp:lastPrinted>2024-06-29T08:45:00Z</cp:lastPrinted>
  <dcterms:created xsi:type="dcterms:W3CDTF">2024-06-29T08:45:00Z</dcterms:created>
  <dcterms:modified xsi:type="dcterms:W3CDTF">2024-07-02T15:17:00Z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0x0101009B69F5078262B04F853F058B6C8486B1</vt:lpwstr>
  </property>
</Properties>
</file>